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sz w:val="17"/>
          <w:szCs w:val="17"/>
        </w:rPr>
      </w:pPr>
      <w:r>
        <w:rPr>
          <w:rFonts w:cs="Arial" w:ascii="Arial" w:hAnsi="Arial"/>
          <w:b/>
          <w:sz w:val="17"/>
          <w:szCs w:val="17"/>
        </w:rPr>
        <w:t>RESTRICTED – MEDICAL</w:t>
      </w:r>
    </w:p>
    <w:p>
      <w:pPr>
        <w:pStyle w:val="Normal"/>
        <w:jc w:val="center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When completed</w:t>
      </w:r>
    </w:p>
    <w:p>
      <w:pPr>
        <w:pStyle w:val="Normal"/>
        <w:jc w:val="end"/>
        <w:rPr>
          <w:rFonts w:ascii="Arial" w:hAnsi="Arial" w:cs="Arial"/>
          <w:b/>
          <w:sz w:val="17"/>
          <w:szCs w:val="17"/>
        </w:rPr>
      </w:pPr>
      <w:r>
        <w:rPr>
          <w:rFonts w:cs="Arial" w:ascii="Arial" w:hAnsi="Arial"/>
          <w:b/>
          <w:sz w:val="17"/>
          <w:szCs w:val="17"/>
        </w:rPr>
        <w:t>F/Med/1</w:t>
      </w:r>
    </w:p>
    <w:p>
      <w:pPr>
        <w:pStyle w:val="Normal"/>
        <w:jc w:val="end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(Revised 08/02)</w:t>
      </w:r>
    </w:p>
    <w:p>
      <w:pPr>
        <w:pStyle w:val="Normal"/>
        <w:jc w:val="end"/>
        <w:rPr>
          <w:rFonts w:ascii="Arial" w:hAnsi="Arial" w:cs="Arial"/>
          <w:b/>
          <w:sz w:val="17"/>
          <w:szCs w:val="17"/>
        </w:rPr>
      </w:pPr>
      <w:r>
        <w:rPr>
          <w:rFonts w:cs="Arial" w:ascii="Arial" w:hAnsi="Arial"/>
          <w:b/>
          <w:sz w:val="17"/>
          <w:szCs w:val="17"/>
        </w:rPr>
        <w:t>PPQ = 100</w:t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Medical Examination Report</w:t>
      </w:r>
    </w:p>
    <w:p>
      <w:pPr>
        <w:pStyle w:val="Normal"/>
        <w:rPr/>
      </w:pPr>
      <w:r>
        <w:rPr>
          <w:rFonts w:cs="Arial" w:ascii="Arial" w:hAnsi="Arial"/>
          <w:b/>
          <w:sz w:val="17"/>
          <w:szCs w:val="17"/>
        </w:rPr>
        <w:t xml:space="preserve">N.B.  </w:t>
      </w:r>
      <w:r>
        <w:rPr>
          <w:rFonts w:cs="Arial" w:ascii="Arial" w:hAnsi="Arial"/>
          <w:sz w:val="17"/>
          <w:szCs w:val="17"/>
        </w:rPr>
        <w:t>To prevent impersonation, the medical examiner should take positive steps to identify the person presenting for examination.</w:t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Section 1. </w:t>
      </w:r>
      <w:r>
        <w:rPr>
          <w:rFonts w:cs="Arial" w:ascii="Arial" w:hAnsi="Arial"/>
          <w:sz w:val="17"/>
          <w:szCs w:val="17"/>
        </w:rPr>
        <w:t>Boxes 1, 3, 4 and 7 to 17 to be completed by the applicant; boxes 2, 5 and 6 by the Service Authorities</w:t>
      </w:r>
      <w:r>
        <w:rPr>
          <w:rFonts w:cs="Arial" w:ascii="Arial" w:hAnsi="Arial"/>
          <w:b/>
        </w:rPr>
        <w:t xml:space="preserve">   </w:t>
      </w:r>
    </w:p>
    <w:tbl>
      <w:tblPr>
        <w:tblpPr w:vertAnchor="text" w:tblpYSpec="center" w:horzAnchor="margin" w:rightFromText="180" w:tblpX="0"/>
        <w:tblW w:w="1065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59"/>
      </w:tblGrid>
      <w:tr>
        <w:trPr>
          <w:trHeight w:val="726" w:hRule="atLeast"/>
        </w:trPr>
        <w:tc>
          <w:tcPr>
            <w:tcW w:w="10659" w:type="dxa"/>
            <w:tcBorders/>
            <w:shd w:fill="B3B3B3" w:val="clear"/>
          </w:tcPr>
          <w:tbl>
            <w:tblPr>
              <w:tblpPr w:vertAnchor="text" w:horzAnchor="page" w:leftFromText="180" w:rightFromText="180" w:tblpX="3132" w:tblpY="169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84"/>
            </w:tblGrid>
            <w:tr>
              <w:trPr>
                <w:trHeight w:val="23" w:hRule="atLeast"/>
              </w:trPr>
              <w:tc>
                <w:tcPr>
                  <w:tcW w:w="5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32"/>
                      <w:szCs w:val="32"/>
                    </w:rPr>
                  </w:pPr>
                  <w: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32"/>
                      <w:szCs w:val="32"/>
                      <w:rFonts w:cs="Arial" w:ascii="Arial" w:hAnsi="Arial"/>
                    </w:rPr>
                    <w:instrText xml:space="preserve"> FORMCHECKBOX </w:instrText>
                  </w:r>
                  <w:r>
                    <w:rPr>
                      <w:sz w:val="32"/>
                      <w:szCs w:val="32"/>
                      <w:rFonts w:cs="Arial" w:ascii="Arial" w:hAnsi="Arial"/>
                    </w:rPr>
                    <w:fldChar w:fldCharType="separate"/>
                  </w:r>
                  <w:bookmarkStart w:id="0" w:name="Check4"/>
                  <w:bookmarkStart w:id="1" w:name="Check4"/>
                  <w:bookmarkEnd w:id="1"/>
                  <w:r/>
                  <w:r>
                    <w:rPr>
                      <w:sz w:val="32"/>
                      <w:szCs w:val="32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32"/>
                      <w:szCs w:val="32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17"/>
                <w:szCs w:val="17"/>
                <w:lang w:val="en-GB" w:eastAsia="en-GB"/>
              </w:rPr>
            </w:pPr>
            <w:r>
              <w:rPr>
                <w:rFonts w:cs="Arial" w:ascii="Arial" w:hAnsi="Arial"/>
                <w:sz w:val="17"/>
                <w:szCs w:val="17"/>
                <w:lang w:val="en-GB" w:eastAsia="en-GB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5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48895</wp:posOffset>
                      </wp:positionV>
                      <wp:extent cx="1918335" cy="228600"/>
                      <wp:effectExtent l="0" t="0" r="0" b="0"/>
                      <wp:wrapNone/>
                      <wp:docPr id="1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8335" cy="22860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b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sz w:val="17"/>
                                      <w:szCs w:val="17"/>
                                    </w:rPr>
                                    <w:t xml:space="preserve">Reason for examination (tick box) 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b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sz w:val="17"/>
                                      <w:szCs w:val="17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51.05pt;height:18pt;mso-wrap-distance-left:9.05pt;mso-wrap-distance-right:9.05pt;mso-wrap-distance-top:0pt;mso-wrap-distance-bottom:0pt;margin-top:3.85pt;mso-position-vertical-relative:text;margin-left:-4.75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17"/>
                                <w:szCs w:val="17"/>
                              </w:rPr>
                              <w:t xml:space="preserve">Reason for examination (tick box)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17"/>
                                <w:szCs w:val="17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  <w:tbl>
            <w:tblPr>
              <w:tblpPr w:vertAnchor="text" w:horzAnchor="page" w:leftFromText="180" w:rightFromText="180" w:tblpX="4329" w:tblpY="-606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84"/>
            </w:tblGrid>
            <w:tr>
              <w:trPr>
                <w:trHeight w:val="23" w:hRule="atLeast"/>
              </w:trPr>
              <w:tc>
                <w:tcPr>
                  <w:tcW w:w="5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32"/>
                      <w:szCs w:val="32"/>
                    </w:rPr>
                  </w:pPr>
                  <w: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checked/>
                        </w:checkBox>
                      </w:ffData>
                    </w:fldChar>
                  </w:r>
                  <w:r>
                    <w:rPr>
                      <w:sz w:val="32"/>
                      <w:szCs w:val="32"/>
                      <w:rFonts w:cs="Arial" w:ascii="Arial" w:hAnsi="Arial"/>
                    </w:rPr>
                    <w:instrText xml:space="preserve"> FORMCHECKBOX </w:instrText>
                  </w:r>
                  <w:r>
                    <w:rPr>
                      <w:sz w:val="32"/>
                      <w:szCs w:val="32"/>
                      <w:rFonts w:cs="Arial" w:ascii="Arial" w:hAnsi="Arial"/>
                    </w:rPr>
                    <w:fldChar w:fldCharType="separate"/>
                  </w:r>
                  <w:bookmarkStart w:id="2" w:name="Check3"/>
                  <w:bookmarkStart w:id="3" w:name="Check3"/>
                  <w:bookmarkEnd w:id="3"/>
                  <w:r/>
                  <w:r>
                    <w:rPr>
                      <w:sz w:val="32"/>
                      <w:szCs w:val="32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32"/>
                      <w:szCs w:val="32"/>
                    </w:rPr>
                  </w:r>
                </w:p>
              </w:tc>
            </w:tr>
          </w:tbl>
          <w:p>
            <w:pPr>
              <w:pStyle w:val="Normal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pPr w:vertAnchor="text" w:horzAnchor="page" w:leftFromText="180" w:rightFromText="180" w:tblpX="6837" w:tblpY="-606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84"/>
            </w:tblGrid>
            <w:tr>
              <w:trPr>
                <w:trHeight w:val="23" w:hRule="atLeast"/>
              </w:trPr>
              <w:tc>
                <w:tcPr>
                  <w:tcW w:w="5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32"/>
                      <w:szCs w:val="32"/>
                    </w:rPr>
                  </w:pPr>
                  <w:r>
                    <w:fldChar w:fldCharType="begin">
                      <w:ffData>
                        <w:name w:val="Check5"/>
                        <w:enabled/>
                        <w:calcOnExit w:val="0"/>
                        <w:checkBox>
                          <w:sizeAuto/>
                        </w:checkBox>
                      </w:ffData>
                    </w:fldChar>
                  </w:r>
                  <w:r>
                    <w:rPr>
                      <w:sz w:val="32"/>
                      <w:szCs w:val="32"/>
                      <w:rFonts w:cs="Arial" w:ascii="Arial" w:hAnsi="Arial"/>
                    </w:rPr>
                    <w:instrText xml:space="preserve"> FORMCHECKBOX </w:instrText>
                  </w:r>
                  <w:r>
                    <w:rPr>
                      <w:sz w:val="32"/>
                      <w:szCs w:val="32"/>
                      <w:rFonts w:cs="Arial" w:ascii="Arial" w:hAnsi="Arial"/>
                    </w:rPr>
                    <w:fldChar w:fldCharType="separate"/>
                  </w:r>
                  <w:bookmarkStart w:id="4" w:name="Check5"/>
                  <w:bookmarkStart w:id="5" w:name="Check5"/>
                  <w:bookmarkEnd w:id="5"/>
                  <w:r/>
                  <w:r>
                    <w:rPr>
                      <w:sz w:val="32"/>
                      <w:szCs w:val="32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32"/>
                      <w:szCs w:val="32"/>
                    </w:rPr>
                  </w:r>
                </w:p>
              </w:tc>
            </w:tr>
          </w:tbl>
          <w:p>
            <w:pPr>
              <w:pStyle w:val="Normal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pPr w:vertAnchor="text" w:horzAnchor="margin" w:tblpXSpec="right" w:leftFromText="180" w:tblpY="-607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581"/>
            </w:tblGrid>
            <w:tr>
              <w:trPr>
                <w:trHeight w:val="23" w:hRule="atLeast"/>
              </w:trPr>
              <w:tc>
                <w:tcPr>
                  <w:tcW w:w="25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17"/>
                <w:szCs w:val="17"/>
                <w:lang w:val="en-GB" w:eastAsia="en-GB"/>
              </w:rPr>
            </w:pPr>
            <w:r>
              <w:rPr>
                <w:rFonts w:cs="Arial" w:ascii="Arial" w:hAnsi="Arial"/>
                <w:sz w:val="17"/>
                <w:szCs w:val="17"/>
                <w:lang w:val="en-GB" w:eastAsia="en-GB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2171700</wp:posOffset>
                      </wp:positionH>
                      <wp:positionV relativeFrom="paragraph">
                        <wp:posOffset>-473075</wp:posOffset>
                      </wp:positionV>
                      <wp:extent cx="470535" cy="229235"/>
                      <wp:effectExtent l="0" t="0" r="0" b="0"/>
                      <wp:wrapNone/>
                      <wp:docPr id="2" name="Frame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535" cy="229235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b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sz w:val="17"/>
                                      <w:szCs w:val="17"/>
                                    </w:rPr>
                                    <w:t>Entry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37.05pt;height:18.05pt;mso-wrap-distance-left:9.05pt;mso-wrap-distance-right:9.05pt;mso-wrap-distance-top:0pt;mso-wrap-distance-bottom:0pt;margin-top:-37.25pt;mso-position-vertical-relative:text;margin-left:171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17"/>
                                <w:szCs w:val="17"/>
                              </w:rPr>
                              <w:t>Entry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2934335</wp:posOffset>
                      </wp:positionH>
                      <wp:positionV relativeFrom="paragraph">
                        <wp:posOffset>-452120</wp:posOffset>
                      </wp:positionV>
                      <wp:extent cx="1300480" cy="228600"/>
                      <wp:effectExtent l="0" t="0" r="0" b="0"/>
                      <wp:wrapNone/>
                      <wp:docPr id="3" name="Frame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00480" cy="22860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b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sz w:val="17"/>
                                      <w:szCs w:val="17"/>
                                    </w:rPr>
                                    <w:t>Release or Discharge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02.4pt;height:18pt;mso-wrap-distance-left:9.05pt;mso-wrap-distance-right:9.05pt;mso-wrap-distance-top:0pt;mso-wrap-distance-bottom:0pt;margin-top:-35.6pt;mso-position-vertical-relative:text;margin-left:231.05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17"/>
                                <w:szCs w:val="17"/>
                              </w:rPr>
                              <w:t>Release or Discharge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6">
                      <wp:simplePos x="0" y="0"/>
                      <wp:positionH relativeFrom="column">
                        <wp:posOffset>4524375</wp:posOffset>
                      </wp:positionH>
                      <wp:positionV relativeFrom="paragraph">
                        <wp:posOffset>-452120</wp:posOffset>
                      </wp:positionV>
                      <wp:extent cx="579120" cy="228600"/>
                      <wp:effectExtent l="0" t="0" r="0" b="0"/>
                      <wp:wrapNone/>
                      <wp:docPr id="4" name="Frame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9120" cy="22860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sz w:val="17"/>
                                      <w:szCs w:val="17"/>
                                    </w:rPr>
                                    <w:t>Special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45.6pt;height:18pt;mso-wrap-distance-left:9.05pt;mso-wrap-distance-right:9.05pt;mso-wrap-distance-top:0pt;mso-wrap-distance-bottom:0pt;margin-top:-35.6pt;mso-position-vertical-relative:text;margin-left:356.25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both"/>
                              <w:rPr>
                                <w:rFonts w:ascii="Arial" w:hAnsi="Arial" w:cs="Arial"/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17"/>
                                <w:szCs w:val="17"/>
                              </w:rPr>
                              <w:t>Special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</w:tr>
    </w:tbl>
    <w:p>
      <w:pPr>
        <w:pStyle w:val="Normal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</w:r>
    </w:p>
    <w:tbl>
      <w:tblPr>
        <w:tblW w:w="107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4"/>
      </w:tblGrid>
      <w:tr>
        <w:trPr>
          <w:trHeight w:val="61" w:hRule="atLeast"/>
        </w:trPr>
        <w:tc>
          <w:tcPr>
            <w:tcW w:w="10704" w:type="dxa"/>
            <w:tcBorders/>
            <w:shd w:fill="B3B3B3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078"/>
              <w:gridCol w:w="1715"/>
              <w:gridCol w:w="692"/>
              <w:gridCol w:w="956"/>
              <w:gridCol w:w="575"/>
              <w:gridCol w:w="671"/>
              <w:gridCol w:w="239"/>
              <w:gridCol w:w="1655"/>
              <w:gridCol w:w="285"/>
              <w:gridCol w:w="2607"/>
            </w:tblGrid>
            <w:tr>
              <w:trPr/>
              <w:tc>
                <w:tcPr>
                  <w:tcW w:w="2793" w:type="dxa"/>
                  <w:gridSpan w:val="2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1. Service No.</w:t>
                  </w:r>
                </w:p>
              </w:tc>
              <w:tc>
                <w:tcPr>
                  <w:tcW w:w="2223" w:type="dxa"/>
                  <w:gridSpan w:val="3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2. Rank/Rating</w:t>
                  </w:r>
                </w:p>
              </w:tc>
              <w:tc>
                <w:tcPr>
                  <w:tcW w:w="5457" w:type="dxa"/>
                  <w:gridSpan w:val="5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3. Surname (Block Letters)</w:t>
                  </w:r>
                </w:p>
              </w:tc>
            </w:tr>
            <w:tr>
              <w:trPr/>
              <w:tc>
                <w:tcPr>
                  <w:tcW w:w="279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Service_No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Service Number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223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Titl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Rank/Title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  <w:tc>
                <w:tcPr>
                  <w:tcW w:w="5457" w:type="dxa"/>
                  <w:gridSpan w:val="5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Surnam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Surname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rPr/>
              <w:tc>
                <w:tcPr>
                  <w:tcW w:w="5016" w:type="dxa"/>
                  <w:gridSpan w:val="5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4. Forenames</w:t>
                  </w:r>
                </w:p>
              </w:tc>
              <w:tc>
                <w:tcPr>
                  <w:tcW w:w="2565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5. Regt/Corps/RAF Command</w:t>
                  </w:r>
                </w:p>
              </w:tc>
              <w:tc>
                <w:tcPr>
                  <w:tcW w:w="2892" w:type="dxa"/>
                  <w:gridSpan w:val="2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6. Ship/Unit Station</w:t>
                  </w:r>
                </w:p>
              </w:tc>
            </w:tr>
            <w:tr>
              <w:trPr/>
              <w:tc>
                <w:tcPr>
                  <w:tcW w:w="5016" w:type="dxa"/>
                  <w:gridSpan w:val="5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Forenames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Forenames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565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Regiment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Regiment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  <w:tc>
                <w:tcPr>
                  <w:tcW w:w="2892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fldChar w:fldCharType="begin">
                      <w:ffData>
                        <w:name w:val="Sub_Unit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Organisation Name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rPr/>
              <w:tc>
                <w:tcPr>
                  <w:tcW w:w="2793" w:type="dxa"/>
                  <w:gridSpan w:val="2"/>
                  <w:tcBorders>
                    <w:top w:val="single" w:sz="4" w:space="0" w:color="000000"/>
                    <w:bottom w:val="single" w:sz="4" w:space="0" w:color="000000"/>
                  </w:tcBorders>
                  <w:shd w:fill="B3B3B3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7. Branch or Trade</w:t>
                  </w:r>
                </w:p>
              </w:tc>
              <w:tc>
                <w:tcPr>
                  <w:tcW w:w="2223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shd w:fill="B3B3B3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8. Total Full Time Service</w:t>
                  </w:r>
                </w:p>
              </w:tc>
              <w:tc>
                <w:tcPr>
                  <w:tcW w:w="2850" w:type="dxa"/>
                  <w:gridSpan w:val="4"/>
                  <w:tcBorders>
                    <w:top w:val="single" w:sz="4" w:space="0" w:color="000000"/>
                    <w:bottom w:val="single" w:sz="4" w:space="0" w:color="000000"/>
                  </w:tcBorders>
                  <w:shd w:fill="B3B3B3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9. Type of Enlistment/Commission</w:t>
                  </w:r>
                </w:p>
              </w:tc>
              <w:tc>
                <w:tcPr>
                  <w:tcW w:w="2607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79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Trade_Branch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Trade/Branch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223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fldChar w:fldCharType="begin">
                      <w:ffData>
                        <w:name w:val="Read_Code_F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Read Code Fields - DMS119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  <w:r>
                    <w:fldChar w:fldCharType="begin">
                      <w:ffData>
                        <w:name w:val="Read_Code_F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Read Code Fields - DMS120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  <w:tc>
                <w:tcPr>
                  <w:tcW w:w="2850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fldChar w:fldCharType="begin">
                      <w:ffData>
                        <w:name w:val="Free_Text_Prompt_6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Free Text Prompt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  <w:tc>
                <w:tcPr>
                  <w:tcW w:w="2607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1078" w:type="dxa"/>
                  <w:tcBorders>
                    <w:top w:val="single" w:sz="4" w:space="0" w:color="000000"/>
                    <w:bottom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10. Marital status</w:t>
                  </w:r>
                </w:p>
              </w:tc>
              <w:tc>
                <w:tcPr>
                  <w:tcW w:w="17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fldChar w:fldCharType="begin">
                      <w:ffData>
                        <w:name w:val="Read_Code_F_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Read Code Fields - 133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  <w:tc>
                <w:tcPr>
                  <w:tcW w:w="6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956" w:type="dxa"/>
                  <w:tcBorders>
                    <w:top w:val="single" w:sz="4" w:space="0" w:color="000000"/>
                    <w:bottom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11. Age: yrs</w:t>
                  </w:r>
                </w:p>
              </w:tc>
              <w:tc>
                <w:tcPr>
                  <w:tcW w:w="5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fldChar w:fldCharType="begin">
                      <w:ffData>
                        <w:name w:val="Ag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Age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  <w:tc>
                <w:tcPr>
                  <w:tcW w:w="6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mths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547" w:type="dxa"/>
                  <w:gridSpan w:val="3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745"/>
              <w:gridCol w:w="1043"/>
              <w:gridCol w:w="228"/>
              <w:gridCol w:w="2219"/>
              <w:gridCol w:w="239"/>
              <w:gridCol w:w="2102"/>
              <w:gridCol w:w="2897"/>
            </w:tblGrid>
            <w:tr>
              <w:trPr/>
              <w:tc>
                <w:tcPr>
                  <w:tcW w:w="1745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12. Date of Birth</w:t>
                  </w:r>
                </w:p>
              </w:tc>
              <w:tc>
                <w:tcPr>
                  <w:tcW w:w="1043" w:type="dxa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13. Born in</w:t>
                  </w:r>
                </w:p>
              </w:tc>
              <w:tc>
                <w:tcPr>
                  <w:tcW w:w="2447" w:type="dxa"/>
                  <w:gridSpan w:val="2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39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102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897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14. NHS Number</w:t>
                  </w:r>
                </w:p>
              </w:tc>
            </w:tr>
            <w:tr>
              <w:trPr/>
              <w:tc>
                <w:tcPr>
                  <w:tcW w:w="17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fldChar w:fldCharType="begin">
                      <w:ffData>
                        <w:name w:val="DOB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DOB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1271" w:type="dxa"/>
                  <w:gridSpan w:val="2"/>
                  <w:tcBorders>
                    <w:start w:val="single" w:sz="4" w:space="0" w:color="000000"/>
                    <w:bottom w:val="single" w:sz="4" w:space="0" w:color="B2B2B2"/>
                    <w:end w:val="single" w:sz="4" w:space="0" w:color="000000"/>
                  </w:tcBorders>
                  <w:shd w:fill="B3B3B3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Town/County</w:t>
                  </w:r>
                </w:p>
              </w:tc>
              <w:tc>
                <w:tcPr>
                  <w:tcW w:w="4560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fldChar w:fldCharType="begin">
                      <w:ffData>
                        <w:name w:val="Free_Text_Prompt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Free Text Prompt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  <w:tc>
                <w:tcPr>
                  <w:tcW w:w="28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NHS_Number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NHS Number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88"/>
              <w:gridCol w:w="2223"/>
              <w:gridCol w:w="2565"/>
              <w:gridCol w:w="2897"/>
            </w:tblGrid>
            <w:tr>
              <w:trPr/>
              <w:tc>
                <w:tcPr>
                  <w:tcW w:w="2788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15. Civilian Occupation</w:t>
                  </w:r>
                </w:p>
              </w:tc>
              <w:tc>
                <w:tcPr>
                  <w:tcW w:w="2223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16. Place of examination</w:t>
                  </w:r>
                </w:p>
              </w:tc>
              <w:tc>
                <w:tcPr>
                  <w:tcW w:w="2565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Date</w:t>
                  </w:r>
                </w:p>
              </w:tc>
              <w:tc>
                <w:tcPr>
                  <w:tcW w:w="2897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17. Enlisted on</w:t>
                  </w:r>
                </w:p>
              </w:tc>
            </w:tr>
            <w:tr>
              <w:trPr/>
              <w:tc>
                <w:tcPr>
                  <w:tcW w:w="27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2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fldChar w:fldCharType="begin">
                      <w:ffData>
                        <w:name w:val="Practice_Nam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Practice Name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  <w:tc>
                <w:tcPr>
                  <w:tcW w:w="256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fldChar w:fldCharType="begin">
                      <w:ffData>
                        <w:name w:val="System_Dat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System Date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  <w:tc>
                <w:tcPr>
                  <w:tcW w:w="28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fldChar w:fldCharType="begin">
                      <w:ffData>
                        <w:name w:val="Free_Text_Prompt_5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Free Text Prompt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  <w:r>
                    <w:fldChar w:fldCharType="begin">
                      <w:ffData>
                        <w:name w:val="Service_Type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Service Type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  <w:tbl>
            <w:tblPr>
              <w:tblW w:w="1048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7013"/>
              <w:gridCol w:w="509"/>
              <w:gridCol w:w="239"/>
              <w:gridCol w:w="431"/>
              <w:gridCol w:w="239"/>
              <w:gridCol w:w="2052"/>
            </w:tblGrid>
            <w:tr>
              <w:trPr/>
              <w:tc>
                <w:tcPr>
                  <w:tcW w:w="7013" w:type="dxa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  <w:t>Complete paras 18-21 only if you are being examined for entry to HM Forces</w:t>
                  </w:r>
                </w:p>
              </w:tc>
              <w:tc>
                <w:tcPr>
                  <w:tcW w:w="509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239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1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39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052" w:type="dxa"/>
                  <w:tcBorders>
                    <w:top w:val="single" w:sz="4" w:space="0" w:color="B2B2B2"/>
                    <w:bottom w:val="single" w:sz="4" w:space="0" w:color="000000"/>
                    <w:end w:val="single" w:sz="4" w:space="0" w:color="B2B2B2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If yes provide full details</w:t>
                  </w:r>
                </w:p>
              </w:tc>
            </w:tr>
            <w:tr>
              <w:trPr/>
              <w:tc>
                <w:tcPr>
                  <w:tcW w:w="7013" w:type="dxa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18. Have you ever been medically examined for any branch of HM Forces?</w:t>
                  </w:r>
                </w:p>
              </w:tc>
              <w:tc>
                <w:tcPr>
                  <w:tcW w:w="509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Yes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1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No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0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7013" w:type="dxa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19. Have you ever been discharged as medically unfit from any of the HM Forces?</w:t>
                  </w:r>
                </w:p>
              </w:tc>
              <w:tc>
                <w:tcPr>
                  <w:tcW w:w="509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Yes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1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No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0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7013" w:type="dxa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20. Are you or have you been in receipt of a disability pension or gratuity?</w:t>
                  </w:r>
                </w:p>
              </w:tc>
              <w:tc>
                <w:tcPr>
                  <w:tcW w:w="509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Yes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1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No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0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>
                <w:trHeight w:val="207" w:hRule="atLeast"/>
              </w:trPr>
              <w:tc>
                <w:tcPr>
                  <w:tcW w:w="7013" w:type="dxa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21. Are you registered under the Disabled Persons (Employment) Act 1944?</w:t>
                  </w:r>
                </w:p>
              </w:tc>
              <w:tc>
                <w:tcPr>
                  <w:tcW w:w="509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Yes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1" w:type="dxa"/>
                  <w:tcBorders>
                    <w:start w:val="single" w:sz="4" w:space="0" w:color="000000"/>
                    <w:bottom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No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0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</w:tc>
      </w:tr>
    </w:tbl>
    <w:p>
      <w:pPr>
        <w:pStyle w:val="Normal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</w:r>
    </w:p>
    <w:p>
      <w:pPr>
        <w:pStyle w:val="Normal"/>
        <w:rPr/>
      </w:pPr>
      <w:r>
        <w:rPr>
          <w:rFonts w:cs="Arial" w:ascii="Arial" w:hAnsi="Arial"/>
          <w:b/>
          <w:sz w:val="17"/>
          <w:szCs w:val="17"/>
        </w:rPr>
        <w:t xml:space="preserve">Section 2. </w:t>
      </w:r>
      <w:r>
        <w:rPr/>
        <w:t>This section to be completed by the Medical Examiner.</w:t>
      </w:r>
    </w:p>
    <w:tbl>
      <w:tblPr>
        <w:tblW w:w="107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4"/>
      </w:tblGrid>
      <w:tr>
        <w:trPr/>
        <w:tc>
          <w:tcPr>
            <w:tcW w:w="10704" w:type="dxa"/>
            <w:tcBorders/>
            <w:shd w:fill="B3B3B3" w:val="clear"/>
          </w:tcPr>
          <w:p>
            <w:pPr>
              <w:pStyle w:val="Normal"/>
              <w:jc w:val="center"/>
              <w:rPr/>
            </w:pPr>
            <w:r>
              <w:rPr/>
              <w:t xml:space="preserve">Personal Medical History </w:t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270"/>
              <w:gridCol w:w="2451"/>
              <w:gridCol w:w="570"/>
              <w:gridCol w:w="3182"/>
            </w:tblGrid>
            <w:tr>
              <w:trPr/>
              <w:tc>
                <w:tcPr>
                  <w:tcW w:w="6721" w:type="dxa"/>
                  <w:gridSpan w:val="2"/>
                  <w:tcBorders>
                    <w:top w:val="single" w:sz="4" w:space="0" w:color="B2B2B2"/>
                    <w:start w:val="single" w:sz="4" w:space="0" w:color="B2B2B2"/>
                    <w:bottom w:val="single" w:sz="4" w:space="0" w:color="000000"/>
                    <w:end w:val="single" w:sz="4" w:space="0" w:color="B2B2B2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22. Is there a history of attendance at hospital for illness or injury? If so, state:</w:t>
                  </w:r>
                </w:p>
              </w:tc>
              <w:tc>
                <w:tcPr>
                  <w:tcW w:w="570" w:type="dxa"/>
                  <w:tcBorders>
                    <w:top w:val="single" w:sz="4" w:space="0" w:color="B2B2B2"/>
                    <w:start w:val="single" w:sz="4" w:space="0" w:color="B2B2B2"/>
                    <w:bottom w:val="single" w:sz="4" w:space="0" w:color="000000"/>
                    <w:end w:val="single" w:sz="4" w:space="0" w:color="B2B2B2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3182" w:type="dxa"/>
                  <w:tcBorders>
                    <w:top w:val="single" w:sz="4" w:space="0" w:color="B2B2B2"/>
                    <w:start w:val="single" w:sz="4" w:space="0" w:color="B2B2B2"/>
                    <w:bottom w:val="single" w:sz="4" w:space="0" w:color="000000"/>
                    <w:end w:val="single" w:sz="4" w:space="0" w:color="B2B2B2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2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Nature of illness, operation or injury with dates</w:t>
                  </w:r>
                </w:p>
              </w:tc>
              <w:tc>
                <w:tcPr>
                  <w:tcW w:w="302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Details of any residual effects</w:t>
                  </w:r>
                </w:p>
              </w:tc>
              <w:tc>
                <w:tcPr>
                  <w:tcW w:w="318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Address of hospital or nursing home</w:t>
                  </w:r>
                </w:p>
              </w:tc>
            </w:tr>
            <w:tr>
              <w:trPr/>
              <w:tc>
                <w:tcPr>
                  <w:tcW w:w="42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  <w:t>See DMICP summary printout</w:t>
                  </w:r>
                </w:p>
              </w:tc>
              <w:tc>
                <w:tcPr>
                  <w:tcW w:w="302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318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270"/>
              <w:gridCol w:w="3021"/>
              <w:gridCol w:w="3182"/>
            </w:tblGrid>
            <w:tr>
              <w:trPr/>
              <w:tc>
                <w:tcPr>
                  <w:tcW w:w="4270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22a. Smoking habits: per day</w:t>
                  </w:r>
                </w:p>
              </w:tc>
              <w:tc>
                <w:tcPr>
                  <w:tcW w:w="302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Read_Code_F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Read Code Fields - 137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  <w:tc>
                <w:tcPr>
                  <w:tcW w:w="3182" w:type="dxa"/>
                  <w:tcBorders>
                    <w:star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270" w:type="dxa"/>
                  <w:tcBorders>
                    <w:bottom w:val="single" w:sz="4" w:space="0" w:color="B2B2B2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22b: Drinking habits: units per week</w:t>
                  </w:r>
                </w:p>
              </w:tc>
              <w:tc>
                <w:tcPr>
                  <w:tcW w:w="302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Read_Code_F_5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Read Code Fields - 136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  <w:tc>
                <w:tcPr>
                  <w:tcW w:w="3182" w:type="dxa"/>
                  <w:tcBorders>
                    <w:start w:val="single" w:sz="4" w:space="0" w:color="000000"/>
                    <w:bottom w:val="single" w:sz="4" w:space="0" w:color="B2B2B2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Family Medical History (Entry examination only)</w:t>
            </w:r>
          </w:p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23. Have any members of the applicants family ever suffered from any of the following?</w:t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555"/>
              <w:gridCol w:w="513"/>
              <w:gridCol w:w="285"/>
              <w:gridCol w:w="456"/>
              <w:gridCol w:w="285"/>
              <w:gridCol w:w="4379"/>
            </w:tblGrid>
            <w:tr>
              <w:trPr/>
              <w:tc>
                <w:tcPr>
                  <w:tcW w:w="4555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513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85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56" w:type="dxa"/>
                  <w:tcBorders>
                    <w:top w:val="single" w:sz="4" w:space="0" w:color="B2B2B2"/>
                    <w:end w:val="single" w:sz="4" w:space="0" w:color="B2B2B2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85" w:type="dxa"/>
                  <w:tcBorders>
                    <w:top w:val="single" w:sz="4" w:space="0" w:color="B2B2B2"/>
                    <w:start w:val="single" w:sz="4" w:space="0" w:color="B2B2B2"/>
                    <w:bottom w:val="single" w:sz="4" w:space="0" w:color="000000"/>
                    <w:end w:val="single" w:sz="4" w:space="0" w:color="B2B2B2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79" w:type="dxa"/>
                  <w:tcBorders>
                    <w:top w:val="single" w:sz="4" w:space="0" w:color="B2B2B2"/>
                    <w:start w:val="single" w:sz="4" w:space="0" w:color="B2B2B2"/>
                    <w:bottom w:val="single" w:sz="4" w:space="0" w:color="000000"/>
                    <w:end w:val="single" w:sz="4" w:space="0" w:color="B2B2B2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If the answer is yes to any item, give details here</w:t>
                  </w:r>
                </w:p>
              </w:tc>
            </w:tr>
            <w:tr>
              <w:trPr/>
              <w:tc>
                <w:tcPr>
                  <w:tcW w:w="4555" w:type="dxa"/>
                  <w:tcBorders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Tuberculosis</w:t>
                  </w:r>
                </w:p>
              </w:tc>
              <w:tc>
                <w:tcPr>
                  <w:tcW w:w="513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Yes</w:t>
                  </w:r>
                </w:p>
              </w:tc>
              <w:tc>
                <w:tcPr>
                  <w:tcW w:w="2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56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No</w:t>
                  </w:r>
                </w:p>
              </w:tc>
              <w:tc>
                <w:tcPr>
                  <w:tcW w:w="2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555" w:type="dxa"/>
                  <w:tcBorders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Diabetes</w:t>
                  </w:r>
                </w:p>
              </w:tc>
              <w:tc>
                <w:tcPr>
                  <w:tcW w:w="513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Yes</w:t>
                  </w:r>
                </w:p>
              </w:tc>
              <w:tc>
                <w:tcPr>
                  <w:tcW w:w="2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56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No</w:t>
                  </w:r>
                </w:p>
              </w:tc>
              <w:tc>
                <w:tcPr>
                  <w:tcW w:w="2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555" w:type="dxa"/>
                  <w:tcBorders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Mental disorder or nervous breakdown</w:t>
                  </w:r>
                </w:p>
              </w:tc>
              <w:tc>
                <w:tcPr>
                  <w:tcW w:w="513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Yes</w:t>
                  </w:r>
                </w:p>
              </w:tc>
              <w:tc>
                <w:tcPr>
                  <w:tcW w:w="2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56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No</w:t>
                  </w:r>
                </w:p>
              </w:tc>
              <w:tc>
                <w:tcPr>
                  <w:tcW w:w="2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555" w:type="dxa"/>
                  <w:tcBorders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High blood pressure</w:t>
                  </w:r>
                </w:p>
              </w:tc>
              <w:tc>
                <w:tcPr>
                  <w:tcW w:w="513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Yes</w:t>
                  </w:r>
                </w:p>
              </w:tc>
              <w:tc>
                <w:tcPr>
                  <w:tcW w:w="2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56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No</w:t>
                  </w:r>
                </w:p>
              </w:tc>
              <w:tc>
                <w:tcPr>
                  <w:tcW w:w="2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555" w:type="dxa"/>
                  <w:tcBorders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Heart disease</w:t>
                  </w:r>
                </w:p>
              </w:tc>
              <w:tc>
                <w:tcPr>
                  <w:tcW w:w="513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Yes</w:t>
                  </w:r>
                </w:p>
              </w:tc>
              <w:tc>
                <w:tcPr>
                  <w:tcW w:w="2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56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No</w:t>
                  </w:r>
                </w:p>
              </w:tc>
              <w:tc>
                <w:tcPr>
                  <w:tcW w:w="2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555" w:type="dxa"/>
                  <w:tcBorders>
                    <w:bottom w:val="single" w:sz="4" w:space="0" w:color="C0C0C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Any other serious illness</w:t>
                  </w:r>
                </w:p>
              </w:tc>
              <w:tc>
                <w:tcPr>
                  <w:tcW w:w="513" w:type="dxa"/>
                  <w:tcBorders>
                    <w:bottom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Yes</w:t>
                  </w:r>
                </w:p>
              </w:tc>
              <w:tc>
                <w:tcPr>
                  <w:tcW w:w="2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56" w:type="dxa"/>
                  <w:tcBorders>
                    <w:start w:val="single" w:sz="4" w:space="0" w:color="000000"/>
                    <w:bottom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No</w:t>
                  </w:r>
                </w:p>
              </w:tc>
              <w:tc>
                <w:tcPr>
                  <w:tcW w:w="2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  <w:p>
            <w:pPr>
              <w:pStyle w:val="Normal"/>
              <w:rPr/>
            </w:pPr>
            <w:r>
              <w:rPr/>
              <w:t xml:space="preserve">24. Last chest X-Ray                                                                                            </w:t>
            </w:r>
          </w:p>
          <w:tbl>
            <w:tblPr>
              <w:tblW w:w="5809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907"/>
              <w:gridCol w:w="1881"/>
              <w:gridCol w:w="798"/>
              <w:gridCol w:w="2223"/>
            </w:tblGrid>
            <w:tr>
              <w:trPr/>
              <w:tc>
                <w:tcPr>
                  <w:tcW w:w="907" w:type="dxa"/>
                  <w:tcBorders>
                    <w:bottom w:val="single" w:sz="4" w:space="0" w:color="B2B2B2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Date</w:t>
                  </w:r>
                </w:p>
              </w:tc>
              <w:tc>
                <w:tcPr>
                  <w:tcW w:w="188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bottom"/>
                </w:tcPr>
                <w:p>
                  <w:pPr>
                    <w:pStyle w:val="Normal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fldChar w:fldCharType="begin">
                      <w:ffData>
                        <w:name w:val="Read_Code_F_7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>Read Code Fields - 535</w: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798" w:type="dxa"/>
                  <w:tcBorders>
                    <w:start w:val="single" w:sz="4" w:space="0" w:color="000000"/>
                    <w:bottom w:val="single" w:sz="4" w:space="0" w:color="B2B2B2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Place</w:t>
                  </w:r>
                </w:p>
              </w:tc>
              <w:tc>
                <w:tcPr>
                  <w:tcW w:w="22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25.</w:t>
            </w:r>
          </w:p>
          <w:p>
            <w:pPr>
              <w:pStyle w:val="Normal"/>
              <w:rPr>
                <w:rFonts w:ascii="Arial" w:hAnsi="Arial" w:eastAsia="Arial" w:cs="Arial"/>
                <w:b/>
                <w:sz w:val="17"/>
                <w:szCs w:val="17"/>
              </w:rPr>
            </w:pPr>
            <w:r>
              <w:rPr>
                <w:rFonts w:eastAsia="Arial" w:cs="Arial" w:ascii="Arial" w:hAnsi="Arial"/>
                <w:b/>
                <w:sz w:val="17"/>
                <w:szCs w:val="17"/>
              </w:rPr>
              <w:t xml:space="preserve"> </w:t>
            </w:r>
          </w:p>
          <w:tbl>
            <w:tblPr>
              <w:tblpPr w:vertAnchor="text" w:horzAnchor="page" w:leftFromText="180" w:rightFromText="180" w:tblpX="738" w:tblpY="-137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408"/>
              <w:gridCol w:w="2816"/>
            </w:tblGrid>
            <w:tr>
              <w:trPr>
                <w:trHeight w:val="243" w:hRule="atLeast"/>
              </w:trPr>
              <w:tc>
                <w:tcPr>
                  <w:tcW w:w="140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Result</w:t>
                  </w:r>
                </w:p>
              </w:tc>
              <w:tc>
                <w:tcPr>
                  <w:tcW w:w="28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fldChar w:fldCharType="begin">
                      <w:ffData>
                        <w:name w:val="Read_Code_F_6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>Read Code Fields - 535</w:t>
                  </w:r>
                  <w:r/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0473"/>
            </w:tblGrid>
            <w:tr>
              <w:trPr/>
              <w:tc>
                <w:tcPr>
                  <w:tcW w:w="10473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26. Name and address of applicant’s family doctor.</w:t>
                  </w:r>
                </w:p>
              </w:tc>
            </w:tr>
            <w:tr>
              <w:trPr>
                <w:trHeight w:val="331" w:hRule="atLeast"/>
              </w:trPr>
              <w:tc>
                <w:tcPr>
                  <w:tcW w:w="104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tbl>
            <w:tblPr>
              <w:tblW w:w="10478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954"/>
              <w:gridCol w:w="553"/>
              <w:gridCol w:w="530"/>
              <w:gridCol w:w="4441"/>
            </w:tblGrid>
            <w:tr>
              <w:trPr/>
              <w:tc>
                <w:tcPr>
                  <w:tcW w:w="10478" w:type="dxa"/>
                  <w:gridSpan w:val="4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  <w:t>Has the applicant ever suffered or is he suffering from any of the following:</w:t>
                  </w:r>
                </w:p>
              </w:tc>
            </w:tr>
            <w:tr>
              <w:trPr/>
              <w:tc>
                <w:tcPr>
                  <w:tcW w:w="4954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53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Yes</w:t>
                  </w:r>
                </w:p>
              </w:tc>
              <w:tc>
                <w:tcPr>
                  <w:tcW w:w="530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No</w:t>
                  </w:r>
                </w:p>
              </w:tc>
              <w:tc>
                <w:tcPr>
                  <w:tcW w:w="4441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  <w:t>Give details of any items ticked “Yes”</w:t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524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Please see DMICP summary printout for past medical history details</w:t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27. Any eye trouble, squint or need for glasses or contacts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28. Discharging ears or deafness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29. Heart disease or rheumatic fever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30. Asthma or wheezing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31. Hay fever or allergies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32. Bronchitis, pleurisy or pneumonia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33. Haemoptysis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34. Tuberculosis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35. Digestive, bowel or abdominal disorders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36. Jaundice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37. Kidney, bladder or genital (inc. venereal) diseases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38. Haemorrhoids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39. Epilepsy, fits, faints or blackouts.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40. Migraine or severe headache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41. Head Injury or concussion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42. Backache, pain in the knee or other joints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43. Any severe sprain or fracture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44. Malaria or other tropical diseases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45. Nervous breakdown or mental illness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46. Bedwetting since age 10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47. Any episode of self-injury or poisoning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48. Any skin disease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49. Any severe reaction to drugs and injections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50. Any contact with child guidance services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51. Any other injury or illness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954" w:type="dxa"/>
                  <w:tcBorders>
                    <w:bottom w:val="single" w:sz="4" w:space="0" w:color="B2B2B2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52. Current medication including oral contraceptive</w:t>
                  </w:r>
                </w:p>
              </w:tc>
              <w:tc>
                <w:tcPr>
                  <w:tcW w:w="55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4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17"/>
          <w:szCs w:val="17"/>
        </w:rPr>
      </w:pPr>
      <w:r>
        <w:rPr>
          <w:rFonts w:cs="Arial" w:ascii="Arial" w:hAnsi="Arial"/>
          <w:b/>
          <w:sz w:val="17"/>
          <w:szCs w:val="17"/>
        </w:rPr>
      </w:r>
    </w:p>
    <w:p>
      <w:pPr>
        <w:pStyle w:val="Normal"/>
        <w:rPr/>
      </w:pPr>
      <w:r>
        <w:rPr>
          <w:rFonts w:cs="Arial" w:ascii="Arial" w:hAnsi="Arial"/>
          <w:b/>
          <w:sz w:val="17"/>
          <w:szCs w:val="17"/>
        </w:rPr>
        <w:t xml:space="preserve">Section 3. </w:t>
      </w:r>
      <w:r>
        <w:rPr/>
        <w:t>Certificate to be signed by the Applicant/Examinee</w:t>
      </w:r>
    </w:p>
    <w:tbl>
      <w:tblPr>
        <w:tblW w:w="107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4"/>
      </w:tblGrid>
      <w:tr>
        <w:trPr/>
        <w:tc>
          <w:tcPr>
            <w:tcW w:w="10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3B3B3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p>
            <w:pPr>
              <w:pStyle w:val="Normal"/>
              <w:ind w:hanging="285" w:start="285" w:end="0"/>
              <w:rPr/>
            </w:pPr>
            <w:r>
              <w:rPr>
                <w:rFonts w:cs="Arial" w:ascii="Arial" w:hAnsi="Arial"/>
                <w:sz w:val="16"/>
                <w:szCs w:val="16"/>
              </w:rPr>
              <w:t xml:space="preserve">53.  </w:t>
            </w:r>
            <w:r>
              <w:rPr>
                <w:rFonts w:cs="Arial" w:ascii="Arial" w:hAnsi="Arial"/>
                <w:b/>
                <w:sz w:val="16"/>
                <w:szCs w:val="16"/>
              </w:rPr>
              <w:t>I certify</w:t>
            </w:r>
            <w:r>
              <w:rPr>
                <w:rFonts w:cs="Arial" w:ascii="Arial" w:hAnsi="Arial"/>
                <w:sz w:val="16"/>
                <w:szCs w:val="16"/>
              </w:rPr>
              <w:t xml:space="preserve"> that I have answered as fully as possible all the questions about my family and personal health, and that the information I have        given is true to the best of my knowledge. I have no objection to the Service Medical Authorities having access to any of my previous medical history.  </w:t>
            </w:r>
          </w:p>
          <w:p>
            <w:pPr>
              <w:pStyle w:val="Normal"/>
              <w:ind w:hanging="285" w:start="285" w:end="0"/>
              <w:rPr/>
            </w:pPr>
            <w:r>
              <w:rPr>
                <w:rFonts w:cs="Arial" w:ascii="Arial" w:hAnsi="Arial"/>
                <w:sz w:val="16"/>
                <w:szCs w:val="16"/>
              </w:rPr>
              <w:tab/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Release only- </w:t>
            </w:r>
            <w:r>
              <w:rPr>
                <w:rFonts w:cs="Arial" w:ascii="Arial" w:hAnsi="Arial"/>
                <w:sz w:val="16"/>
                <w:szCs w:val="16"/>
              </w:rPr>
              <w:t>If I decide later to apply for commutation of pension, I understand that this report may be considered along with my other medical documents and I may be required to undergo a further examination.</w:t>
            </w:r>
          </w:p>
          <w:p>
            <w:pPr>
              <w:pStyle w:val="Normal"/>
              <w:ind w:hanging="285" w:start="285" w:end="0"/>
              <w:rPr/>
            </w:pPr>
            <w:r>
              <w:rPr>
                <w:rFonts w:cs="Arial" w:ascii="Arial" w:hAnsi="Arial"/>
                <w:b/>
                <w:sz w:val="16"/>
                <w:szCs w:val="16"/>
              </w:rPr>
              <w:tab/>
              <w:t xml:space="preserve">During </w:t>
            </w:r>
            <w:r>
              <w:rPr>
                <w:rFonts w:cs="Arial" w:ascii="Arial" w:hAnsi="Arial"/>
                <w:sz w:val="16"/>
                <w:szCs w:val="16"/>
              </w:rPr>
              <w:t xml:space="preserve">my Service career I have been a Classified Person/Classified Radiation worker (tick box) </w:t>
            </w:r>
          </w:p>
          <w:p>
            <w:pPr>
              <w:pStyle w:val="Normal"/>
              <w:ind w:hanging="285" w:start="285" w:end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tbl>
            <w:tblPr>
              <w:tblpPr w:vertAnchor="text" w:horzAnchor="page" w:leftFromText="180" w:rightFromText="180" w:tblpX="3013" w:tblpY="-183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57"/>
              <w:gridCol w:w="239"/>
              <w:gridCol w:w="431"/>
              <w:gridCol w:w="239"/>
            </w:tblGrid>
            <w:tr>
              <w:trPr/>
              <w:tc>
                <w:tcPr>
                  <w:tcW w:w="557" w:type="dxa"/>
                  <w:tcBorders>
                    <w:bottom w:val="single" w:sz="4" w:space="0" w:color="B2B2B2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Yes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31" w:type="dxa"/>
                  <w:tcBorders>
                    <w:start w:val="single" w:sz="4" w:space="0" w:color="000000"/>
                    <w:bottom w:val="single" w:sz="4" w:space="0" w:color="B2B2B2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No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ind w:hanging="285" w:start="285" w:end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sz w:val="16"/>
                <w:szCs w:val="16"/>
              </w:rPr>
              <w:t xml:space="preserve">      </w:t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By signing </w:t>
            </w:r>
            <w:r>
              <w:rPr>
                <w:rFonts w:cs="Arial" w:ascii="Arial" w:hAnsi="Arial"/>
                <w:sz w:val="16"/>
                <w:szCs w:val="16"/>
              </w:rPr>
              <w:t>this form I give my consent to the processing of my personal data as defined in DPA 98</w:t>
            </w:r>
          </w:p>
          <w:p>
            <w:pPr>
              <w:pStyle w:val="Normal"/>
              <w:ind w:hanging="285" w:start="285" w:end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ind w:hanging="285" w:start="285" w:end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ab/>
              <w:tab/>
              <w:tab/>
              <w:tab/>
              <w:tab/>
              <w:tab/>
              <w:tab/>
            </w:r>
          </w:p>
          <w:tbl>
            <w:tblPr>
              <w:tblpPr w:vertAnchor="text" w:horzAnchor="margin" w:tblpXSpec="left" w:rightFromText="180" w:tblpY="-196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762"/>
              <w:gridCol w:w="2565"/>
              <w:gridCol w:w="1653"/>
              <w:gridCol w:w="2508"/>
            </w:tblGrid>
            <w:tr>
              <w:trPr/>
              <w:tc>
                <w:tcPr>
                  <w:tcW w:w="1762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Signature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56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653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Witness</w:t>
                  </w:r>
                </w:p>
              </w:tc>
              <w:tc>
                <w:tcPr>
                  <w:tcW w:w="250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  <w:tr>
              <w:trPr/>
              <w:tc>
                <w:tcPr>
                  <w:tcW w:w="1762" w:type="dxa"/>
                  <w:tcBorders>
                    <w:bottom w:val="single" w:sz="4" w:space="0" w:color="B2B2B2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Date</w:t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256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653" w:type="dxa"/>
                  <w:tcBorders>
                    <w:start w:val="single" w:sz="4" w:space="0" w:color="000000"/>
                    <w:bottom w:val="single" w:sz="4" w:space="0" w:color="B2B2B2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250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</w:tr>
          </w:tbl>
          <w:p>
            <w:pPr>
              <w:pStyle w:val="Normal"/>
              <w:ind w:hanging="285" w:start="285" w:end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ind w:hanging="285" w:start="285" w:end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ab/>
              <w:tab/>
              <w:tab/>
              <w:tab/>
            </w:r>
          </w:p>
        </w:tc>
      </w:tr>
    </w:tbl>
    <w:p>
      <w:pPr>
        <w:pStyle w:val="Normal"/>
        <w:rPr/>
      </w:pPr>
      <w:r>
        <w:rPr>
          <w:rFonts w:cs="Arial" w:ascii="Arial" w:hAnsi="Arial"/>
          <w:b/>
          <w:sz w:val="17"/>
          <w:szCs w:val="17"/>
        </w:rPr>
        <w:t xml:space="preserve">Section 4. </w:t>
      </w:r>
      <w:r>
        <w:rPr/>
        <w:t>Medical Examination and Summary</w:t>
      </w:r>
    </w:p>
    <w:tbl>
      <w:tblPr>
        <w:tblW w:w="107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4"/>
      </w:tblGrid>
      <w:tr>
        <w:trPr/>
        <w:tc>
          <w:tcPr>
            <w:tcW w:w="10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3B3B3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53"/>
              <w:gridCol w:w="2050"/>
              <w:gridCol w:w="1824"/>
              <w:gridCol w:w="969"/>
              <w:gridCol w:w="5177"/>
            </w:tblGrid>
            <w:tr>
              <w:trPr/>
              <w:tc>
                <w:tcPr>
                  <w:tcW w:w="453" w:type="dxa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54.</w:t>
                  </w:r>
                </w:p>
              </w:tc>
              <w:tc>
                <w:tcPr>
                  <w:tcW w:w="2050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Height (barefoot)</w:t>
                  </w:r>
                </w:p>
              </w:tc>
              <w:tc>
                <w:tcPr>
                  <w:tcW w:w="18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fldChar w:fldCharType="begin">
                      <w:ffData>
                        <w:name w:val="Read_Code_F_8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>Read Code Fields - 229</w: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969" w:type="dxa"/>
                  <w:tcBorders>
                    <w:start w:val="single" w:sz="4" w:space="0" w:color="000000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cms</w:t>
                  </w:r>
                </w:p>
              </w:tc>
              <w:tc>
                <w:tcPr>
                  <w:tcW w:w="5177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63. Medical Examiner’s summary and comments on Serials 18-62</w:t>
                  </w:r>
                </w:p>
              </w:tc>
            </w:tr>
            <w:tr>
              <w:trPr/>
              <w:tc>
                <w:tcPr>
                  <w:tcW w:w="453" w:type="dxa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55.</w:t>
                  </w:r>
                </w:p>
              </w:tc>
              <w:tc>
                <w:tcPr>
                  <w:tcW w:w="2050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Weight (in underwear)</w:t>
                  </w:r>
                </w:p>
              </w:tc>
              <w:tc>
                <w:tcPr>
                  <w:tcW w:w="18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fldChar w:fldCharType="begin">
                      <w:ffData>
                        <w:name w:val="Read_Code_F_9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>Read Code Fields - 22A</w: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969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kgms</w:t>
                  </w:r>
                </w:p>
              </w:tc>
              <w:tc>
                <w:tcPr>
                  <w:tcW w:w="5177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53" w:type="dxa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56.</w:t>
                  </w:r>
                </w:p>
              </w:tc>
              <w:tc>
                <w:tcPr>
                  <w:tcW w:w="2050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Peak flow rate</w:t>
                  </w:r>
                </w:p>
              </w:tc>
              <w:tc>
                <w:tcPr>
                  <w:tcW w:w="18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fldChar w:fldCharType="begin">
                      <w:ffData>
                        <w:name w:val="Read_Code_F_10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>Read Code Fields - 3395</w: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969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Litres/sec</w:t>
                  </w:r>
                </w:p>
              </w:tc>
              <w:tc>
                <w:tcPr>
                  <w:tcW w:w="5177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53" w:type="dxa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57.</w:t>
                  </w:r>
                </w:p>
              </w:tc>
              <w:tc>
                <w:tcPr>
                  <w:tcW w:w="2050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Urinalysis - Sugar</w:t>
                  </w:r>
                </w:p>
              </w:tc>
              <w:tc>
                <w:tcPr>
                  <w:tcW w:w="18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fldChar w:fldCharType="begin">
                      <w:ffData>
                        <w:name w:val="Read_Code_F_1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>Read Code Fields - 466</w: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969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5177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53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050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ind w:start="720" w:end="0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- Protein</w:t>
                  </w:r>
                </w:p>
              </w:tc>
              <w:tc>
                <w:tcPr>
                  <w:tcW w:w="18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fldChar w:fldCharType="begin">
                      <w:ffData>
                        <w:name w:val="Read_Code_F_1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>Read Code Fields - 467</w: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969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5177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53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050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ind w:firstLine="720" w:end="0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- Blood</w:t>
                  </w:r>
                </w:p>
              </w:tc>
              <w:tc>
                <w:tcPr>
                  <w:tcW w:w="18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fldChar w:fldCharType="begin">
                      <w:ffData>
                        <w:name w:val="Read_Code_F_1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>Read Code Fields - 469</w: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969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5177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53" w:type="dxa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58.</w:t>
                  </w:r>
                </w:p>
              </w:tc>
              <w:tc>
                <w:tcPr>
                  <w:tcW w:w="2050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Smoking habits</w:t>
                  </w:r>
                </w:p>
              </w:tc>
              <w:tc>
                <w:tcPr>
                  <w:tcW w:w="18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fldChar w:fldCharType="begin">
                      <w:ffData>
                        <w:name w:val="Read_Code_F_1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>Read Code Fields - 137</w: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969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5177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53" w:type="dxa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59.</w:t>
                  </w:r>
                </w:p>
              </w:tc>
              <w:tc>
                <w:tcPr>
                  <w:tcW w:w="2050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Alcohol consumption</w:t>
                  </w:r>
                </w:p>
              </w:tc>
              <w:tc>
                <w:tcPr>
                  <w:tcW w:w="18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fldChar w:fldCharType="begin">
                      <w:ffData>
                        <w:name w:val="Read_Code_F_15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>Read Code Fields - 136</w: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969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5177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53" w:type="dxa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60.</w:t>
                  </w:r>
                </w:p>
              </w:tc>
              <w:tc>
                <w:tcPr>
                  <w:tcW w:w="2050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Identifying marks</w:t>
                  </w:r>
                </w:p>
              </w:tc>
              <w:tc>
                <w:tcPr>
                  <w:tcW w:w="18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fldChar w:fldCharType="begin">
                      <w:ffData>
                        <w:name w:val="Free_Text_Prompt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>Free Text Prompt</w: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969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5177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53" w:type="dxa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61.</w:t>
                  </w:r>
                </w:p>
              </w:tc>
              <w:tc>
                <w:tcPr>
                  <w:tcW w:w="2050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Pulse rate</w:t>
                  </w:r>
                </w:p>
              </w:tc>
              <w:tc>
                <w:tcPr>
                  <w:tcW w:w="18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fldChar w:fldCharType="begin">
                      <w:ffData>
                        <w:name w:val="Read_Code_F_16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>Read Code Fields - 242</w: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969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5177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53" w:type="dxa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62.</w:t>
                  </w:r>
                </w:p>
              </w:tc>
              <w:tc>
                <w:tcPr>
                  <w:tcW w:w="2050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Blood pressure, sitting</w:t>
                  </w:r>
                </w:p>
              </w:tc>
              <w:tc>
                <w:tcPr>
                  <w:tcW w:w="182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fldChar w:fldCharType="begin">
                      <w:ffData>
                        <w:name w:val="Read_Code_F_17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>Read Code Fields - 2469</w: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 xml:space="preserve"> </w:t>
                  </w:r>
                  <w:r>
                    <w:fldChar w:fldCharType="begin">
                      <w:ffData>
                        <w:name w:val="Read_Code_F_18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>Read Code Fields - 246A</w: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969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Mm/Hg</w:t>
                  </w:r>
                </w:p>
              </w:tc>
              <w:tc>
                <w:tcPr>
                  <w:tcW w:w="5177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53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2050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2793" w:type="dxa"/>
                  <w:gridSpan w:val="2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5177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>
                <w:trHeight w:val="73" w:hRule="atLeast"/>
              </w:trPr>
              <w:tc>
                <w:tcPr>
                  <w:tcW w:w="453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2050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2793" w:type="dxa"/>
                  <w:gridSpan w:val="2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5177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tabs>
                <w:tab w:val="clear" w:pos="720"/>
                <w:tab w:val="left" w:pos="5776" w:leader="none"/>
              </w:tabs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ab/>
            </w:r>
          </w:p>
          <w:p>
            <w:pPr>
              <w:pStyle w:val="Normal"/>
              <w:jc w:val="end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  <w:t>Specialist reports on F/med 7/14 are to be stapled or pinned here</w:t>
            </w:r>
          </w:p>
          <w:p>
            <w:pPr>
              <w:pStyle w:val="Normal"/>
              <w:jc w:val="end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tbl>
            <w:tblPr>
              <w:tblW w:w="10478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565"/>
              <w:gridCol w:w="3591"/>
              <w:gridCol w:w="4322"/>
            </w:tblGrid>
            <w:tr>
              <w:trPr/>
              <w:tc>
                <w:tcPr>
                  <w:tcW w:w="2565" w:type="dxa"/>
                  <w:tcBorders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3591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/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Normal/ Abnormal</w:t>
                  </w:r>
                </w:p>
              </w:tc>
              <w:tc>
                <w:tcPr>
                  <w:tcW w:w="4322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If abnormal enter relevant Serial No. and give details.</w:t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64.  Head, face, neck, scalp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65.  Nose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66.  Mouth, teeth, throat, speech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67.  Chest and lungs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68.  Heart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69.  Vascular system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70.  Abdomen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71.  Hernial orifices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72.  Ext, genitalia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73.  Anus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74.  Endocrine system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75.  Upper limbs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76.  Lower limbs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77.  Feet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78.  Spine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79.  C.N.S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80.  Lymphatic system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81.  Skin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82.  Mental capacity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83.  Emotional stability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b/>
                      <w:sz w:val="16"/>
                      <w:szCs w:val="16"/>
                    </w:rPr>
                    <w:t>Women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84.  Breasts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Examines own breasts.</w:t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85.  Menstrual history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fldChar w:fldCharType="begin">
                      <w:ffData>
                        <w:name w:val="Free_Text_Prompt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Free Text Prompt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56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 xml:space="preserve">86.  Date of L.M.P </w:t>
                  </w:r>
                </w:p>
              </w:tc>
              <w:tc>
                <w:tcPr>
                  <w:tcW w:w="35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N/A</w:t>
                  </w:r>
                </w:p>
              </w:tc>
              <w:tc>
                <w:tcPr>
                  <w:tcW w:w="43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496"/>
              <w:gridCol w:w="442"/>
              <w:gridCol w:w="793"/>
              <w:gridCol w:w="518"/>
              <w:gridCol w:w="285"/>
              <w:gridCol w:w="280"/>
              <w:gridCol w:w="674"/>
              <w:gridCol w:w="471"/>
              <w:gridCol w:w="171"/>
              <w:gridCol w:w="171"/>
              <w:gridCol w:w="456"/>
              <w:gridCol w:w="57"/>
              <w:gridCol w:w="170"/>
              <w:gridCol w:w="172"/>
              <w:gridCol w:w="456"/>
              <w:gridCol w:w="350"/>
              <w:gridCol w:w="101"/>
              <w:gridCol w:w="176"/>
              <w:gridCol w:w="508"/>
              <w:gridCol w:w="1229"/>
              <w:gridCol w:w="1497"/>
            </w:tblGrid>
            <w:tr>
              <w:trPr/>
              <w:tc>
                <w:tcPr>
                  <w:tcW w:w="1496" w:type="dxa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  <w:t>Special Senses</w:t>
                  </w:r>
                </w:p>
              </w:tc>
              <w:tc>
                <w:tcPr>
                  <w:tcW w:w="1235" w:type="dxa"/>
                  <w:gridSpan w:val="2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1083" w:type="dxa"/>
                  <w:gridSpan w:val="3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170" w:type="dxa"/>
                  <w:gridSpan w:val="7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1079" w:type="dxa"/>
                  <w:gridSpan w:val="4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684" w:type="dxa"/>
                  <w:gridSpan w:val="2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726" w:type="dxa"/>
                  <w:gridSpan w:val="2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1496" w:type="dxa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87. Eyes</w:t>
                  </w:r>
                </w:p>
              </w:tc>
              <w:tc>
                <w:tcPr>
                  <w:tcW w:w="1235" w:type="dxa"/>
                  <w:gridSpan w:val="2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Pupils</w:t>
                  </w:r>
                </w:p>
              </w:tc>
              <w:tc>
                <w:tcPr>
                  <w:tcW w:w="1083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170" w:type="dxa"/>
                  <w:gridSpan w:val="7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Extra-ocular movements</w:t>
                  </w:r>
                </w:p>
              </w:tc>
              <w:tc>
                <w:tcPr>
                  <w:tcW w:w="1079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684" w:type="dxa"/>
                  <w:gridSpan w:val="2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Fundi</w:t>
                  </w:r>
                </w:p>
              </w:tc>
              <w:tc>
                <w:tcPr>
                  <w:tcW w:w="2726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fldChar w:fldCharType="begin">
                      <w:ffData>
                        <w:name w:val="Read_Code_F_38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>Read Code Fields - TRISO/27</w: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 xml:space="preserve"> </w:t>
                  </w:r>
                </w:p>
              </w:tc>
            </w:tr>
            <w:tr>
              <w:trPr/>
              <w:tc>
                <w:tcPr>
                  <w:tcW w:w="5301" w:type="dxa"/>
                  <w:gridSpan w:val="10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88.  Glasses or Contact Lenses worn at present</w:t>
                  </w:r>
                </w:p>
              </w:tc>
              <w:tc>
                <w:tcPr>
                  <w:tcW w:w="513" w:type="dxa"/>
                  <w:gridSpan w:val="2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Yes</w:t>
                  </w:r>
                </w:p>
              </w:tc>
              <w:tc>
                <w:tcPr>
                  <w:tcW w:w="342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56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No</w:t>
                  </w:r>
                </w:p>
              </w:tc>
              <w:tc>
                <w:tcPr>
                  <w:tcW w:w="3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3511" w:type="dxa"/>
                  <w:gridSpan w:val="5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1938" w:type="dxa"/>
                  <w:gridSpan w:val="2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89. Vision</w:t>
                  </w:r>
                </w:p>
              </w:tc>
              <w:tc>
                <w:tcPr>
                  <w:tcW w:w="1311" w:type="dxa"/>
                  <w:gridSpan w:val="2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  <w:t>R</w:t>
                  </w:r>
                </w:p>
              </w:tc>
              <w:tc>
                <w:tcPr>
                  <w:tcW w:w="1239" w:type="dxa"/>
                  <w:gridSpan w:val="3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  <w:t>L</w:t>
                  </w:r>
                </w:p>
              </w:tc>
              <w:tc>
                <w:tcPr>
                  <w:tcW w:w="471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2003" w:type="dxa"/>
                  <w:gridSpan w:val="8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  <w:t>SPH</w:t>
                  </w:r>
                </w:p>
              </w:tc>
              <w:tc>
                <w:tcPr>
                  <w:tcW w:w="2014" w:type="dxa"/>
                  <w:gridSpan w:val="4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  <w:t>CYL</w:t>
                  </w:r>
                </w:p>
              </w:tc>
              <w:tc>
                <w:tcPr>
                  <w:tcW w:w="1497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  <w:t>AXIS</w:t>
                  </w:r>
                </w:p>
              </w:tc>
            </w:tr>
            <w:tr>
              <w:trPr/>
              <w:tc>
                <w:tcPr>
                  <w:tcW w:w="1938" w:type="dxa"/>
                  <w:gridSpan w:val="2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Distance unaided</w:t>
                  </w:r>
                </w:p>
              </w:tc>
              <w:tc>
                <w:tcPr>
                  <w:tcW w:w="1596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fldChar w:fldCharType="begin">
                      <w:ffData>
                        <w:name w:val="Read_Code_F_40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>Read Code Fields - 2B6</w: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1596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fldChar w:fldCharType="begin">
                      <w:ffData>
                        <w:name w:val="Read_Code_F_39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>Read Code Fields - 2B7</w: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627" w:type="dxa"/>
                  <w:gridSpan w:val="2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  <w:t>RT</w:t>
                  </w:r>
                </w:p>
              </w:tc>
              <w:tc>
                <w:tcPr>
                  <w:tcW w:w="1482" w:type="dxa"/>
                  <w:gridSpan w:val="7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1737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14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1938" w:type="dxa"/>
                  <w:gridSpan w:val="2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Distance aided</w:t>
                  </w:r>
                </w:p>
              </w:tc>
              <w:tc>
                <w:tcPr>
                  <w:tcW w:w="1596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fldChar w:fldCharType="begin">
                      <w:ffData>
                        <w:name w:val="Read_Code_F_4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>Read Code Fields - TRISOZ1</w: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1596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fldChar w:fldCharType="begin">
                      <w:ffData>
                        <w:name w:val="Read_Code_F_4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>Read Code Fields - TRISO/36</w: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627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  <w:t>LT</w:t>
                  </w:r>
                </w:p>
              </w:tc>
              <w:tc>
                <w:tcPr>
                  <w:tcW w:w="1482" w:type="dxa"/>
                  <w:gridSpan w:val="7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1737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149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1938" w:type="dxa"/>
                  <w:gridSpan w:val="2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Near unaided</w:t>
                  </w:r>
                </w:p>
              </w:tc>
              <w:tc>
                <w:tcPr>
                  <w:tcW w:w="1596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1596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  <w:lang w:val="en-GB" w:eastAsia="en-GB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  <w:lang w:val="en-GB" w:eastAsia="en-GB"/>
                    </w:rPr>
                  </w:r>
                  <w:r>
                    <mc:AlternateContent>
                      <mc:Choice Requires="wps">
                        <w:drawing>
                          <wp:anchor behindDoc="0" distT="0" distB="0" distL="114935" distR="114935" simplePos="0" locked="0" layoutInCell="1" allowOverlap="1" relativeHeight="7">
                            <wp:simplePos x="0" y="0"/>
                            <wp:positionH relativeFrom="column">
                              <wp:posOffset>1053465</wp:posOffset>
                            </wp:positionH>
                            <wp:positionV relativeFrom="paragraph">
                              <wp:posOffset>1270</wp:posOffset>
                            </wp:positionV>
                            <wp:extent cx="2099310" cy="457200"/>
                            <wp:effectExtent l="0" t="0" r="0" b="0"/>
                            <wp:wrapNone/>
                            <wp:docPr id="5" name="Frame13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99310" cy="457200"/>
                                    </a:xfrm>
                                    <a:prstGeom prst="rect"/>
                                    <a:solidFill>
                                      <a:srgbClr val="FFFFFF">
                                        <a:alpha val="0"/>
                                      </a:srgbClr>
                                    </a:solidFill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pStyle w:val="Normal"/>
                                          <w:rPr>
                                            <w:rFonts w:ascii="Arial" w:hAnsi="Arial" w:cs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cs="Arial" w:ascii="Arial" w:hAnsi="Arial"/>
                                            <w:b/>
                                            <w:sz w:val="16"/>
                                            <w:szCs w:val="16"/>
                                          </w:rPr>
                                          <w:t>RN Only</w:t>
                                        </w:r>
                                      </w:p>
                                      <w:p>
                                        <w:pPr>
                                          <w:pStyle w:val="Normal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cs="Arial" w:ascii="Arial" w:hAnsi="Arial"/>
                                            <w:sz w:val="16"/>
                                            <w:szCs w:val="16"/>
                                          </w:rPr>
                                          <w:t>Manifest Hypermetropia</w:t>
                                        </w:r>
                                      </w:p>
                                      <w:p>
                                        <w:pPr>
                                          <w:pStyle w:val="Normal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cs="Arial" w:ascii="Arial" w:hAnsi="Arial"/>
                                            <w:sz w:val="16"/>
                                            <w:szCs w:val="16"/>
                                          </w:rPr>
                                          <w:t>(Highest + Spheres giving 6/6 binocularly)</w:t>
                                        </w:r>
                                      </w:p>
                                    </w:txbxContent>
                                  </wps:txbx>
                                  <wps:bodyPr anchor="t" lIns="92075" tIns="46355" rIns="92075" bIns="4635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fillcolor="#FFFFFF" style="position:absolute;rotation:-0;width:165.3pt;height:36pt;mso-wrap-distance-left:9.05pt;mso-wrap-distance-right:9.05pt;mso-wrap-distance-top:0pt;mso-wrap-distance-bottom:0pt;margin-top:0.1pt;mso-position-vertical-relative:text;margin-left:82.95pt;mso-position-horizontal-relative:text">
                            <v:fill opacity="0f"/>
                            <v:textbox inset="0.100694444444444in,0.0506944444444444in,0.100694444444444in,0.0506944444444444in"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sz w:val="16"/>
                                      <w:szCs w:val="16"/>
                                    </w:rPr>
                                    <w:t>RN Only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16"/>
                                      <w:szCs w:val="16"/>
                                    </w:rPr>
                                    <w:t>Manifest Hypermetropia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16"/>
                                      <w:szCs w:val="16"/>
                                    </w:rPr>
                                    <w:t>(Highest + Spheres giving 6/6 binocularly)</w:t>
                                  </w:r>
                                </w:p>
                              </w:txbxContent>
                            </v:textbox>
                            <w10:wrap type="none"/>
                          </v:rect>
                        </w:pict>
                      </mc:Fallback>
                    </mc:AlternateConten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5343" w:type="dxa"/>
                  <w:gridSpan w:val="1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pStyle w:val="TableContents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>
                <w:trHeight w:val="51" w:hRule="atLeast"/>
              </w:trPr>
              <w:tc>
                <w:tcPr>
                  <w:tcW w:w="1938" w:type="dxa"/>
                  <w:gridSpan w:val="2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Near aided</w:t>
                  </w:r>
                </w:p>
              </w:tc>
              <w:tc>
                <w:tcPr>
                  <w:tcW w:w="1596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1596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5343" w:type="dxa"/>
                  <w:gridSpan w:val="1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203"/>
              <w:gridCol w:w="855"/>
              <w:gridCol w:w="285"/>
              <w:gridCol w:w="860"/>
              <w:gridCol w:w="270"/>
            </w:tblGrid>
            <w:tr>
              <w:trPr/>
              <w:tc>
                <w:tcPr>
                  <w:tcW w:w="8203" w:type="dxa"/>
                  <w:tcBorders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eastAsia="Arial" w:cs="Arial" w:ascii="Arial" w:hAnsi="Arial"/>
                      <w:sz w:val="17"/>
                      <w:szCs w:val="17"/>
                    </w:rPr>
                    <w:t xml:space="preserve">                                                                   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Binocular Vision (Bar Test)</w:t>
                  </w:r>
                </w:p>
              </w:tc>
              <w:tc>
                <w:tcPr>
                  <w:tcW w:w="855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  <w:t>Present</w:t>
                  </w:r>
                </w:p>
              </w:tc>
              <w:tc>
                <w:tcPr>
                  <w:tcW w:w="2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860" w:type="dxa"/>
                  <w:tcBorders>
                    <w:start w:val="single" w:sz="4" w:space="0" w:color="000000"/>
                    <w:bottom w:val="single" w:sz="4" w:space="0" w:color="B2B2B2"/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  <w:t>Absent</w:t>
                  </w:r>
                </w:p>
              </w:tc>
              <w:tc>
                <w:tcPr>
                  <w:tcW w:w="2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jc w:val="end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tbl>
            <w:tblPr>
              <w:tblW w:w="9628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990"/>
              <w:gridCol w:w="342"/>
              <w:gridCol w:w="570"/>
              <w:gridCol w:w="1482"/>
              <w:gridCol w:w="1088"/>
              <w:gridCol w:w="3130"/>
              <w:gridCol w:w="509"/>
              <w:gridCol w:w="517"/>
            </w:tblGrid>
            <w:tr>
              <w:trPr/>
              <w:tc>
                <w:tcPr>
                  <w:tcW w:w="1990" w:type="dxa"/>
                  <w:tcBorders>
                    <w:end w:val="single" w:sz="4" w:space="0" w:color="B2B2B2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90.  Colour Perception</w:t>
                  </w:r>
                </w:p>
              </w:tc>
              <w:tc>
                <w:tcPr>
                  <w:tcW w:w="342" w:type="dxa"/>
                  <w:tcBorders>
                    <w:start w:val="single" w:sz="4" w:space="0" w:color="B2B2B2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70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1482" w:type="dxa"/>
                  <w:tcBorders>
                    <w:top w:val="single" w:sz="4" w:space="0" w:color="B2B2B2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218" w:type="dxa"/>
                  <w:gridSpan w:val="2"/>
                  <w:tcBorders>
                    <w:top w:val="single" w:sz="4" w:space="0" w:color="B2B2B2"/>
                    <w:bottom w:val="single" w:sz="4" w:space="0" w:color="B2B2B2"/>
                    <w:end w:val="single" w:sz="4" w:space="0" w:color="B2B2B2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  <w:t>Trade Test (R.N CP4 only)</w:t>
                  </w:r>
                </w:p>
              </w:tc>
              <w:tc>
                <w:tcPr>
                  <w:tcW w:w="509" w:type="dxa"/>
                  <w:tcBorders>
                    <w:top w:val="single" w:sz="4" w:space="0" w:color="B2B2B2"/>
                    <w:start w:val="single" w:sz="4" w:space="0" w:color="B2B2B2"/>
                    <w:bottom w:val="single" w:sz="4" w:space="0" w:color="000000"/>
                    <w:end w:val="single" w:sz="4" w:space="0" w:color="B2B2B2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Yes</w:t>
                  </w:r>
                </w:p>
              </w:tc>
              <w:tc>
                <w:tcPr>
                  <w:tcW w:w="517" w:type="dxa"/>
                  <w:tcBorders>
                    <w:top w:val="single" w:sz="4" w:space="0" w:color="B2B2B2"/>
                    <w:start w:val="single" w:sz="4" w:space="0" w:color="B2B2B2"/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No</w:t>
                  </w:r>
                </w:p>
              </w:tc>
            </w:tr>
            <w:tr>
              <w:trPr/>
              <w:tc>
                <w:tcPr>
                  <w:tcW w:w="1990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Ishihara</w:t>
                  </w:r>
                </w:p>
              </w:tc>
              <w:tc>
                <w:tcPr>
                  <w:tcW w:w="3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70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C.P</w:t>
                  </w:r>
                </w:p>
              </w:tc>
              <w:tc>
                <w:tcPr>
                  <w:tcW w:w="2570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fldChar w:fldCharType="begin">
                      <w:ffData>
                        <w:name w:val="Read_Code_F_4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Read Code Fields - TRISCP1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  <w:tc>
                <w:tcPr>
                  <w:tcW w:w="3130" w:type="dxa"/>
                  <w:tcBorders>
                    <w:top w:val="single" w:sz="4" w:space="0" w:color="C0C0C0"/>
                    <w:start w:val="single" w:sz="4" w:space="0" w:color="000000"/>
                    <w:bottom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Matching wires:</w:t>
                  </w:r>
                </w:p>
              </w:tc>
              <w:tc>
                <w:tcPr>
                  <w:tcW w:w="5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1990" w:type="dxa"/>
                  <w:tcBorders>
                    <w:bottom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Holmes-Wright Lantern</w:t>
                  </w:r>
                </w:p>
              </w:tc>
              <w:tc>
                <w:tcPr>
                  <w:tcW w:w="3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70" w:type="dxa"/>
                  <w:tcBorders>
                    <w:start w:val="single" w:sz="4" w:space="0" w:color="000000"/>
                    <w:bottom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1482" w:type="dxa"/>
                  <w:tcBorders>
                    <w:top w:val="single" w:sz="4" w:space="0" w:color="000000"/>
                    <w:bottom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218" w:type="dxa"/>
                  <w:gridSpan w:val="2"/>
                  <w:tcBorders>
                    <w:top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09" w:type="dxa"/>
                  <w:tcBorders>
                    <w:top w:val="single" w:sz="4" w:space="0" w:color="000000"/>
                    <w:bottom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517" w:type="dxa"/>
                  <w:tcBorders>
                    <w:top w:val="single" w:sz="4" w:space="0" w:color="000000"/>
                    <w:bottom w:val="single" w:sz="4" w:space="0" w:color="C0C0C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309"/>
              <w:gridCol w:w="282"/>
              <w:gridCol w:w="1027"/>
              <w:gridCol w:w="1309"/>
              <w:gridCol w:w="1309"/>
              <w:gridCol w:w="1309"/>
              <w:gridCol w:w="1309"/>
              <w:gridCol w:w="1309"/>
              <w:gridCol w:w="1310"/>
            </w:tblGrid>
            <w:tr>
              <w:trPr/>
              <w:tc>
                <w:tcPr>
                  <w:tcW w:w="1591" w:type="dxa"/>
                  <w:gridSpan w:val="2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91.  Visual Fitness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8882" w:type="dxa"/>
                  <w:gridSpan w:val="7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1309" w:type="dxa"/>
                  <w:tcBorders>
                    <w:bottom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RN VAI</w:t>
                  </w:r>
                </w:p>
              </w:tc>
              <w:tc>
                <w:tcPr>
                  <w:tcW w:w="1309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13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VAII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13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13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VAIII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13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13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C0C0C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UNFIT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13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491"/>
              <w:gridCol w:w="3491"/>
              <w:gridCol w:w="3491"/>
            </w:tblGrid>
            <w:tr>
              <w:trPr/>
              <w:tc>
                <w:tcPr>
                  <w:tcW w:w="3491" w:type="dxa"/>
                  <w:tcBorders>
                    <w:bottom w:val="single" w:sz="4" w:space="0" w:color="B2B2B2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92.  Ears</w:t>
                  </w:r>
                </w:p>
              </w:tc>
              <w:tc>
                <w:tcPr>
                  <w:tcW w:w="3491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3491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3491" w:type="dxa"/>
                  <w:tcBorders>
                    <w:top w:val="single" w:sz="4" w:space="0" w:color="B2B2B2"/>
                    <w:start w:val="single" w:sz="4" w:space="0" w:color="B2B2B2"/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/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Eustachian tubes - Normal/Abnormal</w:t>
                  </w:r>
                </w:p>
              </w:tc>
              <w:tc>
                <w:tcPr>
                  <w:tcW w:w="3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fldChar w:fldCharType="begin">
                      <w:ffData>
                        <w:name w:val="Read_Code_F_4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Read Code Fields - TRISO/9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  <w:tc>
                <w:tcPr>
                  <w:tcW w:w="3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3491" w:type="dxa"/>
                  <w:tcBorders>
                    <w:start w:val="single" w:sz="4" w:space="0" w:color="B2B2B2"/>
                    <w:bottom w:val="single" w:sz="4" w:space="0" w:color="B2B2B2"/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/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 xml:space="preserve">Tympanic membranes – Normal/Abnormal </w:t>
                  </w:r>
                </w:p>
              </w:tc>
              <w:tc>
                <w:tcPr>
                  <w:tcW w:w="3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fldChar w:fldCharType="begin">
                      <w:ffData>
                        <w:name w:val="Read_Code_F_45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Read Code Fields - TRISO/4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  <w:tc>
                <w:tcPr>
                  <w:tcW w:w="3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  <w:tbl>
            <w:tblPr>
              <w:tblW w:w="471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354"/>
              <w:gridCol w:w="6"/>
              <w:gridCol w:w="651"/>
              <w:gridCol w:w="594"/>
              <w:gridCol w:w="239"/>
              <w:gridCol w:w="473"/>
              <w:gridCol w:w="239"/>
              <w:gridCol w:w="918"/>
              <w:gridCol w:w="222"/>
              <w:gridCol w:w="17"/>
            </w:tblGrid>
            <w:tr>
              <w:trPr/>
              <w:tc>
                <w:tcPr>
                  <w:tcW w:w="1360" w:type="dxa"/>
                  <w:gridSpan w:val="2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93. Audiometry</w:t>
                  </w:r>
                </w:p>
              </w:tc>
              <w:tc>
                <w:tcPr>
                  <w:tcW w:w="651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594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39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73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39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918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239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1360" w:type="dxa"/>
                  <w:gridSpan w:val="2"/>
                  <w:tcBorders/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Screening</w:t>
                  </w:r>
                </w:p>
              </w:tc>
              <w:tc>
                <w:tcPr>
                  <w:tcW w:w="651" w:type="dxa"/>
                  <w:tcBorders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R Ear</w:t>
                  </w:r>
                </w:p>
              </w:tc>
              <w:tc>
                <w:tcPr>
                  <w:tcW w:w="59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Pass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73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Fail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918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Not Done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1360" w:type="dxa"/>
                  <w:gridSpan w:val="2"/>
                  <w:tcBorders/>
                </w:tcPr>
                <w:p>
                  <w:pPr>
                    <w:pStyle w:val="Normal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eastAsia="Arial" w:cs="Arial" w:ascii="Arial" w:hAnsi="Arial"/>
                      <w:sz w:val="17"/>
                      <w:szCs w:val="17"/>
                    </w:rPr>
                    <w:t xml:space="preserve">     </w:t>
                  </w:r>
                </w:p>
              </w:tc>
              <w:tc>
                <w:tcPr>
                  <w:tcW w:w="651" w:type="dxa"/>
                  <w:tcBorders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L Ear</w:t>
                  </w:r>
                </w:p>
              </w:tc>
              <w:tc>
                <w:tcPr>
                  <w:tcW w:w="594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Pass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473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Fail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918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Not Done</w:t>
                  </w:r>
                </w:p>
              </w:tc>
              <w:tc>
                <w:tcPr>
                  <w:tcW w:w="2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>
                <w:trHeight w:val="73" w:hRule="atLeast"/>
              </w:trPr>
              <w:tc>
                <w:tcPr>
                  <w:tcW w:w="1354" w:type="dxa"/>
                  <w:tcBorders/>
                </w:tcPr>
                <w:p>
                  <w:pPr>
                    <w:pStyle w:val="Normal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eastAsia="Arial"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  <w:tc>
                <w:tcPr>
                  <w:tcW w:w="3342" w:type="dxa"/>
                  <w:gridSpan w:val="8"/>
                  <w:tcBorders/>
                  <w:shd w:fill="FFFFFF" w:val="clear"/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fldChar w:fldCharType="begin">
                      <w:ffData>
                        <w:name w:val="Audiometry_T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  <w:t>Audiometry Table</w:t>
                  </w:r>
                  <w:r/>
                  <w:r>
                    <w:rPr>
                      <w:sz w:val="14"/>
                      <w:szCs w:val="14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4"/>
                      <w:szCs w:val="14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cs="Arial" w:ascii="Arial" w:hAnsi="Arial"/>
                <w:sz w:val="17"/>
                <w:szCs w:val="17"/>
              </w:rPr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052"/>
              <w:gridCol w:w="2166"/>
              <w:gridCol w:w="3192"/>
              <w:gridCol w:w="3063"/>
            </w:tblGrid>
            <w:tr>
              <w:trPr/>
              <w:tc>
                <w:tcPr>
                  <w:tcW w:w="10473" w:type="dxa"/>
                  <w:gridSpan w:val="4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94.  Following specialist reports on F/Med 7/14 are attached at the top of page 3 as indicated</w:t>
                  </w:r>
                </w:p>
              </w:tc>
            </w:tr>
            <w:tr>
              <w:trPr/>
              <w:tc>
                <w:tcPr>
                  <w:tcW w:w="20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Form</w:t>
                  </w:r>
                </w:p>
              </w:tc>
              <w:tc>
                <w:tcPr>
                  <w:tcW w:w="21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Date</w:t>
                  </w:r>
                </w:p>
              </w:tc>
              <w:tc>
                <w:tcPr>
                  <w:tcW w:w="31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Specialist</w:t>
                  </w:r>
                </w:p>
              </w:tc>
              <w:tc>
                <w:tcPr>
                  <w:tcW w:w="30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Specialist’s Recommendations</w:t>
                  </w:r>
                </w:p>
              </w:tc>
            </w:tr>
            <w:tr>
              <w:trPr/>
              <w:tc>
                <w:tcPr>
                  <w:tcW w:w="20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21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31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30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0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21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31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30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20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21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319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30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534"/>
              <w:gridCol w:w="8939"/>
            </w:tblGrid>
            <w:tr>
              <w:trPr/>
              <w:tc>
                <w:tcPr>
                  <w:tcW w:w="1534" w:type="dxa"/>
                  <w:tcBorders>
                    <w:bottom w:val="single" w:sz="4" w:space="0" w:color="B2B2B2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95.  Blood Group</w:t>
                  </w:r>
                </w:p>
              </w:tc>
              <w:tc>
                <w:tcPr>
                  <w:tcW w:w="89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fldChar w:fldCharType="begin">
                      <w:ffData>
                        <w:name w:val="Read_Code_F_46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Read Code Fields - 431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  <w:r>
                    <w:fldChar w:fldCharType="begin">
                      <w:ffData>
                        <w:name w:val="Read_Code_F_47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Read Code Fields - 432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700"/>
              <w:gridCol w:w="6773"/>
            </w:tblGrid>
            <w:tr>
              <w:trPr/>
              <w:tc>
                <w:tcPr>
                  <w:tcW w:w="3700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96.  Sickledex/Hb electrophoresis (as indicated)</w:t>
                  </w:r>
                </w:p>
              </w:tc>
              <w:tc>
                <w:tcPr>
                  <w:tcW w:w="67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p>
            <w:pPr>
              <w:pStyle w:val="Normal"/>
              <w:jc w:val="center"/>
              <w:rPr/>
            </w:pPr>
            <w:r>
              <w:rPr/>
              <w:t>Medical Examiner’s Summary</w:t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270"/>
              <w:gridCol w:w="6203"/>
            </w:tblGrid>
            <w:tr>
              <w:trPr/>
              <w:tc>
                <w:tcPr>
                  <w:tcW w:w="42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Disabilities Discovered - Diagnosis</w:t>
                  </w:r>
                </w:p>
              </w:tc>
              <w:tc>
                <w:tcPr>
                  <w:tcW w:w="620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Disabilities claimed for which no clinical evidence can be found</w:t>
                  </w:r>
                </w:p>
              </w:tc>
            </w:tr>
            <w:tr>
              <w:trPr/>
              <w:tc>
                <w:tcPr>
                  <w:tcW w:w="42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620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2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620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42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620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700"/>
              <w:gridCol w:w="342"/>
              <w:gridCol w:w="4047"/>
              <w:gridCol w:w="289"/>
              <w:gridCol w:w="2095"/>
            </w:tblGrid>
            <w:tr>
              <w:trPr/>
              <w:tc>
                <w:tcPr>
                  <w:tcW w:w="4042" w:type="dxa"/>
                  <w:gridSpan w:val="2"/>
                  <w:tcBorders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97. </w:t>
                  </w:r>
                  <w:r>
                    <w:rPr>
                      <w:rFonts w:cs="Arial" w:ascii="Arial" w:hAnsi="Arial"/>
                      <w:sz w:val="16"/>
                      <w:szCs w:val="16"/>
                    </w:rPr>
                    <w:t>Army Candidates for Commissioning only</w:t>
                  </w:r>
                </w:p>
              </w:tc>
              <w:tc>
                <w:tcPr>
                  <w:tcW w:w="4047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289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2095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3700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The examinee is within:</w:t>
                  </w:r>
                </w:p>
              </w:tc>
              <w:tc>
                <w:tcPr>
                  <w:tcW w:w="3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047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The current standards for officers/RMAS entry, and is fit:</w:t>
                  </w:r>
                </w:p>
              </w:tc>
              <w:tc>
                <w:tcPr>
                  <w:tcW w:w="28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2095" w:type="dxa"/>
                  <w:tcBorders>
                    <w:start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For commissioned service</w:t>
                  </w:r>
                </w:p>
              </w:tc>
            </w:tr>
            <w:tr>
              <w:trPr/>
              <w:tc>
                <w:tcPr>
                  <w:tcW w:w="3700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Outside:</w:t>
                  </w:r>
                </w:p>
              </w:tc>
              <w:tc>
                <w:tcPr>
                  <w:tcW w:w="3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047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Unfit:</w:t>
                  </w:r>
                </w:p>
              </w:tc>
              <w:tc>
                <w:tcPr>
                  <w:tcW w:w="28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2095" w:type="dxa"/>
                  <w:tcBorders>
                    <w:star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3700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342" w:type="dxa"/>
                  <w:tcBorders>
                    <w:top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4047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289" w:type="dxa"/>
                  <w:tcBorders>
                    <w:top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2095" w:type="dxa"/>
                  <w:tcBorders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491"/>
              <w:gridCol w:w="3491"/>
              <w:gridCol w:w="3491"/>
            </w:tblGrid>
            <w:tr>
              <w:trPr/>
              <w:tc>
                <w:tcPr>
                  <w:tcW w:w="3491" w:type="dxa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Signature</w:t>
                  </w:r>
                </w:p>
              </w:tc>
              <w:tc>
                <w:tcPr>
                  <w:tcW w:w="6982" w:type="dxa"/>
                  <w:gridSpan w:val="2"/>
                  <w:tcBorders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Name</w:t>
                  </w:r>
                </w:p>
              </w:tc>
            </w:tr>
            <w:tr>
              <w:trPr/>
              <w:tc>
                <w:tcPr>
                  <w:tcW w:w="3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6982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3491" w:type="dxa"/>
                  <w:vMerge w:val="restart"/>
                  <w:tcBorders>
                    <w:top w:val="single" w:sz="4" w:space="0" w:color="000000"/>
                    <w:bottom w:val="single" w:sz="4" w:space="0" w:color="B2B2B2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3491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Rank</w:t>
                  </w:r>
                </w:p>
              </w:tc>
              <w:tc>
                <w:tcPr>
                  <w:tcW w:w="3491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Date</w:t>
                  </w:r>
                </w:p>
              </w:tc>
            </w:tr>
            <w:tr>
              <w:trPr/>
              <w:tc>
                <w:tcPr>
                  <w:tcW w:w="3491" w:type="dxa"/>
                  <w:vMerge w:val="continue"/>
                  <w:tcBorders>
                    <w:top w:val="single" w:sz="4" w:space="0" w:color="000000"/>
                    <w:bottom w:val="single" w:sz="4" w:space="0" w:color="B2B2B2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3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3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0473"/>
            </w:tblGrid>
            <w:tr>
              <w:trPr/>
              <w:tc>
                <w:tcPr>
                  <w:tcW w:w="104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98.  Findings of Medical Boards</w:t>
                  </w:r>
                </w:p>
              </w:tc>
            </w:tr>
            <w:tr>
              <w:trPr/>
              <w:tc>
                <w:tcPr>
                  <w:tcW w:w="104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104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104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jc w:val="end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p>
            <w:pPr>
              <w:pStyle w:val="Normal"/>
              <w:jc w:val="end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17"/>
          <w:szCs w:val="17"/>
        </w:rPr>
      </w:pPr>
      <w:r>
        <w:rPr>
          <w:rFonts w:cs="Arial" w:ascii="Arial" w:hAnsi="Arial"/>
          <w:b/>
          <w:sz w:val="17"/>
          <w:szCs w:val="17"/>
        </w:rPr>
      </w:r>
    </w:p>
    <w:p>
      <w:pPr>
        <w:pStyle w:val="Normal"/>
        <w:rPr/>
      </w:pPr>
      <w:r>
        <w:rPr>
          <w:rFonts w:cs="Arial" w:ascii="Arial" w:hAnsi="Arial"/>
          <w:b/>
          <w:sz w:val="17"/>
          <w:szCs w:val="17"/>
        </w:rPr>
        <w:t xml:space="preserve">Section 5. </w:t>
      </w:r>
      <w:r>
        <w:rPr/>
        <w:t>PULHHEEMS Assessment</w:t>
      </w:r>
    </w:p>
    <w:tbl>
      <w:tblPr>
        <w:tblW w:w="107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4"/>
      </w:tblGrid>
      <w:tr>
        <w:trPr/>
        <w:tc>
          <w:tcPr>
            <w:tcW w:w="10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3B3B3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tbl>
            <w:tblPr>
              <w:tblW w:w="1075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049"/>
              <w:gridCol w:w="2301"/>
              <w:gridCol w:w="3577"/>
              <w:gridCol w:w="3442"/>
              <w:gridCol w:w="359"/>
              <w:gridCol w:w="25"/>
            </w:tblGrid>
            <w:tr>
              <w:trPr/>
              <w:tc>
                <w:tcPr>
                  <w:tcW w:w="3350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dstrike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dstrike/>
                      <w:sz w:val="17"/>
                      <w:szCs w:val="17"/>
                    </w:rPr>
                    <w:t>Pre-Service</w:t>
                  </w:r>
                </w:p>
                <w:p>
                  <w:pPr>
                    <w:pStyle w:val="Normal"/>
                    <w:jc w:val="center"/>
                    <w:rPr>
                      <w:rFonts w:ascii="Arial" w:hAnsi="Arial" w:cs="Arial"/>
                      <w:dstrike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dstrike/>
                      <w:sz w:val="17"/>
                      <w:szCs w:val="17"/>
                    </w:rPr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Arial" w:hAnsi="Arial" w:cs="Arial"/>
                      <w:dstrike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dstrike/>
                      <w:sz w:val="17"/>
                      <w:szCs w:val="17"/>
                    </w:rPr>
                    <w:t>Initial</w:t>
                  </w:r>
                </w:p>
              </w:tc>
              <w:tc>
                <w:tcPr>
                  <w:tcW w:w="380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cs="Arial" w:ascii="Arial" w:hAnsi="Arial"/>
                      <w:dstrike/>
                      <w:sz w:val="17"/>
                      <w:szCs w:val="17"/>
                    </w:rPr>
                    <w:t>Service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/Release/</w:t>
                  </w:r>
                  <w:r>
                    <w:rPr>
                      <w:rFonts w:cs="Arial" w:ascii="Arial" w:hAnsi="Arial"/>
                      <w:dstrike/>
                      <w:sz w:val="17"/>
                      <w:szCs w:val="17"/>
                    </w:rPr>
                    <w:t>Specia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l</w:t>
                  </w:r>
                </w:p>
              </w:tc>
              <w:tc>
                <w:tcPr>
                  <w:tcW w:w="25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104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 xml:space="preserve">MO’s 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 xml:space="preserve">Signature 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 xml:space="preserve">Name and 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Date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23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35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380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fldChar w:fldCharType="begin">
                      <w:ffData>
                        <w:name w:val="User_Titl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User Title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  <w:r>
                    <w:fldChar w:fldCharType="begin">
                      <w:ffData>
                        <w:name w:val="User_Nam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User Name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fldChar w:fldCharType="begin">
                      <w:ffData>
                        <w:name w:val="System_Date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System Date</w: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 xml:space="preserve"> </w:t>
                  </w:r>
                </w:p>
              </w:tc>
              <w:tc>
                <w:tcPr>
                  <w:tcW w:w="25" w:type="dxa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10753" w:type="dxa"/>
                  <w:gridSpan w:val="6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10369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fldChar w:fldCharType="begin">
                      <w:ffData>
                        <w:name w:val="PULHHEEMS_T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  <w:t>PULHHEEMS Table</w:t>
                  </w:r>
                  <w:r/>
                  <w:r>
                    <w:rPr>
                      <w:sz w:val="17"/>
                      <w:szCs w:val="17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  <w:tc>
                <w:tcPr>
                  <w:tcW w:w="384" w:type="dxa"/>
                  <w:gridSpan w:val="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  <w:t>Release only:                                                                   Date:                                                 Signature of M.O.</w:t>
            </w:r>
          </w:p>
          <w:tbl>
            <w:tblPr>
              <w:tblW w:w="10473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871"/>
              <w:gridCol w:w="317"/>
              <w:gridCol w:w="1393"/>
              <w:gridCol w:w="1368"/>
              <w:gridCol w:w="3524"/>
            </w:tblGrid>
            <w:tr>
              <w:trPr/>
              <w:tc>
                <w:tcPr>
                  <w:tcW w:w="3871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No change in condition as recorded above</w:t>
                  </w:r>
                </w:p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3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2761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3524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  <w:p>
                  <w:pPr>
                    <w:pStyle w:val="Normal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3871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Condition has changed and a Medical Board has been held</w:t>
                  </w:r>
                </w:p>
              </w:tc>
              <w:tc>
                <w:tcPr>
                  <w:tcW w:w="3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13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Rank:</w:t>
                  </w:r>
                </w:p>
              </w:tc>
              <w:tc>
                <w:tcPr>
                  <w:tcW w:w="13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sz w:val="17"/>
                      <w:szCs w:val="17"/>
                    </w:rPr>
                    <w:t>Appt:</w:t>
                  </w:r>
                </w:p>
              </w:tc>
              <w:tc>
                <w:tcPr>
                  <w:tcW w:w="3524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  <w:tr>
              <w:trPr/>
              <w:tc>
                <w:tcPr>
                  <w:tcW w:w="3871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F/Med 291E raised for Termination Record (JSP 392)</w:t>
                  </w:r>
                </w:p>
              </w:tc>
              <w:tc>
                <w:tcPr>
                  <w:tcW w:w="3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13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13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  <w:tc>
                <w:tcPr>
                  <w:tcW w:w="3524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17"/>
                      <w:szCs w:val="17"/>
                    </w:rPr>
                  </w:pPr>
                  <w:r>
                    <w:rPr>
                      <w:rFonts w:cs="Arial" w:ascii="Arial" w:hAnsi="Arial"/>
                      <w:b/>
                      <w:sz w:val="17"/>
                      <w:szCs w:val="17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cs="Arial" w:ascii="Arial" w:hAnsi="Arial"/>
                <w:b/>
                <w:sz w:val="17"/>
                <w:szCs w:val="17"/>
              </w:rPr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851" w:right="567" w:gutter="0" w:header="0" w:top="851" w:footer="397" w:bottom="45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  <w:t xml:space="preserve">FMed 1 – Medical Examination Report                                </w:t>
    </w:r>
    <w:r>
      <w:rPr>
        <w:rStyle w:val="PageNumber"/>
        <w:rFonts w:cs="Arial" w:ascii="Arial" w:hAnsi="Arial"/>
        <w:sz w:val="20"/>
        <w:szCs w:val="20"/>
      </w:rPr>
      <w:fldChar w:fldCharType="begin"/>
    </w:r>
    <w:r>
      <w:rPr>
        <w:rStyle w:val="PageNumber"/>
        <w:sz w:val="20"/>
        <w:szCs w:val="20"/>
        <w:rFonts w:cs="Arial" w:ascii="Arial" w:hAnsi="Arial"/>
      </w:rPr>
      <w:instrText xml:space="preserve"> PAGE </w:instrText>
    </w:r>
    <w:r>
      <w:rPr>
        <w:rStyle w:val="PageNumber"/>
        <w:sz w:val="20"/>
        <w:szCs w:val="20"/>
        <w:rFonts w:cs="Arial" w:ascii="Arial" w:hAnsi="Arial"/>
      </w:rPr>
      <w:fldChar w:fldCharType="separate"/>
    </w:r>
    <w:r>
      <w:rPr>
        <w:rStyle w:val="PageNumber"/>
        <w:sz w:val="20"/>
        <w:szCs w:val="20"/>
        <w:rFonts w:cs="Arial" w:ascii="Arial" w:hAnsi="Arial"/>
      </w:rPr>
      <w:t>4</w:t>
    </w:r>
    <w:r>
      <w:rPr>
        <w:rStyle w:val="PageNumber"/>
        <w:sz w:val="20"/>
        <w:szCs w:val="20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20"/>
        <w:szCs w:val="20"/>
      </w:rPr>
      <w:t xml:space="preserve">                                                                        June 2014</w:t>
    </w:r>
  </w:p>
  <w:p>
    <w:pPr>
      <w:pStyle w:val="Footer"/>
      <w:rPr/>
    </w:pPr>
    <w:r>
      <w:rPr>
        <w:rFonts w:cs="Arial" w:ascii="Arial" w:hAnsi="Arial"/>
        <w:sz w:val="20"/>
        <w:szCs w:val="20"/>
      </w:rPr>
      <w:t>Version 2.2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udiometry_T_1" w:val="1|1"/>
    <w:docVar w:name="Free_Text_Prompt_1" w:val="Where were you born?"/>
    <w:docVar w:name="Free_Text_Prompt_2" w:val="Any identifying marks?"/>
    <w:docVar w:name="Free_Text_Prompt_3" w:val="o/e - mouth/teeth/throat/speech:"/>
    <w:docVar w:name="Free_Text_Prompt_4" w:val="(If female) Menstrual history:"/>
    <w:docVar w:name="Free_Text_Prompt_5" w:val="Enlisted on ?"/>
    <w:docVar w:name="Free_Text_Prompt_6" w:val="Type of Enlistment/Commission"/>
    <w:docVar w:name="Free_Text_Prompt_7" w:val="Describe the injury"/>
    <w:docVar w:name="PCS_DOCUMENT_NAME" w:val="FMed_1-Medical_Examination_Report_v2_2.dot"/>
    <w:docVar w:name="PCS_HANDLE" w:val="524516"/>
    <w:docVar w:name="PCS_MSG" w:val="49546"/>
    <w:docVar w:name="PULHHEEMS_T_1" w:val="1|1"/>
    <w:docVar w:name="Read_Code_F_1" w:val="DMS119|Full Time Service (Years)|1|U,H"/>
    <w:docVar w:name="Read_Code_F_10" w:val="3395|Peak exp. flow rate: PEFR/PFR|1|U,H"/>
    <w:docVar w:name="Read_Code_F_11" w:val="466|Urine test for glucose|1|U,H"/>
    <w:docVar w:name="Read_Code_F_12" w:val="467|Urine protein test|1|U,H"/>
    <w:docVar w:name="Read_Code_F_13" w:val="469|Urine blood test|1|U,H"/>
    <w:docVar w:name="Read_Code_F_14" w:val="137|Tobacco consumption|1|U,H"/>
    <w:docVar w:name="Read_Code_F_15" w:val="136|Alcohol consumption|1|U,H"/>
    <w:docVar w:name="Read_Code_F_16" w:val="242|O/E - pulse rate|1|U,H"/>
    <w:docVar w:name="Read_Code_F_17" w:val="2469|Systolic blood pressure|1|U,H"/>
    <w:docVar w:name="Read_Code_F_18" w:val="246A|Diastolic blood pressure|1|U,H"/>
    <w:docVar w:name="Read_Code_F_19" w:val="TRISO/2|O/E head, face, neck, scalp|1|U,H"/>
    <w:docVar w:name="Read_Code_F_2" w:val="DMS120|Full Time Service (Months)|1|U,H"/>
    <w:docVar w:name="Read_Code_F_20" w:val="TRISO/3|O/E nose, nasopharynx|1|U,H"/>
    <w:docVar w:name="Read_Code_F_21" w:val="TRISO/11|O/E chest, lungs|1|U,H"/>
    <w:docVar w:name="Read_Code_F_22" w:val="TRISO/12|O/E heart|1|U,H"/>
    <w:docVar w:name="Read_Code_F_23" w:val="TRISO/13|O/E vascular system|1|U,H"/>
    <w:docVar w:name="Read_Code_F_24" w:val="TRISO/14|O/E abdomen|1|U,H"/>
    <w:docVar w:name="Read_Code_F_25" w:val="TRISO/15|O/E hernial orifices|1|U,H"/>
    <w:docVar w:name="Read_Code_F_26" w:val="TRISO/16|O/E external genitalia|1|U,H"/>
    <w:docVar w:name="Read_Code_F_27" w:val="TRISO/17|O/E anus|1|U,H"/>
    <w:docVar w:name="Read_Code_F_28" w:val="TRISO/18|O/E endocrine system|1|U,H"/>
    <w:docVar w:name="Read_Code_F_29" w:val="TRISO/21|O/E upper limbs|1|U,H"/>
    <w:docVar w:name="Read_Code_F_3" w:val="133|Personal status|1|U,H"/>
    <w:docVar w:name="Read_Code_F_30" w:val="TRISO/22|O/E lower limbs|1|U,H"/>
    <w:docVar w:name="Read_Code_F_31" w:val="TRISO/25|O/E feet|1|U,H"/>
    <w:docVar w:name="Read_Code_F_32" w:val="TRISO/23|O/E spine|1|U,H"/>
    <w:docVar w:name="Read_Code_F_33" w:val="TRISO/26|O/E CNS|1|U,H"/>
    <w:docVar w:name="Read_Code_F_34" w:val="TRISO/19|O/E lymphatic system|1|U,H"/>
    <w:docVar w:name="Read_Code_F_35" w:val="TRISO/20|O/E skin|1|U,H"/>
    <w:docVar w:name="Read_Code_F_36" w:val="RAFPUPU9|PULHHEEMS -M|1|U,H"/>
    <w:docVar w:name="Read_Code_F_37" w:val="RAFPUPU10|PULHHEEMS -S|1|U,H"/>
    <w:docVar w:name="Read_Code_F_38" w:val="TRISO/27|O/E optic fundi|1|U,H"/>
    <w:docVar w:name="Read_Code_F_39" w:val="2B7|O/E - visual acuity L-eye|1|U,H"/>
    <w:docVar w:name="Read_Code_F_4" w:val="137|Tobacco consumption|1|U,H"/>
    <w:docVar w:name="Read_Code_F_40" w:val="2B6|O/E - visual acuity R-eye|1|U,H"/>
    <w:docVar w:name="Read_Code_F_41" w:val="TRISOZ1|O/E - visual acuity (corrected) R eye|1|U,H"/>
    <w:docVar w:name="Read_Code_F_42" w:val="TRISO/36|O/E - visual acuity (corrected) L-eye|1|U,H"/>
    <w:docVar w:name="Read_Code_F_43" w:val="TRISCP1|Colour perception|1|U,H"/>
    <w:docVar w:name="Read_Code_F_44" w:val="TRISO/9|O/E eustachian tubes|1|U,H"/>
    <w:docVar w:name="Read_Code_F_45" w:val="TRISO/4|O/E tympanic membrane|1|U,H"/>
    <w:docVar w:name="Read_Code_F_46" w:val="431|ABO blood grouping|1|U,H"/>
    <w:docVar w:name="Read_Code_F_47" w:val="432|Rhesus blood grouping|1|U,H"/>
    <w:docVar w:name="Read_Code_F_5" w:val="136|Alcohol consumption|1|U,H"/>
    <w:docVar w:name="Read_Code_F_6" w:val="535|Standard chest X-ray|1|U,H"/>
    <w:docVar w:name="Read_Code_F_7" w:val="535|Standard chest X-ray|1|T,H"/>
    <w:docVar w:name="Read_Code_F_8" w:val="229|O/E - height|1|U,H"/>
    <w:docVar w:name="Read_Code_F_9" w:val="22A|O/E - weight|1|U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FMed_1-Medical_Examination_Report_v2_2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2014-06-27T20:23:00Z</dcterms:created>
  <dc:creator>Simon Frate</dc:creator>
  <dc:description/>
  <cp:keywords/>
  <dc:language>en-GB</dc:language>
  <cp:lastModifiedBy>Wright, Martin WO</cp:lastModifiedBy>
  <cp:lastPrinted>2011-08-04T13:00:00Z</cp:lastPrinted>
  <dcterms:modified xsi:type="dcterms:W3CDTF">2015-04-13T19:29:00Z</dcterms:modified>
  <cp:revision>3</cp:revision>
  <dc:subject/>
  <dc:title>RESTRICTED – MEDICAL</dc:title>
</cp:coreProperties>
</file>