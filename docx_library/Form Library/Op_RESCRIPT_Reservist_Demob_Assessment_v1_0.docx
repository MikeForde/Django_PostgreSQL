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bookmarkStart w:id="0" w:name="_Hlk40800926"/>
      <w:bookmarkEnd w:id="0"/>
      <w:r>
        <w:rPr>
          <w:b/>
          <w:sz w:val="24"/>
          <w:szCs w:val="24"/>
          <w:lang w:val="en-US"/>
        </w:rPr>
        <w:t>Op RESCRIPT Reservist Demobilisation Assessment Proforma</w:t>
      </w:r>
    </w:p>
    <w:p>
      <w:pPr>
        <w:pStyle w:val="Normal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Op RESCRIPT Reservist Forces (RF) Health Screening Declaration Scanned </w:t>
      </w:r>
      <w:r>
        <w:fldChar w:fldCharType="begin">
          <w:ffData>
            <w:name w:val="Check18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1" w:name="Check18"/>
      <w:bookmarkStart w:id="2" w:name="Check18"/>
      <w:bookmarkEnd w:id="2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Op RESCRIPT Reservist Demobilisation Assessment Read code added </w:t>
      </w:r>
      <w:r>
        <w:fldChar w:fldCharType="begin">
          <w:ffData>
            <w:name w:val="Check18 Copy 1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3" w:name="Check18_Copy_1"/>
      <w:bookmarkStart w:id="4" w:name="Check18_Copy_1"/>
      <w:bookmarkEnd w:id="4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Op RESCRIPT RF Health Screening Declaration screen by a clinician </w:t>
      </w:r>
      <w:r>
        <w:fldChar w:fldCharType="begin">
          <w:ffData>
            <w:name w:val="Check18 Copy 2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5" w:name="Check18_Copy_2"/>
      <w:bookmarkStart w:id="6" w:name="Check18_Copy_2"/>
      <w:bookmarkEnd w:id="6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3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7" w:name="Check18_Copy_3"/>
      <w:bookmarkStart w:id="8" w:name="Check18_Copy_3"/>
      <w:bookmarkEnd w:id="8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 RESCRIPT follow up consultation required  </w:t>
      </w:r>
      <w:r>
        <w:fldChar w:fldCharType="begin">
          <w:ffData>
            <w:name w:val="Check18 Copy 4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9" w:name="Check18_Copy_4"/>
      <w:bookmarkStart w:id="10" w:name="Check18_Copy_4"/>
      <w:bookmarkEnd w:id="10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5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11" w:name="Check18_Copy_5"/>
      <w:bookmarkStart w:id="12" w:name="Check18_Copy_5"/>
      <w:bookmarkEnd w:id="12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</w:rPr>
      </w:pPr>
      <w:r>
        <w:rPr>
          <w:sz w:val="24"/>
          <w:szCs w:val="24"/>
          <w:lang w:val="en-US"/>
        </w:rPr>
        <w:t>1. Did the SP experience illness or injury, consult a healthcare professional, or need any medication whilst mobilised?</w:t>
        <w:tab/>
      </w:r>
      <w:r>
        <w:fldChar w:fldCharType="begin">
          <w:ffData>
            <w:name w:val="Check18 Copy 6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13" w:name="Check18_Copy_6"/>
      <w:bookmarkStart w:id="14" w:name="Check18_Copy_6"/>
      <w:bookmarkEnd w:id="14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7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15" w:name="Check18_Copy_7"/>
      <w:bookmarkStart w:id="16" w:name="Check18_Copy_7"/>
      <w:bookmarkEnd w:id="16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</w:rPr>
      </w:pPr>
      <w:r>
        <w:rPr>
          <w:sz w:val="24"/>
          <w:szCs w:val="24"/>
          <w:lang w:val="en-US"/>
        </w:rPr>
        <w:tab/>
        <w:t>If yes, tick all that apply:</w:t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ab/>
        <w:t xml:space="preserve">Defence Primary Health Care: </w:t>
        <w:tab/>
      </w:r>
      <w:r>
        <w:fldChar w:fldCharType="begin">
          <w:ffData>
            <w:name w:val="Check18 Copy 8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17" w:name="Check18_Copy_8"/>
      <w:bookmarkStart w:id="18" w:name="Check18_Copy_8"/>
      <w:bookmarkEnd w:id="18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9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19" w:name="Check18_Copy_9"/>
      <w:bookmarkStart w:id="20" w:name="Check18_Copy_9"/>
      <w:bookmarkEnd w:id="20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ab/>
        <w:t xml:space="preserve">The NHS: </w:t>
        <w:tab/>
      </w:r>
      <w:r>
        <w:fldChar w:fldCharType="begin">
          <w:ffData>
            <w:name w:val="Check18 Copy 10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21" w:name="Check18_Copy_10"/>
      <w:bookmarkStart w:id="22" w:name="Check18_Copy_10"/>
      <w:bookmarkEnd w:id="22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11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23" w:name="Check18_Copy_11"/>
      <w:bookmarkStart w:id="24" w:name="Check18_Copy_11"/>
      <w:bookmarkEnd w:id="24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ab/>
        <w:t xml:space="preserve">Self-managed: </w:t>
        <w:tab/>
      </w:r>
      <w:r>
        <w:fldChar w:fldCharType="begin">
          <w:ffData>
            <w:name w:val="Check18 Copy 12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25" w:name="Check18_Copy_12"/>
      <w:bookmarkStart w:id="26" w:name="Check18_Copy_12"/>
      <w:bookmarkEnd w:id="26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13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27" w:name="Check18_Copy_13"/>
      <w:bookmarkStart w:id="28" w:name="Check18_Copy_13"/>
      <w:bookmarkEnd w:id="28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</w:rPr>
      </w:pPr>
      <w:r>
        <w:rPr>
          <w:sz w:val="24"/>
          <w:szCs w:val="24"/>
          <w:lang w:val="en-US"/>
        </w:rPr>
        <w:tab/>
        <w:tab/>
        <w:t xml:space="preserve">Other: </w:t>
        <w:tab/>
        <w:t xml:space="preserve">Yes </w:t>
      </w:r>
      <w:r>
        <w:fldChar w:fldCharType="begin">
          <w:ffData>
            <w:name w:val="Check18 Copy 14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29" w:name="Check18_Copy_14"/>
      <w:bookmarkStart w:id="30" w:name="Check18_Copy_14"/>
      <w:bookmarkEnd w:id="30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give details: </w:t>
      </w:r>
      <w:r>
        <w:fldChar w:fldCharType="begin">
          <w:ffData>
            <w:name w:val="Text23"/>
            <w:enabled/>
            <w:calcOnExit w:val="0"/>
            <w:textInput/>
          </w:ffData>
        </w:fldCha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instrText xml:space="preserve"> FORMTEXT </w:instrText>
      </w:r>
      <w:r>
        <w:rPr>
          <w:rFonts w:eastAsia="MS Mincho;ＭＳ 明朝" w:cs="MS Mincho;ＭＳ 明朝" w:ascii="MS Mincho;ＭＳ 明朝" w:hAnsi="MS Mincho;ＭＳ 明朝"/>
          <w:lang w:val="en-US" w:eastAsia="en-GB"/>
        </w:rP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fldChar w:fldCharType="separate"/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t>     </w:t>
      </w:r>
      <w:r>
        <w:rPr>
          <w:rFonts w:eastAsia="MS Mincho;ＭＳ 明朝" w:cs="MS Mincho;ＭＳ 明朝" w:ascii="MS Mincho;ＭＳ 明朝" w:hAnsi="MS Mincho;ＭＳ 明朝"/>
          <w:lang w:val="en-US" w:eastAsia="en-GB"/>
        </w:rP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fldChar w:fldCharType="end"/>
      </w:r>
      <w:r>
        <w:rPr>
          <w:sz w:val="24"/>
          <w:szCs w:val="24"/>
        </w:rPr>
        <w:t xml:space="preserve"> / No </w:t>
      </w:r>
      <w:r>
        <w:fldChar w:fldCharType="begin">
          <w:ffData>
            <w:name w:val="Check18 Copy 15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31" w:name="Check18_Copy_15"/>
      <w:bookmarkStart w:id="32" w:name="Check18_Copy_15"/>
      <w:bookmarkEnd w:id="32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/>
      </w:pPr>
      <w:r>
        <w:rPr>
          <w:sz w:val="24"/>
          <w:szCs w:val="24"/>
          <w:lang w:val="en-US"/>
        </w:rPr>
        <w:t xml:space="preserve">2. During mobilisation they were exposed to: </w:t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Noise requiring you to wear hearing protection: </w:t>
        <w:tab/>
      </w:r>
      <w:r>
        <w:fldChar w:fldCharType="begin">
          <w:ffData>
            <w:name w:val="Check18 Copy 16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33" w:name="Check18_Copy_16"/>
      <w:bookmarkStart w:id="34" w:name="Check18_Copy_16"/>
      <w:bookmarkEnd w:id="34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17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35" w:name="Check18_Copy_17"/>
      <w:bookmarkStart w:id="36" w:name="Check18_Copy_17"/>
      <w:bookmarkEnd w:id="36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Bodily fluids, human waste or human remains:</w:t>
        <w:tab/>
      </w:r>
      <w:r>
        <w:fldChar w:fldCharType="begin">
          <w:ffData>
            <w:name w:val="Check18 Copy 18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37" w:name="Check18_Copy_18"/>
      <w:bookmarkStart w:id="38" w:name="Check18_Copy_18"/>
      <w:bookmarkEnd w:id="38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19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39" w:name="Check18_Copy_19"/>
      <w:bookmarkStart w:id="40" w:name="Check18_Copy_19"/>
      <w:bookmarkEnd w:id="40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COVID-19 (contact with known cases): </w:t>
        <w:tab/>
        <w:tab/>
      </w:r>
      <w:r>
        <w:fldChar w:fldCharType="begin">
          <w:ffData>
            <w:name w:val="Check18 Copy 20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41" w:name="Check18_Copy_20"/>
      <w:bookmarkStart w:id="42" w:name="Check18_Copy_20"/>
      <w:bookmarkEnd w:id="42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21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43" w:name="Check18_Copy_21"/>
      <w:bookmarkStart w:id="44" w:name="Check18_Copy_21"/>
      <w:bookmarkEnd w:id="44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</w:rPr>
      </w:pPr>
      <w:r>
        <w:rPr>
          <w:sz w:val="24"/>
          <w:szCs w:val="24"/>
          <w:lang w:val="en-US"/>
        </w:rPr>
        <w:tab/>
        <w:t xml:space="preserve">Other: </w:t>
        <w:tab/>
        <w:t xml:space="preserve">Yes </w:t>
      </w:r>
      <w:r>
        <w:fldChar w:fldCharType="begin">
          <w:ffData>
            <w:name w:val="Check18 Copy 22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45" w:name="Check18_Copy_22"/>
      <w:bookmarkStart w:id="46" w:name="Check18_Copy_22"/>
      <w:bookmarkEnd w:id="46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give details: </w:t>
      </w:r>
      <w:r>
        <w:fldChar w:fldCharType="begin">
          <w:ffData>
            <w:name w:val="Text23 Copy 1"/>
            <w:enabled/>
            <w:calcOnExit w:val="0"/>
            <w:textInput/>
          </w:ffData>
        </w:fldCha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instrText xml:space="preserve"> FORMTEXT </w:instrText>
      </w:r>
      <w:r>
        <w:rPr>
          <w:rFonts w:eastAsia="MS Mincho;ＭＳ 明朝" w:cs="MS Mincho;ＭＳ 明朝" w:ascii="MS Mincho;ＭＳ 明朝" w:hAnsi="MS Mincho;ＭＳ 明朝"/>
          <w:lang w:val="en-US" w:eastAsia="en-GB"/>
        </w:rP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fldChar w:fldCharType="separate"/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t>     </w:t>
      </w:r>
      <w:r>
        <w:rPr>
          <w:rFonts w:eastAsia="MS Mincho;ＭＳ 明朝" w:cs="MS Mincho;ＭＳ 明朝" w:ascii="MS Mincho;ＭＳ 明朝" w:hAnsi="MS Mincho;ＭＳ 明朝"/>
          <w:lang w:val="en-US" w:eastAsia="en-GB"/>
        </w:rP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fldChar w:fldCharType="end"/>
      </w:r>
      <w:r>
        <w:rPr>
          <w:sz w:val="24"/>
          <w:szCs w:val="24"/>
        </w:rPr>
        <w:t xml:space="preserve"> / No </w:t>
      </w:r>
      <w:r>
        <w:fldChar w:fldCharType="begin">
          <w:ffData>
            <w:name w:val="Check18 Copy 23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47" w:name="Check18_Copy_23"/>
      <w:bookmarkStart w:id="48" w:name="Check18_Copy_23"/>
      <w:bookmarkEnd w:id="48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ab/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Do they wish to have a consultation with a healthcare professional?</w:t>
        <w:tab/>
      </w:r>
      <w:r>
        <w:fldChar w:fldCharType="begin">
          <w:ffData>
            <w:name w:val="Check18 Copy 24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49" w:name="Check18_Copy_24"/>
      <w:bookmarkStart w:id="50" w:name="Check18_Copy_24"/>
      <w:bookmarkEnd w:id="50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25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51" w:name="Check18_Copy_25"/>
      <w:bookmarkStart w:id="52" w:name="Check18_Copy_25"/>
      <w:bookmarkEnd w:id="52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Appointment arranged with Reservist </w:t>
        <w:tab/>
        <w:t xml:space="preserve">Yes </w:t>
      </w:r>
      <w:r>
        <w:fldChar w:fldCharType="begin">
          <w:ffData>
            <w:name w:val="Check18 Copy 26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53" w:name="Check18_Copy_26"/>
      <w:bookmarkStart w:id="54" w:name="Check18_Copy_26"/>
      <w:bookmarkEnd w:id="54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date: </w:t>
      </w:r>
      <w:r>
        <w:fldChar w:fldCharType="begin">
          <w:ffData>
            <w:name w:val="Text23 Copy 2"/>
            <w:enabled/>
            <w:calcOnExit w:val="0"/>
            <w:textInput/>
          </w:ffData>
        </w:fldCha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instrText xml:space="preserve"> FORMTEXT </w:instrText>
      </w:r>
      <w:r>
        <w:rPr>
          <w:rFonts w:eastAsia="MS Mincho;ＭＳ 明朝" w:cs="MS Mincho;ＭＳ 明朝" w:ascii="MS Mincho;ＭＳ 明朝" w:hAnsi="MS Mincho;ＭＳ 明朝"/>
          <w:lang w:val="en-US" w:eastAsia="en-GB"/>
        </w:rP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fldChar w:fldCharType="separate"/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t>     </w:t>
      </w:r>
      <w:r>
        <w:rPr>
          <w:rFonts w:eastAsia="MS Mincho;ＭＳ 明朝" w:cs="MS Mincho;ＭＳ 明朝" w:ascii="MS Mincho;ＭＳ 明朝" w:hAnsi="MS Mincho;ＭＳ 明朝"/>
          <w:lang w:val="en-US" w:eastAsia="en-GB"/>
        </w:rP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fldChar w:fldCharType="end"/>
      </w:r>
      <w:r>
        <w:rPr>
          <w:sz w:val="24"/>
          <w:szCs w:val="24"/>
        </w:rPr>
        <w:t xml:space="preserve"> / No </w:t>
      </w:r>
      <w:r>
        <w:fldChar w:fldCharType="begin">
          <w:ffData>
            <w:name w:val="Check18 Copy 27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55" w:name="Check18_Copy_27"/>
      <w:bookmarkStart w:id="56" w:name="Check18_Copy_27"/>
      <w:bookmarkEnd w:id="56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During mobilisation were they exposed to loud noises? (Tick only one of the following)</w:t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ab/>
        <w:t xml:space="preserve">Yes, but used hearing protection </w:t>
      </w:r>
      <w:r>
        <w:fldChar w:fldCharType="begin">
          <w:ffData>
            <w:name w:val="Check18 Copy 28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57" w:name="Check18_Copy_28"/>
      <w:bookmarkStart w:id="58" w:name="Check18_Copy_28"/>
      <w:bookmarkEnd w:id="58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/>
      </w:pPr>
      <w:r>
        <w:rPr>
          <w:sz w:val="24"/>
          <w:szCs w:val="24"/>
          <w:lang w:val="en-US"/>
        </w:rPr>
        <w:tab/>
        <w:tab/>
        <w:t xml:space="preserve">Yes, without hearing protection </w:t>
      </w:r>
      <w:r>
        <w:fldChar w:fldCharType="begin">
          <w:ffData>
            <w:name w:val="Check18 Copy 29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59" w:name="Check18_Copy_29"/>
      <w:bookmarkStart w:id="60" w:name="Check18_Copy_29"/>
      <w:bookmarkEnd w:id="60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  <w:lang w:val="en-US"/>
        </w:rPr>
        <w:tab/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ab/>
        <w:t xml:space="preserve">No </w:t>
      </w:r>
      <w:r>
        <w:fldChar w:fldCharType="begin">
          <w:ffData>
            <w:name w:val="Check18 Copy 30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61" w:name="Check18_Copy_30"/>
      <w:bookmarkStart w:id="62" w:name="Check18_Copy_30"/>
      <w:bookmarkEnd w:id="62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w:bookmarkStart w:id="63" w:name="_Hlk40800926"/>
      <w:bookmarkStart w:id="64" w:name="_Hlk40800926"/>
      <w:bookmarkEnd w:id="64"/>
    </w:p>
    <w:sectPr>
      <w:headerReference w:type="default" r:id="rId2"/>
      <w:footerReference w:type="default" r:id="rId3"/>
      <w:type w:val="nextPage"/>
      <w:pgSz w:w="11906" w:h="16838"/>
      <w:pgMar w:left="851" w:right="1134" w:gutter="0" w:header="709" w:top="1134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Helvetica Neue">
    <w:altName w:val="Arial"/>
    <w:charset w:val="00" w:characterSet="windows-1252"/>
    <w:family w:val="swiss"/>
    <w:pitch w:val="default"/>
  </w:font>
  <w:font w:name="MS Mincho">
    <w:altName w:val="ＭＳ 明朝"/>
    <w:charset w:val="80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sz w:val="20"/>
      </w:rPr>
    </w:pPr>
    <w:r>
      <w:rPr>
        <w:b/>
        <w:sz w:val="20"/>
      </w:rPr>
      <w:t>OFFICIAL SENSITIVE PERSONAL - MEDICAL IN CONFIDENCE</w:t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45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sz w:val="20"/>
      </w:rPr>
    </w:pPr>
    <w:r>
      <w:rPr>
        <w:b/>
        <w:sz w:val="20"/>
      </w:rPr>
      <w:t>OFFICIAL SENSITIVE PERSONAL - MEDICAL IN CONFIDENCE</w:t>
    </w:r>
  </w:p>
  <w:p>
    <w:pPr>
      <w:pStyle w:val="Normal"/>
      <w:rPr>
        <w:b/>
        <w:sz w:val="20"/>
      </w:rPr>
    </w:pPr>
    <w:r>
      <w:rPr>
        <w:b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Free_Text_Prompt_1" w:val="Enter PCT code and Name. (See DIN 2011 DIN01-015)."/>
    <w:docVar w:name="Free_Text_Prompt_2" w:val="Name of hospital / clinic"/>
    <w:docVar w:name="Free_Text_Prompt_3" w:val="referred for (eg assessment, vasectomy etc)"/>
    <w:docVar w:name="Free_Text_Prompt_4" w:val="MO's diagnosis"/>
    <w:docVar w:name="Medication_T_1" w:val="C,A|3|ALL"/>
    <w:docVar w:name="PCS_DOCUMENT_NAME" w:val="Op_RESCRIPT_Reservist_Demob_Assessment_v1_0.dot"/>
    <w:docVar w:name="PCS_HANDLE" w:val="262400"/>
    <w:docVar w:name="PCS_MSG" w:val="49572"/>
    <w:docVar w:name="Problem_T_1" w:val="SA,SP,MA|3|ALL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18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WW8Num1z0">
    <w:name w:val="WW8Num1z0"/>
    <w:qFormat/>
    <w:rPr>
      <w:rFonts w:cs="Times New Roman"/>
      <w:caps w:val="false"/>
      <w:smallCaps w:val="false"/>
      <w:strike w:val="false"/>
      <w:dstrike w:val="false"/>
      <w:outline w:val="false"/>
      <w:shadow w:val="false"/>
      <w:spacing w:val="0"/>
      <w:w w:val="100"/>
      <w:kern w:val="0"/>
      <w:position w:val="0"/>
      <w:sz w:val="24"/>
      <w:u w:val="none"/>
      <w:vertAlign w:val="baseline"/>
    </w:rPr>
  </w:style>
  <w:style w:type="character" w:styleId="WW8Num2z0">
    <w:name w:val="WW8Num2z0"/>
    <w:qFormat/>
    <w:rPr>
      <w:rFonts w:cs="Times New Roman"/>
      <w:caps w:val="false"/>
      <w:smallCaps w:val="false"/>
      <w:strike w:val="false"/>
      <w:dstrike w:val="false"/>
      <w:outline w:val="false"/>
      <w:shadow w:val="false"/>
      <w:spacing w:val="0"/>
      <w:w w:val="100"/>
      <w:kern w:val="0"/>
      <w:position w:val="0"/>
      <w:sz w:val="24"/>
      <w:u w:val="none"/>
      <w:vertAlign w:val="baseline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ody">
    <w:name w:val="Body"/>
    <w:basedOn w:val="Normal"/>
    <w:qFormat/>
    <w:pPr/>
    <w:rPr>
      <w:rFonts w:ascii="Helvetica Neue;Arial" w:hAnsi="Helvetica Neue;Arial" w:cs="Calibri"/>
      <w:color w:val="000000"/>
      <w:sz w:val="22"/>
      <w:szCs w:val="22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Op_RESCRIPT_Reservist_Demob_Assessment_v1_0.dot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2020-05-23T01:46:00Z</dcterms:created>
  <dc:creator>FaircloughA899</dc:creator>
  <dc:description/>
  <cp:keywords/>
  <dc:language>en-GB</dc:language>
  <cp:lastModifiedBy>Johnstone, Thomas Maj</cp:lastModifiedBy>
  <cp:lastPrinted>2010-04-15T16:12:00Z</cp:lastPrinted>
  <dcterms:modified xsi:type="dcterms:W3CDTF">2020-05-23T04:14:00Z</dcterms:modified>
  <cp:revision>3</cp:revision>
  <dc:subject/>
  <dc:title>F Med 7 (Revised 06/08)</dc:title>
</cp:coreProperties>
</file>