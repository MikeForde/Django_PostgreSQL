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CHAIN OF COMMAND REPORT FOR INDIVIDUALS WHO DO NOT CONSENT TO RELEASE A REPORT RELATING TO SCREENING AUDIOMETRY</w:t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withheld consent for the release of a report relating to their screening audiometry.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N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N_v1_0.dot"/>
    <w:docVar w:name="PCS_HANDLE" w:val="1180334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HCP_Audiometry_Annex_N_v1_0.dot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2018-01-16T18:48:00Z</dcterms:created>
  <dc:creator>johnstonet191</dc:creator>
  <dc:description/>
  <cp:keywords/>
  <dc:language>en-GB</dc:language>
  <cp:lastModifiedBy>Johnstone, Thomas Maj</cp:lastModifiedBy>
  <dcterms:modified xsi:type="dcterms:W3CDTF">2018-01-16T18:48:00Z</dcterms:modified>
  <cp:revision>2</cp:revision>
  <dc:subject/>
  <dc:title>System Date </dc:title>
</cp:coreProperties>
</file>