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A REPEAT AUDIOGRAM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System Date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 has shown that repeat audiometry is required within 2 weeks.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advised to ensure that they have an appointment for repeat audiometry within the next two weeks.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 next test,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http://defenceintranet.diif.r.mil.uk/Reference/DINsJSPs/Pages/JSP375Part2Volume1.aspx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D </w:t>
      <w:tab/>
      <w:tab/>
      <w:t xml:space="preserve">             </w:t>
      <w:tab/>
      <w:tab/>
      <w:tab/>
      <w:tab/>
      <w:t xml:space="preserve">     December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HCP_Audiometry_Annex_D_v1_0.dot"/>
    <w:docVar w:name="PCS_HANDLE" w:val="65756"/>
    <w:docVar w:name="PCS_MSG" w:val="495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Reference/DINsJSPs/Pages/JSP375Part2Volume1.aspx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HCP_Audiometry_Annex_D_v1_0.dot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2016-12-09T02:10:00Z</dcterms:created>
  <dc:creator>johnstonet191</dc:creator>
  <dc:description/>
  <cp:keywords/>
  <dc:language>en-GB</dc:language>
  <cp:lastModifiedBy>Johnstone, Thomas Maj</cp:lastModifiedBy>
  <dcterms:modified xsi:type="dcterms:W3CDTF">2016-12-09T02:11:00Z</dcterms:modified>
  <cp:revision>3</cp:revision>
  <dc:subject/>
  <dc:title>System Date </dc:title>
</cp:coreProperties>
</file>