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REPORT TO THE COMMANDER OF AN INDIVIDUAL WHO REQUIRES A REPEAT AUDIOGRAM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The result of the audiometry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from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System Date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 has shown that repeat audiometry is required within 2 weeks. 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been advised to ensure that they have an appointment for repeat audiometry within the next two weeks.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sz w:val="22"/>
        </w:rPr>
        <w:t xml:space="preserve">Please ensure that </w:t>
      </w: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avoids loud noise exposure until the next test, and certainly for 48 hours beforehand.  If noise exposure is unavoidable hearing protection must be worn.</w:t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color w:val="0000FF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information, including the </w:t>
      </w:r>
      <w:r>
        <w:rPr>
          <w:rFonts w:cs="Arial" w:ascii="Arial" w:hAnsi="Arial"/>
          <w:b/>
          <w:sz w:val="22"/>
        </w:rPr>
        <w:t>Hearing Protection – Commander’s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the following link)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http://defenceintranet.diif.r.mil.uk/libraries/1/Docs1/20140802.13/5_20090930_Commanders_NIHL_low-U.pdf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JSP 375 Part 2 Volume 1 Chapter 25</w:t>
      </w:r>
      <w:r>
        <w:rPr>
          <w:rFonts w:cs="Arial" w:ascii="Arial" w:hAnsi="Arial"/>
          <w:sz w:val="22"/>
          <w:szCs w:val="22"/>
        </w:rPr>
        <w:t xml:space="preserve"> sets out procedures and guidance for the assessment and management of risk from exposure to excessive noise at work. It is available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here</w:t>
        </w:r>
      </w:hyperlink>
      <w:r>
        <w:rPr>
          <w:rFonts w:cs="Arial" w:ascii="Arial" w:hAnsi="Arial"/>
          <w:color w:val="00008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and at this link: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http://defenceintranet.diif.r.mil.uk/Reference/DINsJSPs/Pages/JSP375Part2Volume1.aspx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right" w:pos="7797" w:leader="none"/>
        <w:tab w:val="right" w:pos="8306" w:leader="none"/>
      </w:tabs>
      <w:rPr/>
    </w:pPr>
    <w:r>
      <w:rPr>
        <w:rFonts w:cs="Arial" w:ascii="Arial" w:hAnsi="Arial"/>
        <w:sz w:val="20"/>
      </w:rPr>
      <w:t xml:space="preserve">DPHC HCP Audiometry Annex D </w:t>
      <w:tab/>
      <w:tab/>
      <w:tab/>
      <w:t xml:space="preserve">     January 2018</w:t>
    </w:r>
  </w:p>
  <w:p>
    <w:pPr>
      <w:pStyle w:val="Footer"/>
      <w:tabs>
        <w:tab w:val="center" w:pos="4153" w:leader="none"/>
        <w:tab w:val="right" w:pos="8080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Version 2.0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HCP_Audiometry_Annex_D_v2_0.dot"/>
    <w:docVar w:name="PCS_HANDLE" w:val="2687718"/>
    <w:docVar w:name="PCS_MSG" w:val="4959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5_20090930_Commanders_NIHL_low-U.pdf" TargetMode="External"/><Relationship Id="rId3" Type="http://schemas.openxmlformats.org/officeDocument/2006/relationships/hyperlink" Target="http://defenceintranet.diif.r.mil.uk/Reference/DINsJSPs/Pages/JSP375Part2Volume1.aspx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HCP_Audiometry_Annex_D_v2_0.dot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2018-01-16T18:38:00Z</dcterms:created>
  <dc:creator>johnstonet191</dc:creator>
  <dc:description/>
  <cp:keywords/>
  <dc:language>en-GB</dc:language>
  <cp:lastModifiedBy>Johnstone, Thomas Maj</cp:lastModifiedBy>
  <dcterms:modified xsi:type="dcterms:W3CDTF">2018-01-16T18:40:00Z</dcterms:modified>
  <cp:revision>3</cp:revision>
  <dc:subject/>
  <dc:title>System Date </dc:title>
</cp:coreProperties>
</file>