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CHAIN OF COMMAND REPORT FOR INDIVIDUALS WHO DO NOT CONSENT TO RELEASE A REPORT RELATING TO SCREENING AUDIOMETRY</w:t>
      </w:r>
    </w:p>
    <w:p>
      <w:pPr>
        <w:pStyle w:val="Normal"/>
        <w:jc w:val="center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withheld consent for the release of a report relating to their screening audiometry.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N </w:t>
      <w:tab/>
      <w:tab/>
      <w:tab/>
      <w:t xml:space="preserve">     December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N.dot"/>
    <w:docVar w:name="PCS_HANDLE" w:val="65756"/>
    <w:docVar w:name="PCS_MSG" w:val="4952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Army_Audio_Annex_N.dot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2016-12-09T02:24:00Z</dcterms:created>
  <dc:creator>johnstonet191</dc:creator>
  <dc:description/>
  <cp:keywords/>
  <dc:language>en-GB</dc:language>
  <cp:lastModifiedBy>Johnstone, Thomas Maj</cp:lastModifiedBy>
  <dcterms:modified xsi:type="dcterms:W3CDTF">2016-12-09T02:24:00Z</dcterms:modified>
  <cp:revision>2</cp:revision>
  <dc:subject/>
  <dc:title>System Date </dc:title>
</cp:coreProperties>
</file>