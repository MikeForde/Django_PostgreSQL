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SPECIALIST REFERRAL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today has shown that specialist referral is required.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referred to a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their appointment,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http://defenceintranet.diif.r.mil.uk/Reference/DINsJSPs/Pages/JSP375Part2Volume1.aspx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K </w:t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K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libraries/library1/DINSJSPS/20150608.1/20160101-375_2016_P2_Vol1_Chapter_25_V1-0_Noise_at_Work.pdf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Army_Audio_Annex_K.dot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2016-12-09T02:22:00Z</dcterms:created>
  <dc:creator>johnstonet191</dc:creator>
  <dc:description/>
  <cp:keywords/>
  <dc:language>en-GB</dc:language>
  <cp:lastModifiedBy>Johnstone, Thomas Maj</cp:lastModifiedBy>
  <dcterms:modified xsi:type="dcterms:W3CDTF">2016-12-09T02:22:00Z</dcterms:modified>
  <cp:revision>2</cp:revision>
  <dc:subject/>
  <dc:title>System Date </dc:title>
</cp:coreProperties>
</file>