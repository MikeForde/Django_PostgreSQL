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bookmarkStart w:id="0" w:name="_Hlk40800926"/>
      <w:bookmarkEnd w:id="0"/>
      <w:r>
        <w:rPr>
          <w:b/>
          <w:sz w:val="24"/>
          <w:szCs w:val="24"/>
          <w:lang w:val="en-US"/>
        </w:rPr>
        <w:t>Op RESCRIPT Reservist Demobilisation Assessment Proforma</w:t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Op RESCRIPT Reservist Forces (RF) Health Screening Declaration Scanned </w:t>
      </w:r>
      <w:r>
        <w:fldChar w:fldCharType="begin">
          <w:ffData>
            <w:name w:val="Check18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" w:name="Check18"/>
      <w:bookmarkStart w:id="2" w:name="Check18"/>
      <w:bookmarkEnd w:id="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Op RESCRIPT Reservist Demobilisation Assessment Read code added </w:t>
      </w:r>
      <w:r>
        <w:fldChar w:fldCharType="begin">
          <w:ffData>
            <w:name w:val="Check18 Copy 1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" w:name="Check18_Copy_1"/>
      <w:bookmarkStart w:id="4" w:name="Check18_Copy_1"/>
      <w:bookmarkEnd w:id="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Op RESCRIPT RF Health Screening Declaration screen by a clinician </w:t>
      </w:r>
      <w:r>
        <w:fldChar w:fldCharType="begin">
          <w:ffData>
            <w:name w:val="Check18 Copy 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" w:name="Check18_Copy_2"/>
      <w:bookmarkStart w:id="6" w:name="Check18_Copy_2"/>
      <w:bookmarkEnd w:id="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3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7" w:name="Check18_Copy_3"/>
      <w:bookmarkStart w:id="8" w:name="Check18_Copy_3"/>
      <w:bookmarkEnd w:id="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 RESCRIPT follow up consultation required  </w:t>
      </w:r>
      <w:r>
        <w:fldChar w:fldCharType="begin">
          <w:ffData>
            <w:name w:val="Check18 Copy 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9" w:name="Check18_Copy_4"/>
      <w:bookmarkStart w:id="10" w:name="Check18_Copy_4"/>
      <w:bookmarkEnd w:id="1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5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1" w:name="Check18_Copy_5"/>
      <w:bookmarkStart w:id="12" w:name="Check18_Copy_5"/>
      <w:bookmarkEnd w:id="1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>1. Did the SP experience illness or injury, consult a healthcare professional, or need any medication whilst mobilised?</w:t>
        <w:tab/>
      </w:r>
      <w:r>
        <w:fldChar w:fldCharType="begin">
          <w:ffData>
            <w:name w:val="Check18 Copy 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3" w:name="Check18_Copy_6"/>
      <w:bookmarkStart w:id="14" w:name="Check18_Copy_6"/>
      <w:bookmarkEnd w:id="1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7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5" w:name="Check18_Copy_7"/>
      <w:bookmarkStart w:id="16" w:name="Check18_Copy_7"/>
      <w:bookmarkEnd w:id="1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>If yes, tick all that apply: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Defence Primary Health Care: </w:t>
        <w:tab/>
      </w:r>
      <w:r>
        <w:fldChar w:fldCharType="begin">
          <w:ffData>
            <w:name w:val="Check18 Copy 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7" w:name="Check18_Copy_8"/>
      <w:bookmarkStart w:id="18" w:name="Check18_Copy_8"/>
      <w:bookmarkEnd w:id="18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19" w:name="Check18_Copy_9"/>
      <w:bookmarkStart w:id="20" w:name="Check18_Copy_9"/>
      <w:bookmarkEnd w:id="20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The NHS: </w:t>
        <w:tab/>
      </w:r>
      <w:r>
        <w:fldChar w:fldCharType="begin">
          <w:ffData>
            <w:name w:val="Check18 Copy 10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1" w:name="Check18_Copy_10"/>
      <w:bookmarkStart w:id="22" w:name="Check18_Copy_10"/>
      <w:bookmarkEnd w:id="22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1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3" w:name="Check18_Copy_11"/>
      <w:bookmarkStart w:id="24" w:name="Check18_Copy_11"/>
      <w:bookmarkEnd w:id="2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Self-managed: </w:t>
        <w:tab/>
      </w:r>
      <w:r>
        <w:fldChar w:fldCharType="begin">
          <w:ffData>
            <w:name w:val="Check18 Copy 1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5" w:name="Check18_Copy_12"/>
      <w:bookmarkStart w:id="26" w:name="Check18_Copy_12"/>
      <w:bookmarkEnd w:id="2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3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7" w:name="Check18_Copy_13"/>
      <w:bookmarkStart w:id="28" w:name="Check18_Copy_13"/>
      <w:bookmarkEnd w:id="2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ab/>
        <w:t xml:space="preserve">Other: </w:t>
        <w:tab/>
        <w:t xml:space="preserve">Yes </w:t>
      </w:r>
      <w:r>
        <w:fldChar w:fldCharType="begin">
          <w:ffData>
            <w:name w:val="Check18 Copy 1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29" w:name="Check18_Copy_14"/>
      <w:bookmarkStart w:id="30" w:name="Check18_Copy_14"/>
      <w:bookmarkEnd w:id="3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give details: </w:t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15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1" w:name="Check18_Copy_15"/>
      <w:bookmarkStart w:id="32" w:name="Check18_Copy_15"/>
      <w:bookmarkEnd w:id="3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/>
      </w:pPr>
      <w:r>
        <w:rPr>
          <w:sz w:val="24"/>
          <w:szCs w:val="24"/>
          <w:lang w:val="en-US"/>
        </w:rPr>
        <w:t xml:space="preserve">2. During mobilisation they were exposed to: 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Noise requiring you to wear hearing protection: </w:t>
        <w:tab/>
      </w:r>
      <w:r>
        <w:fldChar w:fldCharType="begin">
          <w:ffData>
            <w:name w:val="Check18 Copy 1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3" w:name="Check18_Copy_16"/>
      <w:bookmarkStart w:id="34" w:name="Check18_Copy_16"/>
      <w:bookmarkEnd w:id="3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7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5" w:name="Check18_Copy_17"/>
      <w:bookmarkStart w:id="36" w:name="Check18_Copy_17"/>
      <w:bookmarkEnd w:id="3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Bodily fluids, human waste or human remains:</w:t>
        <w:tab/>
      </w:r>
      <w:r>
        <w:fldChar w:fldCharType="begin">
          <w:ffData>
            <w:name w:val="Check18 Copy 1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7" w:name="Check18_Copy_18"/>
      <w:bookmarkStart w:id="38" w:name="Check18_Copy_18"/>
      <w:bookmarkEnd w:id="38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19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39" w:name="Check18_Copy_19"/>
      <w:bookmarkStart w:id="40" w:name="Check18_Copy_19"/>
      <w:bookmarkEnd w:id="40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COVID-19 (contact with known cases): </w:t>
        <w:tab/>
        <w:tab/>
      </w:r>
      <w:r>
        <w:fldChar w:fldCharType="begin">
          <w:ffData>
            <w:name w:val="Check18 Copy 20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1" w:name="Check18_Copy_20"/>
      <w:bookmarkStart w:id="42" w:name="Check18_Copy_20"/>
      <w:bookmarkEnd w:id="42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21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3" w:name="Check18_Copy_21"/>
      <w:bookmarkStart w:id="44" w:name="Check18_Copy_21"/>
      <w:bookmarkEnd w:id="44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</w:rPr>
      </w:pPr>
      <w:r>
        <w:rPr>
          <w:sz w:val="24"/>
          <w:szCs w:val="24"/>
          <w:lang w:val="en-US"/>
        </w:rPr>
        <w:tab/>
        <w:t xml:space="preserve">Other: </w:t>
        <w:tab/>
        <w:t xml:space="preserve">Yes </w:t>
      </w:r>
      <w:r>
        <w:fldChar w:fldCharType="begin">
          <w:ffData>
            <w:name w:val="Check18 Copy 22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5" w:name="Check18_Copy_22"/>
      <w:bookmarkStart w:id="46" w:name="Check18_Copy_22"/>
      <w:bookmarkEnd w:id="46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give details: </w:t>
      </w:r>
      <w:r>
        <w:fldChar w:fldCharType="begin">
          <w:ffData>
            <w:name w:val="Text23 Copy 1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23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7" w:name="Check18_Copy_23"/>
      <w:bookmarkStart w:id="48" w:name="Check18_Copy_23"/>
      <w:bookmarkEnd w:id="4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Do they wish to have a consultation with a healthcare professional?</w:t>
        <w:tab/>
      </w:r>
      <w:r>
        <w:fldChar w:fldCharType="begin">
          <w:ffData>
            <w:name w:val="Check18 Copy 24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49" w:name="Check18_Copy_24"/>
      <w:bookmarkStart w:id="50" w:name="Check18_Copy_24"/>
      <w:bookmarkEnd w:id="5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Yes </w:t>
      </w:r>
      <w:r>
        <w:rPr>
          <w:sz w:val="24"/>
          <w:szCs w:val="24"/>
        </w:rPr>
        <w:t xml:space="preserve">/ No </w:t>
      </w:r>
      <w:r>
        <w:fldChar w:fldCharType="begin">
          <w:ffData>
            <w:name w:val="Check18 Copy 25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1" w:name="Check18_Copy_25"/>
      <w:bookmarkStart w:id="52" w:name="Check18_Copy_25"/>
      <w:bookmarkEnd w:id="5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Appointment arranged with Reservist </w:t>
        <w:tab/>
        <w:t xml:space="preserve">Yes </w:t>
      </w:r>
      <w:r>
        <w:fldChar w:fldCharType="begin">
          <w:ffData>
            <w:name w:val="Check18 Copy 26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3" w:name="Check18_Copy_26"/>
      <w:bookmarkStart w:id="54" w:name="Check18_Copy_26"/>
      <w:bookmarkEnd w:id="54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date: </w:t>
      </w:r>
      <w:r>
        <w:fldChar w:fldCharType="begin">
          <w:ffData>
            <w:name w:val="Text23 Copy 2"/>
            <w:enabled/>
            <w:calcOnExit w:val="0"/>
            <w:textInput/>
          </w:ffData>
        </w:fldCha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instrText xml:space="preserve"> FORMTEXT </w:instrTex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separate"/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t>     </w:t>
      </w:r>
      <w:r>
        <w:rPr>
          <w:rFonts w:eastAsia="MS Mincho;ＭＳ 明朝" w:cs="MS Mincho;ＭＳ 明朝" w:ascii="MS Mincho;ＭＳ 明朝" w:hAnsi="MS Mincho;ＭＳ 明朝"/>
          <w:lang w:val="en-US" w:eastAsia="en-GB"/>
        </w:rPr>
      </w:r>
      <w:r>
        <w:rPr>
          <w:rFonts w:eastAsia="MS Mincho;ＭＳ 明朝" w:cs="MS Mincho;ＭＳ 明朝" w:ascii="MS Mincho;ＭＳ 明朝" w:hAnsi="MS Mincho;ＭＳ 明朝"/>
          <w:lang w:val="en-US" w:eastAsia="en-GB"/>
        </w:rPr>
        <w:fldChar w:fldCharType="end"/>
      </w:r>
      <w:r>
        <w:rPr>
          <w:sz w:val="24"/>
          <w:szCs w:val="24"/>
        </w:rPr>
        <w:t xml:space="preserve"> / No </w:t>
      </w:r>
      <w:r>
        <w:fldChar w:fldCharType="begin">
          <w:ffData>
            <w:name w:val="Check18 Copy 27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5" w:name="Check18_Copy_27"/>
      <w:bookmarkStart w:id="56" w:name="Check18_Copy_27"/>
      <w:bookmarkEnd w:id="56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During mobilisation were they exposed to loud noises? (Tick only one of the following)</w:t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Yes, but used hearing protection </w:t>
      </w:r>
      <w:r>
        <w:fldChar w:fldCharType="begin">
          <w:ffData>
            <w:name w:val="Check18 Copy 28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7" w:name="Check18_Copy_28"/>
      <w:bookmarkStart w:id="58" w:name="Check18_Copy_28"/>
      <w:bookmarkEnd w:id="58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/>
      </w:pPr>
      <w:r>
        <w:rPr>
          <w:sz w:val="24"/>
          <w:szCs w:val="24"/>
          <w:lang w:val="en-US"/>
        </w:rPr>
        <w:tab/>
        <w:tab/>
        <w:t xml:space="preserve">Yes, without hearing protection </w:t>
      </w:r>
      <w:r>
        <w:fldChar w:fldCharType="begin">
          <w:ffData>
            <w:name w:val="Check18 Copy 29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59" w:name="Check18_Copy_29"/>
      <w:bookmarkStart w:id="60" w:name="Check18_Copy_29"/>
      <w:bookmarkEnd w:id="60"/>
      <w:r>
        <w:rPr>
          <w:sz w:val="24"/>
          <w:szCs w:val="24"/>
        </w:rPr>
      </w:r>
      <w:r>
        <w:rPr>
          <w:sz w:val="24"/>
          <w:szCs w:val="24"/>
        </w:rPr>
        <w:fldChar w:fldCharType="end"/>
      </w:r>
      <w:r>
        <w:rPr>
          <w:sz w:val="24"/>
          <w:szCs w:val="24"/>
          <w:lang w:val="en-US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560" w:leader="none"/>
          <w:tab w:val="left" w:pos="5103" w:leader="none"/>
          <w:tab w:val="left" w:pos="6663" w:leader="none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ab/>
        <w:t xml:space="preserve">No </w:t>
      </w:r>
      <w:r>
        <w:fldChar w:fldCharType="begin">
          <w:ffData>
            <w:name w:val="Check18 Copy 30"/>
            <w:enabled/>
            <w:calcOnExit w:val="0"/>
            <w:checkBox>
              <w:sizeAuto/>
              <w:checked/>
            </w:checkBox>
          </w:ffData>
        </w:fldChar>
      </w:r>
      <w:r>
        <w:rPr>
          <w:sz w:val="24"/>
          <w:szCs w:val="24"/>
        </w:rPr>
        <w:instrText xml:space="preserve"> FORMCHECKBOX </w:instrText>
      </w:r>
      <w:r>
        <w:rPr>
          <w:sz w:val="24"/>
          <w:szCs w:val="24"/>
        </w:rPr>
        <w:fldChar w:fldCharType="separate"/>
      </w:r>
      <w:bookmarkStart w:id="61" w:name="Check18_Copy_30"/>
      <w:bookmarkStart w:id="62" w:name="Check18_Copy_30"/>
      <w:bookmarkEnd w:id="62"/>
      <w:r/>
      <w:r>
        <w:rPr>
          <w:sz w:val="24"/>
          <w:szCs w:val="24"/>
        </w:rPr>
        <w:fldChar w:fldCharType="end"/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w:bookmarkStart w:id="63" w:name="_Hlk40800926"/>
      <w:bookmarkStart w:id="64" w:name="_Hlk40800926"/>
      <w:bookmarkEnd w:id="64"/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Enter PCT code and Name. (See DIN 2011 DIN01-015).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Op_RESCRIPT_Reservist_Demob_Assessment_v1_0.dot"/>
    <w:docVar w:name="PCS_HANDLE" w:val="262400"/>
    <w:docVar w:name="PCS_MSG" w:val="49572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">
    <w:name w:val="Body"/>
    <w:basedOn w:val="Normal"/>
    <w:qFormat/>
    <w:pPr/>
    <w:rPr>
      <w:rFonts w:ascii="Helvetica Neue;Arial" w:hAnsi="Helvetica Neue;Arial" w:cs="Calibri"/>
      <w:color w:val="000000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Op_RESCRIPT_Reservist_Demob_Assessment_v1_0.dot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2020-05-23T01:46:00Z</dcterms:created>
  <dc:creator>FaircloughA899</dc:creator>
  <dc:description/>
  <cp:keywords/>
  <dc:language>en-GB</dc:language>
  <cp:lastModifiedBy>Johnstone, Thomas Maj</cp:lastModifiedBy>
  <cp:lastPrinted>2010-04-15T16:12:00Z</cp:lastPrinted>
  <dcterms:modified xsi:type="dcterms:W3CDTF">2020-05-23T04:15:00Z</dcterms:modified>
  <cp:revision>4</cp:revision>
  <dc:subject/>
  <dc:title>F Med 7 (Revised 06/08)</dc:title>
</cp:coreProperties>
</file>