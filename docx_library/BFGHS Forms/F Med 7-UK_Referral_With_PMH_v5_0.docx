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Dropdown1"/>
                  <w:enabled/>
                  <w:ddList>
                    <w:result w:val="0"/>
                  </w:ddList>
                </w:ffData>
              </w:fldChar>
            </w:r>
            <w:r>
              <w:rPr/>
              <w:instrText xml:space="preserve"> FORMDROPDOWN </w:instrText>
            </w:r>
            <w:r>
              <w:rPr/>
              <w:fldChar w:fldCharType="separate"/>
            </w:r>
            <w:bookmarkStart w:id="0" w:name="Dropdown1"/>
            <w:bookmarkStart w:id="1" w:name="Dropdown1"/>
            <w:bookmarkEnd w:id="1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Main Telephone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Care Pathway Commissioned by: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</w:rPr>
                    <w:instrText xml:space="preserve"> FORMTEXT </w:instrTex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sz w:val="16"/>
                      <w:szCs w:val="16"/>
                    </w:rPr>
                    <w:t>NHS Number</w:t>
                  </w:r>
                  <w:r>
                    <w:rPr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722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fldChar w:fldCharType="begin">
                      <w:ffData>
                        <w:name w:val="Dropdown2"/>
                        <w:enabled/>
                        <w:ddList>
                          <w:result w:val="0"/>
                          <w:listEntry w:val="Select your MC referral code from this drop down "/>
                          <w:listEntry w:val="A91183 Bielefeld Medical Centre"/>
                          <w:listEntry w:val="A91184 Elmpt Medical Centre"/>
                          <w:listEntry w:val="A91185 Fallingbostel Medical Centre"/>
                          <w:listEntry w:val="A91186 Gutersloh Medical Centre"/>
                          <w:listEntry w:val="A91187 Hameln Medical Centre"/>
                          <w:listEntry w:val="A91188 Herford Medical Centre"/>
                          <w:listEntry w:val="A91189 Detmold Medical Centre"/>
                          <w:listEntry w:val="A91190 Hohne Medical Centre"/>
                          <w:listEntry w:val="A91191 Munster Medical Centre"/>
                          <w:listEntry w:val="A91192 Paderborn Medical Centre"/>
                          <w:listEntry w:val="A91193 Sennelager Medical Centre"/>
                          <w:listEntry w:val="A91194 Mons Medical Centre"/>
                          <w:listEntry w:val="A91195 RRU Gutersloh "/>
                          <w:listEntry w:val="A91196 RRUHohne"/>
                          <w:listEntry w:val="A91197 Brunssum"/>
                          <w:listEntry w:val="A91198 Ramstein"/>
                        </w:ddList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FORMDROPDOWN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bookmarkStart w:id="2" w:name="Dropdown2"/>
                  <w:bookmarkStart w:id="3" w:name="Dropdown2"/>
                  <w:bookmarkEnd w:id="3"/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i/>
                      <w:i/>
                      <w:sz w:val="16"/>
                      <w:szCs w:val="16"/>
                    </w:rPr>
                  </w:pPr>
                  <w:r>
                    <w:rPr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" w:name="Check1_Copy_1"/>
            <w:bookmarkStart w:id="5" w:name="Check1"/>
            <w:bookmarkStart w:id="6" w:name="Check1"/>
            <w:bookmarkEnd w:id="6"/>
            <w:r/>
            <w:r>
              <w:rPr/>
              <w:fldChar w:fldCharType="end"/>
            </w:r>
            <w:r>
              <w:rPr/>
            </w:r>
            <w:bookmarkEnd w:id="4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Dear Colleague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I would be grateful if you could see </w:t>
            </w: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Rank/Title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Surname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summary of past medical history, allergies and medications can be found below.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Thank you for your help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Yours faithfully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Problem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Problem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Medication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Medication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fldChar w:fldCharType="begin">
                <w:ffData>
                  <w:name w:val="Allergy_T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Allergy Table</w:t>
            </w:r>
            <w:r/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2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Service Number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Rank/Title</w: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</w:rPr>
                    <w:instrText xml:space="preserve"> FORMTEXT </w:instrText>
                  </w:r>
                  <w:r>
                    <w:rPr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</w:rPr>
                    <w:fldChar w:fldCharType="end"/>
                  </w:r>
                  <w:r>
                    <w:rPr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2"/>
      <w:footerReference w:type="default" r:id="rId3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MS Mincho">
    <w:altName w:val="ＭＳ 明朝"/>
    <w:charset w:val="8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FMed 7</w:t>
      <w:tab/>
      <w:tab/>
      <w:t xml:space="preserve">                      September 2013</w:t>
    </w:r>
    <w:r>
      <mc:AlternateContent>
        <mc:Choice Requires="wps">
          <w:drawing>
            <wp:anchor behindDoc="0" distT="0" distB="0" distL="0" distR="0" simplePos="0" locked="0" layoutInCell="0" allowOverlap="1" relativeHeight="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rPr/>
    </w:pPr>
    <w:r>
      <w:rPr/>
      <w:t>Version 5.0</w:t>
    </w:r>
  </w:p>
  <w:p>
    <w:pPr>
      <w:pStyle w:val="Footer"/>
      <w:jc w:val="center"/>
      <w:rPr>
        <w:b/>
        <w:sz w:val="20"/>
      </w:rPr>
    </w:pPr>
    <w:r>
      <w:rPr>
        <w:b/>
        <w:sz w:val="20"/>
      </w:rPr>
      <w:t>PROTECT - MEDICAL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>
        <w:b/>
        <w:sz w:val="20"/>
      </w:rPr>
      <w:t>PROTECT - MEDICAL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Branch/Trade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 Med 7-UK_Referral_With_PMH_v5_0.dot"/>
    <w:docVar w:name="PCS_HANDLE" w:val="65856"/>
    <w:docVar w:name="PCS_MSG" w:val="49476"/>
    <w:docVar w:name="Problem_T_1" w:val="SA,MA,SP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 Med 7-UK_Referral_With_PMH_v5_0</Template>
  <TotalTime>65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2013-09-13T22:57:00Z</dcterms:created>
  <dc:creator>wrightm672</dc:creator>
  <dc:description/>
  <cp:keywords/>
  <dc:language>en-GB</dc:language>
  <cp:lastModifiedBy>wrightm672</cp:lastModifiedBy>
  <cp:lastPrinted>2010-04-15T16:12:00Z</cp:lastPrinted>
  <dcterms:modified xsi:type="dcterms:W3CDTF">2013-12-19T15:11:00Z</dcterms:modified>
  <cp:revision>13</cp:revision>
  <dc:subject/>
  <dc:title>F Med 7 (Revised 06/08)</dc:title>
</cp:coreProperties>
</file>