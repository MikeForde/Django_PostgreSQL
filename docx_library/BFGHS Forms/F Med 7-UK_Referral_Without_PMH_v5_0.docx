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Dropdown1"/>
                  <w:enabled/>
                  <w:ddList>
                    <w:result w:val="0"/>
                  </w:ddList>
                </w:ffData>
              </w:fldChar>
            </w:r>
            <w:r>
              <w:rPr/>
              <w:instrText xml:space="preserve"> FORMDROPDOWN </w:instrText>
            </w:r>
            <w:r>
              <w:rPr/>
              <w:fldChar w:fldCharType="separate"/>
            </w:r>
            <w:bookmarkStart w:id="0" w:name="Dropdown1"/>
            <w:bookmarkStart w:id="1" w:name="Dropdown1"/>
            <w:bookmarkEnd w:id="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Main Telephone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804"/>
              <w:gridCol w:w="6043"/>
              <w:gridCol w:w="900"/>
              <w:gridCol w:w="1260"/>
            </w:tblGrid>
            <w:tr>
              <w:trPr/>
              <w:tc>
                <w:tcPr>
                  <w:tcW w:w="18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Care Pathway Commissioned by:</w:t>
                  </w:r>
                </w:p>
              </w:tc>
              <w:tc>
                <w:tcPr>
                  <w:tcW w:w="60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sz w:val="16"/>
                      <w:szCs w:val="16"/>
                    </w:rPr>
                    <w:t>13Q NATIONAL COMMISSIONING HUB 1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</w:rPr>
                    <w:instrText xml:space="preserve"> FORMTEXT </w:instrTex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NHS Number</w: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8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60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Dropdown2"/>
                        <w:enabled/>
                        <w:ddList>
                          <w:result w:val="0"/>
                          <w:listEntry w:val="Double click here to find your referral code"/>
                          <w:listEntry w:val="A91183 Bielefeld Medical Centre"/>
                          <w:listEntry w:val="A91184 Elmpt Medical Centre"/>
                          <w:listEntry w:val="A91185 Fallingbostel Medical Centre"/>
                          <w:listEntry w:val="A91186 Gutersloh Medical Centre"/>
                          <w:listEntry w:val="A91187 Hameln Medical Centre"/>
                          <w:listEntry w:val="A91188 Herford Medical Centre"/>
                          <w:listEntry w:val="A91189 Detmold Medical Centre"/>
                          <w:listEntry w:val="A91190 Hohne Medical Centre"/>
                          <w:listEntry w:val="A91191 Munster Medical Centre"/>
                          <w:listEntry w:val="A91192 Paderborn Medical Centre"/>
                          <w:listEntry w:val="A91193 Sennelager Medical Centre"/>
                          <w:listEntry w:val="A91194 Mons Medical Centre"/>
                          <w:listEntry w:val="A91195 RRU Gutersloh"/>
                          <w:listEntry w:val="A91196 RRU Hohne"/>
                          <w:listEntry w:val="A91197 Brunssum"/>
                          <w:listEntry w:val="A91198 Ramstein"/>
                        </w:ddList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FORMDROPDOWN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bookmarkStart w:id="2" w:name="Dropdown2"/>
                  <w:bookmarkStart w:id="3" w:name="Dropdown2"/>
                  <w:bookmarkEnd w:id="3"/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i/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" w:name="Check1_Copy_1"/>
            <w:bookmarkStart w:id="5" w:name="Check1"/>
            <w:bookmarkStart w:id="6" w:name="Check1"/>
            <w:bookmarkEnd w:id="6"/>
            <w:r/>
            <w:r>
              <w:rPr/>
              <w:fldChar w:fldCharType="end"/>
            </w:r>
            <w:r>
              <w:rPr/>
            </w:r>
            <w:bookmarkEnd w:id="4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I would be grateful if you could see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Rank/Title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Surname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 for your help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FMed 7</w:t>
      <w:tab/>
      <w:tab/>
      <w:t>September 2013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5.0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 - 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Branch/Trade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 Med 7-UK_Referral_Without_PMH_v5_0.dot"/>
    <w:docVar w:name="PCS_HANDLE" w:val="65856"/>
    <w:docVar w:name="PCS_MSG" w:val="49476"/>
    <w:docVar w:name="Problem_T_1" w:val="SA,MA,SP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 Med 7-UK_Referral_Without_PMH_v5_0</Template>
  <TotalTime>7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2013-09-13T23:42:00Z</dcterms:created>
  <dc:creator>wrightm672</dc:creator>
  <dc:description/>
  <cp:keywords/>
  <dc:language>en-GB</dc:language>
  <cp:lastModifiedBy>wrightm672</cp:lastModifiedBy>
  <cp:lastPrinted>2010-04-15T16:12:00Z</cp:lastPrinted>
  <dcterms:modified xsi:type="dcterms:W3CDTF">2013-12-19T15:12:00Z</dcterms:modified>
  <cp:revision>5</cp:revision>
  <dc:subject/>
  <dc:title>F Med 7 (Revised 06/08)</dc:title>
</cp:coreProperties>
</file>