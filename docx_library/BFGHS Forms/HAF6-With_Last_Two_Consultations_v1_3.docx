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start"/>
        <w:tblInd w:w="-74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284"/>
        <w:gridCol w:w="567"/>
        <w:gridCol w:w="247"/>
        <w:gridCol w:w="357"/>
        <w:gridCol w:w="1128"/>
        <w:gridCol w:w="379"/>
        <w:gridCol w:w="1137"/>
        <w:gridCol w:w="253"/>
        <w:gridCol w:w="1642"/>
        <w:gridCol w:w="1089"/>
        <w:gridCol w:w="1564"/>
      </w:tblGrid>
      <w:tr>
        <w:trPr/>
        <w:tc>
          <w:tcPr>
            <w:tcW w:w="2873" w:type="dxa"/>
            <w:gridSpan w:val="5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DGP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Krankenhaus:</w:t>
            </w:r>
          </w:p>
        </w:tc>
        <w:tc>
          <w:tcPr>
            <w:tcW w:w="2897" w:type="dxa"/>
            <w:gridSpan w:val="4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Specialty: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Fachrichtung: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Free Text Prompt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873" w:type="dxa"/>
            <w:gridSpan w:val="5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Appt Date / Time: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Termine Datum / Uhrzeit:</w:t>
            </w:r>
          </w:p>
        </w:tc>
        <w:tc>
          <w:tcPr>
            <w:tcW w:w="2897" w:type="dxa"/>
            <w:gridSpan w:val="4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EOC No: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trHeight w:val="188" w:hRule="atLeast"/>
          <w:cantSplit w:val="true"/>
        </w:trPr>
        <w:tc>
          <w:tcPr>
            <w:tcW w:w="2516" w:type="dxa"/>
            <w:gridSpan w:val="4"/>
            <w:tcBorders>
              <w:top w:val="double" w:sz="6" w:space="0" w:color="000000"/>
              <w:start w:val="doub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From Medical/Dental Centre: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Medizinisches Versorgungszentrum:</w:t>
            </w:r>
          </w:p>
        </w:tc>
        <w:tc>
          <w:tcPr>
            <w:tcW w:w="3254" w:type="dxa"/>
            <w:gridSpan w:val="5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Referring GP: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Überweisender Arzt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1702" w:type="dxa"/>
            <w:gridSpan w:val="2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 Number: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Telefonnummer:</w:t>
            </w:r>
          </w:p>
        </w:tc>
        <w:tc>
          <w:tcPr>
            <w:tcW w:w="2678" w:type="dxa"/>
            <w:gridSpan w:val="5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Main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13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Fax:</w:t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08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Emerg.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Notdienst Nr:</w:t>
            </w:r>
          </w:p>
        </w:tc>
        <w:tc>
          <w:tcPr>
            <w:tcW w:w="1564" w:type="dxa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4"/>
              </w:rPr>
              <w:t>Patient Details / Persönliche Daten:</w:t>
            </w:r>
          </w:p>
        </w:tc>
      </w:tr>
      <w:tr>
        <w:trPr/>
        <w:tc>
          <w:tcPr>
            <w:tcW w:w="2269" w:type="dxa"/>
            <w:gridSpan w:val="3"/>
            <w:tcBorders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Surname: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Zuname:</w:t>
            </w:r>
          </w:p>
        </w:tc>
        <w:tc>
          <w:tcPr>
            <w:tcW w:w="3501" w:type="dxa"/>
            <w:gridSpan w:val="6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Surname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Forenames: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Vorname:</w:t>
            </w:r>
          </w:p>
        </w:tc>
        <w:tc>
          <w:tcPr>
            <w:tcW w:w="2653" w:type="dxa"/>
            <w:gridSpan w:val="2"/>
            <w:tcBorders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Forenames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Date of Birth: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Geburtsdatum: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DOB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Marital Status: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Familienstand: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Read Code Fields - 133-1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Gender Male/Female: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Geschlecht männlich/weiblich::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Sex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Religion: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Religion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Religion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Work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Tel Nr.: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Work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Home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Privat Tel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Mobile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trHeight w:val="366" w:hRule="atLeast"/>
          <w:cantSplit w:val="true"/>
        </w:trPr>
        <w:tc>
          <w:tcPr>
            <w:tcW w:w="4001" w:type="dxa"/>
            <w:gridSpan w:val="6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Name &amp; Relationship of Next of Kin: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4"/>
                <w:lang w:val="de-DE"/>
              </w:rPr>
              <w:t>Nächste(r) Verwandte(r) und Verwandtschaftsgrad:</w:t>
            </w:r>
          </w:p>
        </w:tc>
        <w:tc>
          <w:tcPr>
            <w:tcW w:w="6064" w:type="dxa"/>
            <w:gridSpan w:val="6"/>
            <w:tcBorders>
              <w:top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Dependant Yes/No: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</w:r>
          </w:p>
        </w:tc>
        <w:tc>
          <w:tcPr>
            <w:tcW w:w="173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6064" w:type="dxa"/>
            <w:gridSpan w:val="6"/>
            <w:tcBorders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Entitled Persons Details: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Army/RAF/Navy/Civilian: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Typ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Type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Service ID: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Number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Rank: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Dienstgrad: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Rank/Title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4295" w:type="dxa"/>
            <w:gridSpan w:val="3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562" w:hRule="atLeast"/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4"/>
                <w:lang w:val="de-DE"/>
              </w:rPr>
              <w:t>Unit Name &amp; Address: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Einheit und Truppen Adresse:</w:t>
            </w:r>
          </w:p>
        </w:tc>
        <w:tc>
          <w:tcPr>
            <w:tcW w:w="7796" w:type="dxa"/>
            <w:gridSpan w:val="9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Organisation Name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</w:tr>
      <w:tr>
        <w:trPr>
          <w:trHeight w:val="1332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cs="Tahoma" w:ascii="Tahoma" w:hAnsi="Tahoma"/>
                <w:b/>
                <w:color w:val="000000"/>
                <w:sz w:val="18"/>
                <w:szCs w:val="18"/>
              </w:rPr>
              <w:t>Reason for Referral</w:t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  <w:t xml:space="preserve">: </w:t>
            </w: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Tahoma" w:ascii="Tahoma" w:hAnsi="Tahoma"/>
                <w:color w:val="000000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  <w:rFonts w:cs="Tahoma" w:ascii="Tahoma" w:hAnsi="Tahoma"/>
                <w:color w:val="000000"/>
              </w:rPr>
              <w:fldChar w:fldCharType="separate"/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  <w:t>Free Text Prompt</w:t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  <w:rFonts w:cs="Tahoma" w:ascii="Tahoma" w:hAnsi="Tahoma"/>
                <w:color w:val="000000"/>
              </w:rPr>
              <w:fldChar w:fldCharType="end"/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>
                <w:rFonts w:cs="Tahoma" w:ascii="Tahoma" w:hAnsi="Tahoma"/>
                <w:b/>
                <w:color w:val="000000"/>
                <w:sz w:val="18"/>
                <w:szCs w:val="18"/>
              </w:rPr>
              <w:t>History of Presenting Complaint</w:t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  <w:t xml:space="preserve">: </w:t>
            </w:r>
          </w:p>
          <w:p>
            <w:pPr>
              <w:pStyle w:val="Normal"/>
              <w:rPr>
                <w:rFonts w:ascii="Arial" w:hAnsi="Arial" w:cs="Arial"/>
                <w:b/>
                <w:color w:val="FF0000"/>
                <w:sz w:val="18"/>
                <w:szCs w:val="18"/>
                <w:lang w:val="de-DE"/>
              </w:rPr>
            </w:pPr>
            <w:r>
              <w:rPr>
                <w:rFonts w:cs="Arial" w:ascii="Arial" w:hAnsi="Arial"/>
                <w:b/>
                <w:color w:val="FF0000"/>
                <w:sz w:val="18"/>
                <w:szCs w:val="18"/>
                <w:lang w:val="de-DE"/>
              </w:rPr>
              <w:t>NB: Please delete any consultations below that aren’t relevant, taking into account that this document has to be retyped into PAS!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fldChar w:fldCharType="begin">
                <w:ffData>
                  <w:name w:val="Consultation_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  <w:lang w:val="de-DE"/>
              </w:rPr>
            </w:r>
            <w:r>
              <w:rPr>
                <w:sz w:val="18"/>
                <w:szCs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  <w:lang w:val="de-DE"/>
              </w:rPr>
              <w:t>Consultation Table</w:t>
            </w:r>
            <w:r/>
            <w:r>
              <w:rPr>
                <w:sz w:val="18"/>
                <w:szCs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  <w:lang w:val="de-DE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  <w:sz w:val="18"/>
                <w:szCs w:val="18"/>
                <w:lang w:val="de-DE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de-DE"/>
              </w:rPr>
            </w:r>
          </w:p>
          <w:p>
            <w:pPr>
              <w:pStyle w:val="Normal"/>
              <w:rPr/>
            </w:pPr>
            <w:r>
              <w:rPr>
                <w:rFonts w:cs="Tahoma" w:ascii="Tahoma" w:hAnsi="Tahoma"/>
                <w:b/>
                <w:color w:val="000000"/>
                <w:sz w:val="18"/>
                <w:szCs w:val="18"/>
              </w:rPr>
              <w:t>Relevant Past Medical History</w:t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  <w:t xml:space="preserve">: 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Problem_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Tahoma" w:ascii="Tahoma" w:hAnsi="Tahoma"/>
                <w:color w:val="000000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  <w:rFonts w:cs="Tahoma" w:ascii="Tahoma" w:hAnsi="Tahoma"/>
                <w:color w:val="000000"/>
              </w:rPr>
              <w:fldChar w:fldCharType="separate"/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  <w:t>Problem Table</w:t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  <w:rFonts w:cs="Tahoma" w:ascii="Tahoma" w:hAnsi="Tahoma"/>
                <w:color w:val="000000"/>
              </w:rPr>
              <w:fldChar w:fldCharType="end"/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  <w:t xml:space="preserve"> (Not including “Minor Past” Problems)</w:t>
            </w:r>
          </w:p>
          <w:p>
            <w:pPr>
              <w:pStyle w:val="Normal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</w:p>
          <w:p>
            <w:pPr>
              <w:pStyle w:val="Normal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>
              <w:rPr>
                <w:rFonts w:cs="Tahoma" w:ascii="Tahoma" w:hAnsi="Tahoma"/>
                <w:b/>
                <w:color w:val="000000"/>
                <w:sz w:val="18"/>
                <w:szCs w:val="18"/>
              </w:rPr>
              <w:t xml:space="preserve">Current Drug Use (including any allergies): </w:t>
            </w:r>
          </w:p>
          <w:p>
            <w:pPr>
              <w:pStyle w:val="Normal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Tahoma" w:ascii="Tahoma" w:hAnsi="Tahoma"/>
                <w:color w:val="000000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  <w:rFonts w:cs="Tahoma" w:ascii="Tahoma" w:hAnsi="Tahoma"/>
                <w:color w:val="000000"/>
              </w:rPr>
              <w:fldChar w:fldCharType="separate"/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  <w:t>Medication Table</w:t>
            </w:r>
            <w:r/>
            <w:r>
              <w:rPr>
                <w:sz w:val="18"/>
                <w:szCs w:val="18"/>
                <w:rFonts w:cs="Tahoma" w:ascii="Tahoma" w:hAnsi="Tahoma"/>
                <w:color w:val="000000"/>
              </w:rPr>
              <w:fldChar w:fldCharType="end"/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Allergy_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Allergy Table</w:t>
            </w:r>
            <w:r/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rPr>
                <w:rFonts w:cs="Arial" w:ascii="Arial" w:hAnsi="Arial"/>
                <w:sz w:val="18"/>
                <w:lang w:val="de-DE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rPr>
                <w:rFonts w:cs="Arial" w:ascii="Arial" w:hAnsi="Arial"/>
                <w:sz w:val="18"/>
                <w:lang w:val="de-DE"/>
              </w:rPr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top w:val="doub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  <w:t>FOR PHC Admin: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Results/Xrays:          YES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0" w:name="Check1"/>
            <w:bookmarkStart w:id="1" w:name="Check1"/>
            <w:bookmarkEnd w:id="1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fldChar w:fldCharType="begin">
                <w:ffData>
                  <w:name w:val="Check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2" w:name="Check1_Copy_1"/>
            <w:bookmarkStart w:id="3" w:name="Check1_Copy_1"/>
            <w:bookmarkEnd w:id="3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With Patient:</w:t>
            </w:r>
          </w:p>
        </w:tc>
        <w:tc>
          <w:tcPr>
            <w:tcW w:w="2653" w:type="dxa"/>
            <w:gridSpan w:val="2"/>
            <w:tcBorders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YES </w:t>
            </w:r>
            <w:r>
              <w:fldChar w:fldCharType="begin">
                <w:ffData>
                  <w:name w:val="Check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4" w:name="Check1_Copy_2"/>
            <w:bookmarkStart w:id="5" w:name="Check1_Copy_2"/>
            <w:bookmarkEnd w:id="5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 </w:t>
            </w:r>
            <w:r>
              <w:fldChar w:fldCharType="begin">
                <w:ffData>
                  <w:name w:val="Check1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6" w:name="Check1_Copy_3"/>
            <w:bookmarkStart w:id="7" w:name="Check1_Copy_3"/>
            <w:bookmarkEnd w:id="7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Attached: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YES  </w:t>
            </w:r>
            <w:r>
              <w:fldChar w:fldCharType="begin">
                <w:ffData>
                  <w:name w:val="Check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8" w:name="Check1_Copy_4"/>
            <w:bookmarkStart w:id="9" w:name="Check1_Copy_4"/>
            <w:bookmarkEnd w:id="9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 </w:t>
            </w:r>
            <w:r>
              <w:fldChar w:fldCharType="begin">
                <w:ffData>
                  <w:name w:val="Check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0" w:name="Check1_Copy_5"/>
            <w:bookmarkStart w:id="11" w:name="Check1_Copy_5"/>
            <w:bookmarkEnd w:id="11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trHeight w:val="38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</w:rPr>
              <w:t xml:space="preserve">FMed 9 Search Required:  </w:t>
            </w:r>
            <w:r>
              <w:rPr>
                <w:rFonts w:cs="Arial" w:ascii="Arial" w:hAnsi="Arial"/>
              </w:rPr>
              <w:t xml:space="preserve">YES </w:t>
            </w:r>
            <w:r>
              <w:rPr>
                <w:rFonts w:cs="Arial" w:ascii="Arial" w:hAnsi="Arial"/>
                <w:sz w:val="16"/>
              </w:rPr>
              <w:t xml:space="preserve"> </w:t>
            </w:r>
            <w:r>
              <w:fldChar w:fldCharType="begin">
                <w:ffData>
                  <w:name w:val="Check1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2" w:name="Check1_Copy_6"/>
            <w:bookmarkStart w:id="13" w:name="Check1_Copy_6"/>
            <w:bookmarkEnd w:id="13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rPr>
                <w:rFonts w:cs="Arial" w:ascii="Arial" w:hAnsi="Arial"/>
              </w:rPr>
              <w:t xml:space="preserve">      NO</w:t>
            </w:r>
            <w:r>
              <w:rPr>
                <w:rFonts w:cs="Arial" w:ascii="Arial" w:hAnsi="Arial"/>
                <w:sz w:val="16"/>
              </w:rPr>
              <w:t xml:space="preserve">  </w:t>
            </w:r>
            <w:r>
              <w:fldChar w:fldCharType="begin">
                <w:ffData>
                  <w:name w:val="Check1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4" w:name="Check1_Copy_7"/>
            <w:bookmarkStart w:id="15" w:name="Check1_Copy_7"/>
            <w:bookmarkEnd w:id="15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rPr>
                <w:rFonts w:cs="Arial" w:ascii="Arial" w:hAnsi="Arial"/>
              </w:rPr>
              <w:t xml:space="preserve">                      FMed 9 Number: </w:t>
            </w: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lang w:val="en-GB" w:eastAsia="en-GB"/>
              </w:rPr>
            </w:r>
            <w:r>
              <w:rPr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lang w:val="en-GB" w:eastAsia="en-GB"/>
              </w:rPr>
              <w:t>     </w:t>
            </w:r>
            <w:r/>
            <w:r>
              <w:rPr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Unterschrift des überweisenden Hausarztes</w:t>
            </w:r>
          </w:p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Signature of medical officer:</w:t>
            </w:r>
          </w:p>
        </w:tc>
      </w:tr>
      <w:tr>
        <w:trPr>
          <w:cantSplit w:val="true"/>
        </w:trPr>
        <w:tc>
          <w:tcPr>
            <w:tcW w:w="1418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Name:</w:t>
            </w:r>
          </w:p>
        </w:tc>
        <w:tc>
          <w:tcPr>
            <w:tcW w:w="4352" w:type="dxa"/>
            <w:gridSpan w:val="8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Date: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System Date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797" w:right="1797" w:gutter="0" w:header="0" w:top="1440" w:footer="56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</w:rPr>
      <w:t xml:space="preserve">HAF6 With Last Two Consultations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Fonts w:cs="Arial" w:ascii="Arial" w:hAnsi="Arial"/>
      </w:rPr>
      <w:t xml:space="preserve">                                                       July 2012 </w:t>
    </w:r>
  </w:p>
  <w:p>
    <w:pPr>
      <w:pStyle w:val="Footer"/>
      <w:rPr>
        <w:rFonts w:ascii="Arial" w:hAnsi="Arial" w:cs="Arial"/>
      </w:rPr>
    </w:pPr>
    <w:r>
      <w:rPr>
        <w:rFonts w:cs="Arial" w:ascii="Arial" w:hAnsi="Arial"/>
      </w:rPr>
      <w:t>Version 1.3</w:t>
    </w:r>
  </w:p>
</w:ft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Free_Text_Prompt_1" w:val="What speciality are you referring to?"/>
    <w:docVar w:name="Free_Text_Prompt_2" w:val="Reason for referral? (eg advice, management, an investigation)"/>
    <w:docVar w:name="Medication_T_1" w:val="C,A|3|ALL"/>
    <w:docVar w:name="PCS_DOCUMENT_NAME" w:val="HAF6-With_Last_Two_Consultations_v1_3.dot"/>
    <w:docVar w:name="PCS_HANDLE" w:val="65750"/>
    <w:docVar w:name="PCS_MSG" w:val="49471"/>
    <w:docVar w:name="Problem_T_1" w:val="SA,SP,MA|3|ALL"/>
    <w:docVar w:name="Read_Code_F_1" w:val="133-1|Marital status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HAF6-With_Last_Two_Consultations_v1_3</Template>
  <TotalTime>3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2012-07-20T19:04:00Z</dcterms:created>
  <dc:creator>woodg283</dc:creator>
  <dc:description/>
  <cp:keywords/>
  <dc:language>en-GB</dc:language>
  <cp:lastModifiedBy>woodg283</cp:lastModifiedBy>
  <cp:lastPrinted>2011-09-07T08:52:00Z</cp:lastPrinted>
  <dcterms:modified xsi:type="dcterms:W3CDTF">2012-07-20T21:06:00Z</dcterms:modified>
  <cp:revision>3</cp:revision>
  <dc:subject/>
  <dc:title>DGP</dc:title>
</cp:coreProperties>
</file>