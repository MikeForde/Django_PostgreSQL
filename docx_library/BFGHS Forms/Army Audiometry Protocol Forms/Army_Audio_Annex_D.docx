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REPEAT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 has shown that repeat audiometry is required within 2 weeks.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advised to ensure that they have an appointment for repeat audiometry within the next two weeks.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http://defenceintranet.diif.r.mil.uk/Reference/DINsJSPs/Pages/JSP375Part2Volume1.aspx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 Audiometry Annex D </w:t>
      <w:tab/>
      <w:tab/>
      <w:t xml:space="preserve">             </w:t>
      <w:tab/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D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Reference/DINsJSPs/Pages/JSP375Part2Volume1.aspx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Army_Audio_Annex_D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2016-03-21T19:44:00Z</dcterms:created>
  <dc:creator>johnstonet191</dc:creator>
  <dc:description/>
  <cp:keywords/>
  <dc:language>en-GB</dc:language>
  <cp:lastModifiedBy>Johnstone, Thomas Maj</cp:lastModifiedBy>
  <dcterms:modified xsi:type="dcterms:W3CDTF">2016-03-22T19:46:00Z</dcterms:modified>
  <cp:revision>3</cp:revision>
  <dc:subject/>
  <dc:title>System Date </dc:title>
</cp:coreProperties>
</file>