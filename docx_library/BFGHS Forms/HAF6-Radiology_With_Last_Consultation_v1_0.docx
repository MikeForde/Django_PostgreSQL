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 xml:space="preserve">Radiology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Read Code Fields - 133-1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1332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Tahoma" w:hAnsi="Tahoma" w:cs="Tahoma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  <w:lang w:val="de-DE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 xml:space="preserve">Imaging Required: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instrText xml:space="preserve"> FORMTEXT </w:instrTex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separate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>Free Text Prompt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  <w:rFonts w:cs="Tahoma" w:ascii="Tahoma" w:hAnsi="Tahoma"/>
                <w:color w:val="000000"/>
              </w:rPr>
              <w:fldChar w:fldCharType="end"/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rFonts w:cs="Tahoma" w:ascii="Tahoma" w:hAnsi="Tahoma"/>
                <w:b/>
                <w:color w:val="000000"/>
                <w:sz w:val="18"/>
                <w:szCs w:val="18"/>
              </w:rPr>
              <w:t>History of Presenting Complaint</w:t>
            </w:r>
            <w:r>
              <w:rPr>
                <w:rFonts w:cs="Tahoma" w:ascii="Tahoma" w:hAnsi="Tahoma"/>
                <w:color w:val="000000"/>
                <w:sz w:val="18"/>
                <w:szCs w:val="18"/>
              </w:rPr>
              <w:t xml:space="preserve">: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color w:val="FF0000"/>
                <w:sz w:val="18"/>
                <w:szCs w:val="18"/>
                <w:lang w:val="de-DE"/>
              </w:rPr>
              <w:t>NB: Please delete any details below that aren’t relevant, taking into account that this document has to be retyped into PAS!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fldChar w:fldCharType="begin">
                <w:ffData>
                  <w:name w:val="Consultation_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</w:r>
            <w:r>
              <w:rPr>
                <w:sz w:val="18"/>
                <w:szCs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  <w:t>Consultation Table</w:t>
            </w:r>
            <w:r/>
            <w:r>
              <w:rPr>
                <w:sz w:val="18"/>
                <w:szCs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</w:r>
          </w:p>
          <w:p>
            <w:pPr>
              <w:pStyle w:val="Normal"/>
              <w:rPr>
                <w:rFonts w:ascii="Tahoma" w:hAnsi="Tahoma" w:cs="Tahoma"/>
                <w:color w:val="000000"/>
                <w:sz w:val="18"/>
                <w:szCs w:val="18"/>
                <w:lang w:val="de-DE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de-DE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 </w:t>
            </w: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</w:rPr>
              <w:t xml:space="preserve">YES </w:t>
            </w:r>
            <w:r>
              <w:rPr>
                <w:rFonts w:cs="Arial" w:ascii="Arial" w:hAnsi="Arial"/>
                <w:sz w:val="16"/>
              </w:rPr>
              <w:t xml:space="preserve"> </w:t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NO</w:t>
            </w:r>
            <w:r>
              <w:rPr>
                <w:rFonts w:cs="Arial" w:ascii="Arial" w:hAnsi="Arial"/>
                <w:sz w:val="16"/>
              </w:rPr>
              <w:t xml:space="preserve">  </w:t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HAF6 Radiology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      May 2013 </w:t>
    </w:r>
  </w:p>
  <w:p>
    <w:pPr>
      <w:pStyle w:val="Footer"/>
      <w:rPr>
        <w:rFonts w:ascii="Arial" w:hAnsi="Arial" w:cs="Arial"/>
      </w:rPr>
    </w:pPr>
    <w:r>
      <w:rPr>
        <w:rFonts w:cs="Arial" w:ascii="Arial" w:hAnsi="Arial"/>
      </w:rPr>
      <w:t>Version 1.0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1"/>
    <w:docVar w:name="Free_Text_Prompt_1" w:val="Imaging Required:"/>
    <w:docVar w:name="Free_Text_Prompt_2" w:val="Reason for referral? (eg advice, management, an investigation)"/>
    <w:docVar w:name="Medication_T_1" w:val="C,A|3|ALL"/>
    <w:docVar w:name="PCS_DOCUMENT_NAME" w:val="HAF6-Radiology_With_Last_Consultation_v1_0.dot"/>
    <w:docVar w:name="PCS_HANDLE" w:val="458948"/>
    <w:docVar w:name="PCS_MSG" w:val="49579"/>
    <w:docVar w:name="Problem_T_1" w:val="SA,SP,MA|3|ALL"/>
    <w:docVar w:name="Read_Code_F_1" w:val="133-1|Marital statu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HAF6-Radiology_With_Last_Consultation_v1_0</Template>
  <TotalTime>4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2013-05-24T17:21:00Z</dcterms:created>
  <dc:creator>woodg283</dc:creator>
  <dc:description/>
  <cp:keywords/>
  <dc:language>en-GB</dc:language>
  <cp:lastModifiedBy>woodg283</cp:lastModifiedBy>
  <cp:lastPrinted>2011-09-07T08:52:00Z</cp:lastPrinted>
  <dcterms:modified xsi:type="dcterms:W3CDTF">2013-05-24T17:23:00Z</dcterms:modified>
  <cp:revision>3</cp:revision>
  <dc:subject/>
  <dc:title>DGP</dc:title>
</cp:coreProperties>
</file>