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Recruit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DMS4268</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Read_Code_F_9"/>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Timeline / Stability: </w:t>
            </w:r>
            <w:r>
              <w:fldChar w:fldCharType="begin">
                <w:ffData>
                  <w:name w:val="Read_Code_F_1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Read_Code_F_1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- 1L0</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rPr>
                <w:rFonts w:cs="Arial" w:ascii="Arial" w:hAnsi="Arial"/>
                <w:sz w:val="20"/>
                <w:szCs w:val="20"/>
              </w:rPr>
              <w:t xml:space="preserve">Recruit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Read Code Fields - DMS4311</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DMS4317</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DMS4318</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DMS4319</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PCS15089WE1</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DMS4323</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DMS4325</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DMS4326</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DMS4327</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DMS4328</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DMS4329</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DMS4330</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DMS4331</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fldChar w:fldCharType="begin">
                <w:ffData>
                  <w:name w:val="Read_Code_F_82"/>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DMS4332</w:t>
            </w:r>
            <w:r/>
            <w:r>
              <w:rPr>
                <w:sz w:val="20"/>
                <w:szCs w:val="20"/>
                <w:rFonts w:cs="Arial" w:ascii="Arial" w:hAnsi="Arial"/>
                <w:color w:val="000000"/>
              </w:rPr>
              <w:fldChar w:fldCharType="end"/>
            </w:r>
            <w:r>
              <w:rPr>
                <w:rFonts w:cs="Arial" w:ascii="Arial" w:hAnsi="Arial"/>
                <w:color w:val="000000"/>
                <w:sz w:val="20"/>
                <w:szCs w:val="20"/>
              </w:rPr>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14"/>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DMS4334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fldChar w:fldCharType="begin">
                <w:ffData>
                  <w:name w:val="Read_Code_F_8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DMS4343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Read_Code_F_9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DMS4356</w:t>
            </w:r>
            <w:r/>
            <w:r>
              <w:rPr>
                <w:sz w:val="16"/>
                <w:szCs w:val="16"/>
                <w:rFonts w:cs="Arial" w:ascii="Arial" w:hAnsi="Arial"/>
              </w:rPr>
              <w:fldChar w:fldCharType="end"/>
            </w:r>
            <w:r>
              <w:rPr>
                <w:rFonts w:cs="Arial" w:ascii="Arial" w:hAnsi="Arial"/>
                <w:sz w:val="16"/>
                <w:szCs w:val="16"/>
              </w:rPr>
            </w:r>
          </w:p>
          <w:p>
            <w:pPr>
              <w:pStyle w:val="Normal"/>
              <w:rPr/>
            </w:pPr>
            <w:r>
              <w:fldChar w:fldCharType="begin">
                <w:ffData>
                  <w:name w:val="Read_Code_F_9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DMS9228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87"/>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DMS4348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Read_Code_F_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9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DMS9231</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tabs>
                <w:tab w:val="clear" w:pos="567"/>
                <w:tab w:val="left" w:pos="5176" w:leader="none"/>
              </w:tabs>
              <w:rPr/>
            </w:pPr>
            <w:r>
              <w:fldChar w:fldCharType="begin">
                <w:ffData>
                  <w:name w:val="Read_Code_F_8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2"/>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DMS9234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p>
            <w:pPr>
              <w:pStyle w:val="Normal"/>
              <w:tabs>
                <w:tab w:val="clear" w:pos="567"/>
                <w:tab w:val="left" w:pos="5176" w:leader="none"/>
              </w:tabs>
              <w:rPr/>
            </w:pPr>
            <w:r>
              <w:fldChar w:fldCharType="begin">
                <w:ffData>
                  <w:name w:val="Read_Code_F_95"/>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DMS4371</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DMS4372</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DMS9340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fldChar w:fldCharType="begin">
                <w:ffData>
                  <w:name w:val="Read_Code_F_10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r>
              <w:fldChar w:fldCharType="begin">
                <w:ffData>
                  <w:name w:val="Read_Code_F_110"/>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DMS4392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PCS15089PH2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PCS15089PH3</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DMS4402</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DMS9437</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DMS9091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DMS4445</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DMS9428</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DMS9611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DMS9586</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DMS9425</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DMS9451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fldChar w:fldCharType="begin">
                <w:ffData>
                  <w:name w:val="Read_Code_F_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DMS4483</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Read_Code_F_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DMS9120</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fldChar w:fldCharType="begin">
                <w:ffData>
                  <w:name w:val="Read_Code_F_2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DMS9617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DMS4506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fldChar w:fldCharType="begin">
                <w:ffData>
                  <w:name w:val="Read_Code_F_3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DMS9070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DMS4516</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fldChar w:fldCharType="begin">
                <w:ffData>
                  <w:name w:val="Read_Code_F_3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DMS9097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fldChar w:fldCharType="begin">
                <w:ffData>
                  <w:name w:val="Read_Code_F_3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DMS9575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fldChar w:fldCharType="begin">
                <w:ffData>
                  <w:name w:val="Read_Code_F_1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DMS4520</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DMS4521</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36"/>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DMS9395</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8"/>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DMS4531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DMS4538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Recruit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_9_AGAI_78_Autopop_SuT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Appendix_9_AGAI_78_Autopop_SuT_V1_0.dot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2019-04-05T22:50:00Z</dcterms:created>
  <dc:creator>rileyn364</dc:creator>
  <dc:description/>
  <cp:keywords/>
  <dc:language>en-GB</dc:language>
  <cp:lastModifiedBy>Johnstone, Thomas Maj</cp:lastModifiedBy>
  <cp:lastPrinted>2011-07-27T08:22:00Z</cp:lastPrinted>
  <dcterms:modified xsi:type="dcterms:W3CDTF">2025-02-03T02:23:00Z</dcterms:modified>
  <cp:revision>6</cp:revision>
  <dc:subject/>
  <dc:title>APPENDIX 9</dc:title>
</cp:coreProperties>
</file>