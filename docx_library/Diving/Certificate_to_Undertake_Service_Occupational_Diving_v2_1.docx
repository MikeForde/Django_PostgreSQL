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textAlignment w:val="baseline"/>
        <w:rPr>
          <w:rFonts w:ascii="Arial" w:hAnsi="Arial" w:cs="Arial"/>
          <w:b/>
          <w:color w:val="000000"/>
          <w:spacing w:val="-10"/>
        </w:rPr>
      </w:pPr>
      <w:r>
        <w:rPr>
          <w:rFonts w:cs="Arial" w:ascii="Arial" w:hAnsi="Arial"/>
          <w:b/>
          <w:color w:val="000000"/>
          <w:spacing w:val="-10"/>
        </w:rPr>
        <w:t>BRd 1750A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  <w:t>LEAFLET 12-02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</w:r>
    </w:p>
    <w:p>
      <w:pPr>
        <w:pStyle w:val="Normal"/>
        <w:spacing w:lineRule="auto" w:line="240" w:before="0" w:after="0"/>
        <w:ind w:hanging="360" w:start="360" w:end="0"/>
        <w:jc w:val="center"/>
        <w:textAlignment w:val="baseline"/>
        <w:rPr/>
      </w:pPr>
      <w:r>
        <w:rPr>
          <w:rFonts w:cs="Arial" w:ascii="Arial" w:hAnsi="Arial"/>
          <w:b/>
          <w:color w:val="000000"/>
          <w:spacing w:val="-2"/>
        </w:rPr>
        <w:t>MEDICAL CERTIFICATE OF FITNESS TO UNDERTAKE SERVICE OCCUPATIONAL DIVING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5"/>
        <w:gridCol w:w="1925"/>
        <w:gridCol w:w="1926"/>
        <w:gridCol w:w="1926"/>
        <w:gridCol w:w="1926"/>
      </w:tblGrid>
      <w:tr>
        <w:trPr>
          <w:trHeight w:val="340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Surname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Forename(s)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Rank/Rating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Service Number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Date of Birth</w:t>
            </w:r>
          </w:p>
        </w:tc>
      </w:tr>
      <w:tr>
        <w:trPr>
          <w:trHeight w:val="567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Surname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Forenames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Rank/Title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Service Number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DOB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5"/>
        <w:gridCol w:w="2268"/>
        <w:gridCol w:w="2551"/>
        <w:gridCol w:w="3254"/>
      </w:tblGrid>
      <w:tr>
        <w:trPr>
          <w:trHeight w:val="340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Male/Female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Nationality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Regt/Corps/Command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Ship/Unit/Station</w:t>
            </w:r>
          </w:p>
        </w:tc>
      </w:tr>
      <w:tr>
        <w:trPr>
          <w:trHeight w:val="567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Sex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Ethnic_Origin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Ethnic Origin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  <w:szCs w:val="12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Regiment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atient_Address_L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</w:rPr>
            </w:r>
            <w:r>
              <w:rPr>
                <w:sz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</w:rPr>
              <w:t>Contact Address List</w:t>
            </w:r>
            <w:r/>
            <w:r>
              <w:rPr>
                <w:sz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9"/>
        <w:gridCol w:w="3679"/>
      </w:tblGrid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000000"/>
              </w:rPr>
              <w:t xml:space="preserve">I am aware of my legal obligation under Regulation 13 of the Diving at Work Regulations 1997 which states that: </w:t>
            </w:r>
            <w:r>
              <w:rPr>
                <w:rFonts w:cs="Arial" w:ascii="Arial" w:hAnsi="Arial"/>
                <w:b/>
                <w:i/>
                <w:color w:val="000000"/>
              </w:rPr>
              <w:t>No person shall dive in a diving project if he/she knows of anything (including any illness or medical condition) which makes him/her unfit to dive.</w:t>
            </w:r>
          </w:p>
        </w:tc>
        <w:tc>
          <w:tcPr>
            <w:tcW w:w="3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Diver’s Signature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EXAMINING MEDICAL OFFICER</w:t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09"/>
        <w:gridCol w:w="3209"/>
        <w:gridCol w:w="3210"/>
      </w:tblGrid>
      <w:tr>
        <w:trPr>
          <w:trHeight w:val="340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Name</w:t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Appointment</w:t>
            </w:r>
          </w:p>
        </w:tc>
      </w:tr>
      <w:tr>
        <w:trPr>
          <w:trHeight w:val="567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Name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  <w:t>MO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7"/>
        <w:gridCol w:w="1838"/>
        <w:gridCol w:w="2126"/>
        <w:gridCol w:w="1418"/>
        <w:gridCol w:w="1842"/>
      </w:tblGrid>
      <w:tr>
        <w:trPr>
          <w:trHeight w:val="340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b/>
              </w:rPr>
              <w:t>Place of Examination</w:t>
              <w:tab/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b/>
              </w:rPr>
              <w:t>Date of Examination</w:t>
              <w:tab/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Commencement of Certificate of Fitness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Expiry of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Certificate of Fitness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Chest X-ray</w:t>
            </w:r>
          </w:p>
        </w:tc>
      </w:tr>
      <w:tr>
        <w:trPr>
          <w:trHeight w:val="567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Practice Name</w:t>
            </w:r>
            <w:r/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System_Date_1 Copy 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System_Date_1 Copy 2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Free Text Prompt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Free Text Prompt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5380"/>
      </w:tblGrid>
      <w:tr>
        <w:trPr/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1"/>
              </w:rPr>
              <w:t>Date When next Full Medical Examination Required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3"/>
              </w:rPr>
              <w:t>Place of Examination and Contact</w:t>
            </w:r>
          </w:p>
        </w:tc>
      </w:tr>
      <w:tr>
        <w:trPr>
          <w:trHeight w:val="567" w:hRule="atLeast"/>
        </w:trPr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Free Text Prompt</w: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  <w:t xml:space="preserve"> 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cs="Arial" w:ascii="Arial" w:hAnsi="Arial"/>
                <w:color w:val="000000"/>
                <w:spacing w:val="-3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3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Main Telephone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color w:val="000000"/>
          <w:spacing w:val="-2"/>
        </w:rPr>
        <w:t>I confirm that the above person is medically fit/</w:t>
      </w:r>
      <w:r>
        <w:rPr>
          <w:rFonts w:cs="Arial" w:ascii="Arial" w:hAnsi="Arial"/>
          <w:b/>
          <w:dstrike/>
          <w:color w:val="000000"/>
          <w:spacing w:val="-2"/>
        </w:rPr>
        <w:t>unfit</w:t>
      </w:r>
      <w:r>
        <w:rPr>
          <w:rFonts w:cs="Arial" w:ascii="Arial" w:hAnsi="Arial"/>
          <w:b/>
          <w:color w:val="000000"/>
          <w:spacing w:val="-2"/>
        </w:rPr>
        <w:t>* to undertake Service Occupational Diving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5"/>
        </w:rPr>
      </w:pPr>
      <w:r>
        <w:rPr>
          <w:rFonts w:cs="Arial" w:ascii="Arial" w:hAnsi="Arial"/>
          <w:b/>
          <w:color w:val="000000"/>
          <w:spacing w:val="-5"/>
        </w:rPr>
        <w:t xml:space="preserve">Restriction if applicable: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pacing w:val="-5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pacing w:val="-5"/>
        </w:rPr>
        <w:t>Free Text Prompt</w: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pacing w:val="-5"/>
        </w:rPr>
        <w:t xml:space="preserve"> 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I confirm that I have performed the medical examination in accordance with BRd 1750A, that I am in date for the Standard Underwater Medicine Course and Refresher training and that I have had sight of relevant primary care records or equivalent.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Signature:</w:t>
        <w:tab/>
        <w:t xml:space="preserve">Unit Telephone Number: </w:t>
      </w:r>
      <w:r>
        <w:fldChar w:fldCharType="begin">
          <w:ffData>
            <w:name w:val="Practice_Tel_No_2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Practice Main Telephone</w:t>
      </w:r>
      <w:r/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/>
      </w:pPr>
      <w:r>
        <w:rPr>
          <w:rFonts w:cs="Arial" w:ascii="Arial" w:hAnsi="Arial"/>
          <w:b/>
          <w:color w:val="000000"/>
        </w:rPr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System Date</w: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</w:rPr>
        <w:t xml:space="preserve"> </w:t>
        <w:tab/>
        <w:t>Unit Stamp</w:t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* delete as appropriate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footerReference w:type="default" r:id="rId2"/>
      <w:type w:val="nextPage"/>
      <w:pgSz w:w="11906" w:h="16838"/>
      <w:pgMar w:left="1134" w:right="1134" w:gutter="0" w:header="0" w:top="567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L12-02 1 of 1</w:t>
    </w:r>
  </w:p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April 2022 Version 1</w:t>
    </w:r>
  </w:p>
  <w:p>
    <w:pPr>
      <w:pStyle w:val="Footer"/>
      <w:spacing w:before="0" w:after="200"/>
      <w:rPr/>
    </w:pPr>
    <w:r>
      <w:rPr>
        <w:rFonts w:cs="Arial" w:ascii="Arial" w:hAnsi="Arial"/>
        <w:sz w:val="18"/>
        <w:szCs w:val="18"/>
      </w:rPr>
      <w:t>Medical Certificate of Fitness to Undertake Service Occupational Diving                                                DMICP Version 2.1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date of their last Chest X-ray"/>
    <w:docVar w:name="Free_Text_Prompt_2" w:val="Enter the date of expiry of this certificate of fitness"/>
    <w:docVar w:name="Free_Text_Prompt_3" w:val="Enter the date when the next Full Medical Examination is required"/>
    <w:docVar w:name="Free_Text_Prompt_4" w:val="Enter any restriction (if applicable)"/>
    <w:docVar w:name="PCS_DOCUMENT_NAME" w:val="Certificate_to_Undertake_Service_Occupational_Diving_v2_1.dot"/>
    <w:docVar w:name="PCS_HANDLE" w:val="786972"/>
    <w:docVar w:name="PCS_MSG" w:val="4960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Certificate_to_Undertake_Service_Occupational_Diving_v2_1.dot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2022-06-08T17:39:00Z</dcterms:created>
  <dc:creator>Johnstone, Thomas Maj</dc:creator>
  <dc:description/>
  <cp:keywords/>
  <dc:language>en-GB</dc:language>
  <cp:lastModifiedBy>Johnstone, Thomas Maj</cp:lastModifiedBy>
  <cp:lastPrinted>2019-06-10T11:04:00Z</cp:lastPrinted>
  <dcterms:modified xsi:type="dcterms:W3CDTF">2022-06-08T18:25:00Z</dcterms:modified>
  <cp:revision>4</cp:revision>
  <dc:subject/>
  <dc:title/>
</cp:coreProperties>
</file>