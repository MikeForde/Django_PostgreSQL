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152"/>
        <w:gridCol w:w="28"/>
        <w:gridCol w:w="360"/>
        <w:gridCol w:w="360"/>
        <w:gridCol w:w="540"/>
        <w:gridCol w:w="481"/>
        <w:gridCol w:w="553"/>
        <w:gridCol w:w="420"/>
        <w:gridCol w:w="174"/>
        <w:gridCol w:w="352"/>
        <w:gridCol w:w="1137"/>
        <w:gridCol w:w="126"/>
        <w:gridCol w:w="122"/>
        <w:gridCol w:w="387"/>
        <w:gridCol w:w="28"/>
        <w:gridCol w:w="180"/>
        <w:gridCol w:w="72"/>
        <w:gridCol w:w="1188"/>
        <w:gridCol w:w="11"/>
        <w:gridCol w:w="349"/>
        <w:gridCol w:w="900"/>
        <w:gridCol w:w="263"/>
        <w:gridCol w:w="14"/>
        <w:gridCol w:w="249"/>
      </w:tblGrid>
      <w:tr>
        <w:trPr>
          <w:trHeight w:val="284" w:hRule="atLeast"/>
        </w:trPr>
        <w:tc>
          <w:tcPr>
            <w:tcW w:w="10714" w:type="dxa"/>
            <w:gridSpan w:val="29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ab/>
              <w:tab/>
              <w:tab/>
              <w:tab/>
              <w:tab/>
              <w:t xml:space="preserve">                                                                    F Med 7</w:t>
            </w:r>
            <w:r>
              <w:rPr>
                <w:sz w:val="20"/>
                <w:szCs w:val="20"/>
              </w:rPr>
              <w:t xml:space="preserve"> (Revised 06/08)</w:t>
            </w:r>
          </w:p>
        </w:tc>
      </w:tr>
      <w:tr>
        <w:trPr>
          <w:trHeight w:val="284" w:hRule="atLeast"/>
        </w:trPr>
        <w:tc>
          <w:tcPr>
            <w:tcW w:w="10714" w:type="dxa"/>
            <w:gridSpan w:val="29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         </w:t>
            </w:r>
          </w:p>
        </w:tc>
        <w:tc>
          <w:tcPr>
            <w:tcW w:w="2200" w:type="dxa"/>
            <w:gridSpan w:val="6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40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left" w:pos="720" w:leader="none"/>
                <w:tab w:val="center" w:pos="4320" w:leader="none"/>
                <w:tab w:val="right" w:pos="8640" w:leader="none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Regiment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tcBorders>
              <w:start w:val="single" w:sz="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color w:val="00FFFF"/>
              </w:rPr>
            </w:pPr>
            <w:r>
              <w:rPr>
                <w:color w:val="00FFFF"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FFFF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color w:val="00FFFF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>
              <w:top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63" w:type="dxa"/>
            <w:gridSpan w:val="2"/>
            <w:vMerge w:val="restart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Contact Address List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Hospital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vMerge w:val="continue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021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Referring and Correspondence Address: </w:t>
            </w:r>
            <w:r>
              <w:rPr>
                <w:i/>
                <w:iCs/>
                <w:sz w:val="16"/>
                <w:szCs w:val="16"/>
              </w:rPr>
              <w:t>(Full address and telephone number of Medical Centre)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Name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,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Address List</w:t>
            </w:r>
            <w:r/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Main Telephone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</w:p>
          <w:tbl>
            <w:tblPr>
              <w:tblW w:w="1000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547"/>
              <w:gridCol w:w="6300"/>
              <w:gridCol w:w="900"/>
              <w:gridCol w:w="1260"/>
            </w:tblGrid>
            <w:tr>
              <w:trPr/>
              <w:tc>
                <w:tcPr>
                  <w:tcW w:w="1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Care Pathway Commissioned by: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13Q NATIONAL COMMISSIONING HUB 1</w:t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NHS Number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fldChar w:fldCharType="begin">
                      <w:ffData>
                        <w:name w:val="NHS_Number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6"/>
                      <w:szCs w:val="16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16"/>
                      <w:szCs w:val="16"/>
                    </w:rPr>
                    <w:t>NHS Number</w:t>
                  </w:r>
                  <w:r>
                    <w:rPr>
                      <w:rFonts w:eastAsia="SimSun;宋体"/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16"/>
                      <w:szCs w:val="16"/>
                    </w:rPr>
                    <w:t xml:space="preserve"> </w:t>
                  </w:r>
                </w:p>
              </w:tc>
            </w:tr>
            <w:tr>
              <w:trPr>
                <w:trHeight w:val="722" w:hRule="atLeast"/>
              </w:trPr>
              <w:tc>
                <w:tcPr>
                  <w:tcW w:w="1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Site Code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snapToGrid w:val="false"/>
                    <w:rPr>
                      <w:rFonts w:eastAsia="SimSun;宋体"/>
                      <w:sz w:val="20"/>
                      <w:szCs w:val="20"/>
                    </w:rPr>
                  </w:pPr>
                  <w:r>
                    <w:rPr>
                      <w:rFonts w:eastAsia="SimSun;宋体"/>
                      <w:sz w:val="20"/>
                      <w:szCs w:val="20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GP Referrer Code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A999998</w:t>
                  </w:r>
                </w:p>
              </w:tc>
            </w:tr>
            <w:tr>
              <w:trPr>
                <w:trHeight w:val="277" w:hRule="atLeast"/>
              </w:trPr>
              <w:tc>
                <w:tcPr>
                  <w:tcW w:w="10007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i/>
                      <w:i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i/>
                      <w:sz w:val="16"/>
                      <w:szCs w:val="16"/>
                    </w:rPr>
                    <w:t>For hospital staff; please use the details within the letter for correspondence.  The organisational detail in this table is to inform commissioning information only.</w:t>
                  </w:r>
                </w:p>
              </w:tc>
            </w:tr>
          </w:tbl>
          <w:p>
            <w:pPr>
              <w:pStyle w:val="Normal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613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11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bCs/>
                <w:sz w:val="16"/>
                <w:szCs w:val="16"/>
              </w:rPr>
              <w:t>Hospital/Clinic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3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  <w:bCs/>
              </w:rPr>
              <w:t>8 weeks</w:t>
            </w:r>
            <w:r>
              <w:rPr/>
              <w:t xml:space="preserve">.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83" w:type="dxa"/>
            <w:gridSpan w:val="1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Available all dates</w:t>
            </w:r>
          </w:p>
        </w:tc>
        <w:tc>
          <w:tcPr>
            <w:tcW w:w="388" w:type="dxa"/>
            <w:gridSpan w:val="2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0" w:name="Check1_Copy_1"/>
            <w:bookmarkStart w:id="1" w:name="Check1"/>
            <w:bookmarkStart w:id="2" w:name="Check1"/>
            <w:bookmarkEnd w:id="2"/>
            <w:r/>
            <w:r>
              <w:rPr/>
              <w:fldChar w:fldCharType="end"/>
            </w:r>
            <w:r>
              <w:rPr/>
            </w:r>
            <w:bookmarkEnd w:id="0"/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12" w:type="dxa"/>
            <w:gridSpan w:val="3"/>
            <w:tcBorders>
              <w:end w:val="single" w:sz="4" w:space="0" w:color="CC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PATIENT CONTACT DETAILS</w:t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br w:type="page"/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0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"/>
        <w:gridCol w:w="1298"/>
        <w:gridCol w:w="1495"/>
        <w:gridCol w:w="7416"/>
        <w:gridCol w:w="304"/>
      </w:tblGrid>
      <w:tr>
        <w:trPr>
          <w:trHeight w:val="227" w:hRule="exact"/>
        </w:trPr>
        <w:tc>
          <w:tcPr>
            <w:tcW w:w="250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93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04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851" w:hRule="exac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(These notes are to be signed by a Medical Officer, giving rank and appointment)</w:t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1397" w:hRule="atLeas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System Date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tbl>
            <w:tblPr>
              <w:tblW w:w="876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764"/>
            </w:tblGrid>
            <w:tr>
              <w:trPr/>
              <w:tc>
                <w:tcPr>
                  <w:tcW w:w="87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eastAsia="SimSun;宋体"/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Service Number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Rank/Title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Surname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NHS number: </w:t>
                  </w:r>
                  <w:r>
                    <w:fldChar w:fldCharType="begin">
                      <w:ffData>
                        <w:name w:val="NHS_Number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NHS Number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Dear Colleague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I would be grateful if you could see </w:t>
            </w: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Rank/Title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Surname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summary of Past Medical History, Allergies and Medications can be found below.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 for your help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Yours faithfully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fldChar w:fldCharType="begin">
                <w:ffData>
                  <w:name w:val="Consultation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Consultation Table</w:t>
            </w:r>
            <w:r/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fldChar w:fldCharType="begin">
                <w:ffData>
                  <w:name w:val="Problem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Problem Table</w:t>
            </w:r>
            <w:r/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fldChar w:fldCharType="begin">
                <w:ffData>
                  <w:name w:val="Medication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Medication Table</w:t>
            </w:r>
            <w:r/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fldChar w:fldCharType="begin">
                <w:ffData>
                  <w:name w:val="Allergy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Allergy Table</w:t>
            </w:r>
            <w:r/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W w:w="86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80"/>
            </w:tblGrid>
            <w:tr>
              <w:trPr/>
              <w:tc>
                <w:tcPr>
                  <w:tcW w:w="86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eastAsia="SimSun;宋体"/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Service Number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Rank/Title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Surname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 w:cs="Times New Roman" w:ascii="Times New Roman" w:hAnsi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NHS number: </w:t>
                  </w:r>
                  <w:r>
                    <w:fldChar w:fldCharType="begin">
                      <w:ffData>
                        <w:name w:val="NHS_Number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NHS Number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rFonts w:eastAsia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2" w:hRule="atLeast"/>
        </w:trPr>
        <w:tc>
          <w:tcPr>
            <w:tcW w:w="250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793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4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1134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MS Mincho">
    <w:altName w:val="ＭＳ 明朝"/>
    <w:charset w:val="8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FMed 7</w:t>
      <w:tab/>
      <w:tab/>
      <w:t xml:space="preserve">                            September 2013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/>
      <w:t>Version 5.0</w:t>
    </w:r>
  </w:p>
  <w:p>
    <w:pPr>
      <w:pStyle w:val="Footer"/>
      <w:jc w:val="center"/>
      <w:rPr>
        <w:b/>
        <w:sz w:val="20"/>
      </w:rPr>
    </w:pPr>
    <w:r>
      <w:rPr>
        <w:b/>
        <w:sz w:val="20"/>
      </w:rPr>
      <w:t>PROTECT - MEDICAL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sz w:val="20"/>
      </w:rPr>
      <w:t>PROTECT-MEDICAL</w:t>
    </w:r>
  </w:p>
  <w:p>
    <w:pPr>
      <w:pStyle w:val="Normal"/>
      <w:rPr>
        <w:b/>
        <w:sz w:val="20"/>
      </w:rPr>
    </w:pPr>
    <w:r>
      <w:rPr>
        <w:b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Free_Text_Prompt_1" w:val="Branch/Trade"/>
    <w:docVar w:name="Free_Text_Prompt_2" w:val="Name of hospital / clinic"/>
    <w:docVar w:name="Free_Text_Prompt_3" w:val="referred for (eg assessment, vasectomy etc)"/>
    <w:docVar w:name="Free_Text_Prompt_4" w:val="MO's diagnosis"/>
    <w:docVar w:name="Medication_T_1" w:val="C,A|3|ALL"/>
    <w:docVar w:name="PCS_DOCUMENT_NAME" w:val="FMed_7-With_PMH_v5_0.dot"/>
    <w:docVar w:name="PCS_HANDLE" w:val="196768"/>
    <w:docVar w:name="PCS_MSG" w:val="49532"/>
    <w:docVar w:name="Problem_T_1" w:val="SA,SP,MA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FMed_7-With_PMH_v5_0.dot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2017-11-23T22:00:00Z</dcterms:created>
  <dc:creator>FaircloughA899</dc:creator>
  <dc:description/>
  <cp:keywords/>
  <dc:language>en-GB</dc:language>
  <cp:lastModifiedBy>Dr Gemma Wood</cp:lastModifiedBy>
  <cp:lastPrinted>2010-04-15T16:12:00Z</cp:lastPrinted>
  <dcterms:modified xsi:type="dcterms:W3CDTF">2017-11-23T22:00:00Z</dcterms:modified>
  <cp:revision>2</cp:revision>
  <dc:subject/>
  <dc:title>F Med 7 (Revised 06/08)</dc:title>
</cp:coreProperties>
</file>