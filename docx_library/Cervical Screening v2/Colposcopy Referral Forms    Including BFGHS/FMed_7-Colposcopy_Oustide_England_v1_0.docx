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Dropdown1"/>
                  <w:enabled/>
                  <w:ddList>
                    <w:result w:val="0"/>
                  </w:ddList>
                </w:ffData>
              </w:fldChar>
            </w:r>
            <w:r>
              <w:rPr/>
              <w:instrText xml:space="preserve"> FORMDROPDOWN </w:instrText>
            </w:r>
            <w:r>
              <w:rPr/>
              <w:fldChar w:fldCharType="separate"/>
            </w:r>
            <w:bookmarkStart w:id="0" w:name="Dropdown1"/>
            <w:bookmarkStart w:id="1" w:name="Dropdown1"/>
            <w:bookmarkEnd w:id="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i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804"/>
              <w:gridCol w:w="834"/>
              <w:gridCol w:w="709"/>
              <w:gridCol w:w="4500"/>
              <w:gridCol w:w="1260"/>
              <w:gridCol w:w="900"/>
            </w:tblGrid>
            <w:tr>
              <w:trPr/>
              <w:tc>
                <w:tcPr>
                  <w:tcW w:w="18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snapToGrid w:val="false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8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7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ind w:start="43" w:end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PCT Code</w:t>
                  </w:r>
                </w:p>
              </w:tc>
              <w:tc>
                <w:tcPr>
                  <w:tcW w:w="45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PCT Name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GP Referrer Code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8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sz w:val="16"/>
                      <w:szCs w:val="16"/>
                    </w:rPr>
                    <w:t>Care Pathway Commissioned by: (select from drop-down lists)</w:t>
                  </w:r>
                </w:p>
              </w:tc>
              <w:tc>
                <w:tcPr>
                  <w:tcW w:w="6043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Dropdown2"/>
                        <w:enabled/>
                        <w:ddList>
                          <w:result w:val="0"/>
                          <w:listEntry w:val="                               "/>
                          <w:listEntry w:val="N/A         XMD00"/>
                          <w:listEntry w:val="A91043   5P2    BEDFORDSHIRE PCT"/>
                          <w:listEntry w:val="A91045   5QG    BERKSHIRE EAST PCT"/>
                          <w:listEntry w:val="A91046   5QF    BERKSHIRE WEST PCT"/>
                          <w:listEntry w:val="A91048   5QN    BOURNEMOUTH AND POOLE TEACHING PCT"/>
                          <w:listEntry w:val="A91049   5QD    BUCKINGHAMSHIRE PCT"/>
                          <w:listEntry w:val="A91051   5PP    CAMBRIDGESHIRE PCT"/>
                          <w:listEntry w:val="A91055   5NG    CENTRAL LANCASHIRE PCT"/>
                          <w:listEntry w:val="A91056   5QP    CORNWALL AND ISLES OF SCILLY PCT"/>
                          <w:listEntry w:val="A91059   5NE    CUMBRIA TEACHING PCT"/>
                          <w:listEntry w:val="A91060   5QQ    DEVON PCT"/>
                          <w:listEntry w:val="A91064   5QM    DORSET PCT"/>
                          <w:listEntry w:val="A91065   5NW    EAST RIDING OF YORKSHIRE PCT"/>
                          <w:listEntry w:val="A91066   5QA    EASTERN AND COASTAL KENT PCT"/>
                          <w:listEntry w:val="A91068   5QH    GLOUCESTERSHIRE PCT"/>
                          <w:listEntry w:val="A91071   5A8    GREENWICH TEACHING PCT"/>
                          <w:listEntry w:val="A91072   5QC    HAMPSHIRE PCT"/>
                          <w:listEntry w:val="A91085   5CN    HEREFORDSHIRE PCT"/>
                          <w:listEntry w:val="A91042   5P4    WEST HERTFORDSHIRE PCT"/>
                          <w:listEntry w:val="A91039   5AT    HILLINGDON PCT"/>
                          <w:listEntry w:val="A91086   5HY    HOUNSLOW PCT"/>
                          <w:listEntry w:val="A91087   5LD    LAMBETH PCT"/>
                          <w:listEntry w:val="A91088   5PA    LEICESTERSHIRE COUNTY +RUTLAND PCT"/>
                          <w:listEntry w:val="A91089   5N9    LINCOLNSHIRE TEACHING PCT"/>
                        </w:ddList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FORMDROPDOWN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bookmarkStart w:id="2" w:name="Dropdown2"/>
                  <w:bookmarkStart w:id="3" w:name="Dropdown2"/>
                  <w:bookmarkEnd w:id="3"/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Dropdown3"/>
                        <w:enabled/>
                        <w:ddList>
                          <w:result w:val="0"/>
                          <w:listEntry w:val="                               "/>
                          <w:listEntry w:val="A91092   5L3    MEDWAY PCT"/>
                          <w:listEntry w:val="A91093   5PQ    NORFOLK PCT"/>
                          <w:listEntry w:val="A91094   5PW    NORTH EAST ESSEX PCT"/>
                          <w:listEntry w:val="A91096   5NF    NORTH LANCASHIRE TEACHING PCT"/>
                          <w:listEntry w:val="A91097   5NV    NORTH YORKSHIRE AND YORK PCT"/>
                          <w:listEntry w:val="A91104   TAC    NORTHUMBERLAND CARE TRUST"/>
                          <w:listEntry w:val="A91106   5N8    NOTTINGHAMSHIRE CNTY TEACHING PCT"/>
                          <w:listEntry w:val="A91108   5QE    OXFORDSHIRE PCT"/>
                          <w:listEntry w:val="A91041   5PN    PETERBOROUGH PCT"/>
                          <w:listEntry w:val="A91110   5F1    PLYMOUTH TEACHING PCT"/>
                          <w:listEntry w:val="A91113   5FE    PORTSMOUTH CITY TEACHING PCT"/>
                          <w:listEntry w:val="A91115   5M6    RICHMOND AND TWICKENHAM PCT"/>
                          <w:listEntry w:val="A91116   5M2    SHROPSHIRE COUNTY PCT"/>
                          <w:listEntry w:val="A91117   5QL    SOMERSET PCT"/>
                          <w:listEntry w:val="A91119   5M1    SOUTH BIRMINGHAM PCT"/>
                          <w:listEntry w:val="A91120   5A3    SOUTH GLOUCESTERSHIRE PCT"/>
                          <w:listEntry w:val="A91121   5PK    SOUTH STAFFORDSHIRE PCT"/>
                          <w:listEntry w:val="A91123   5PT    SUFFOLK PCT"/>
                          <w:listEntry w:val="A91026   5P5    SURREY PCT"/>
                          <w:listEntry w:val="A91129   5K3    SWINDON PCT"/>
                          <w:listEntry w:val="A91130   5MK    TELFORD AND WREKIN PCT"/>
                          <w:listEntry w:val="A91131   5PM    WARWICKSHIRE PCT"/>
                          <w:listEntry w:val="A91133   5PV    WEST ESSEX PCT"/>
                          <w:listEntry w:val="A91134   5P9    WEST KENT PCT"/>
                        </w:ddList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FORMDROPDOWN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bookmarkStart w:id="4" w:name="Dropdown3"/>
                  <w:bookmarkStart w:id="5" w:name="Dropdown3"/>
                  <w:bookmarkEnd w:id="5"/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Dropdown4"/>
                        <w:enabled/>
                        <w:ddList>
                          <w:result w:val="0"/>
                          <w:listEntry w:val="                               "/>
                          <w:listEntry w:val="A91135   5P6    WEST SUSSEX PCT"/>
                          <w:listEntry w:val="A91136   5NN    WESTERN CHESHIRE PCT"/>
                          <w:listEntry w:val="A91137   5LC    WESTMINSTER PCT"/>
                          <w:listEntry w:val="A91139   5QK    WILTSHIRE PCT"/>
                        </w:ddList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FORMDROPDOWN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bookmarkStart w:id="6" w:name="Dropdown4"/>
                  <w:bookmarkStart w:id="7" w:name="Dropdown4"/>
                  <w:bookmarkEnd w:id="7"/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NHS Number</w:t>
                  </w:r>
                  <w:r/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" w:name="Check1_Copy_1"/>
            <w:bookmarkStart w:id="9" w:name="Check1"/>
            <w:bookmarkStart w:id="10" w:name="Check1"/>
            <w:bookmarkEnd w:id="10"/>
            <w:r/>
            <w:r>
              <w:rPr/>
              <w:fldChar w:fldCharType="end"/>
            </w:r>
            <w:r>
              <w:rPr/>
            </w:r>
            <w:bookmarkEnd w:id="8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autoSpaceDE w:val="false"/>
              <w:spacing w:before="100" w:after="10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cs="Tahoma" w:ascii="Tahoma" w:hAnsi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This lady had a abnormality on her recent cervical cytology test and I have enclosed a copy of the result for your information. The result has indicated that she requires a colposcopy and we would therefore be grateful if you could send her an appointment. </w:t>
            </w:r>
          </w:p>
          <w:p>
            <w:pPr>
              <w:pStyle w:val="Normal"/>
              <w:autoSpaceDE w:val="false"/>
              <w:spacing w:before="100" w:after="10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Many thanks for seeing her.</w:t>
            </w:r>
          </w:p>
          <w:p>
            <w:pPr>
              <w:pStyle w:val="Normal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FMed 7-Colposcopy-For use outside of England</w:t>
      <w:tab/>
      <w:tab/>
      <w:tab/>
      <w:t xml:space="preserve">     August 2012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1.0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 - 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Branch/Trade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Med_7-Colposcopy_Oustide_England_v1_0.dot"/>
    <w:docVar w:name="PCS_HANDLE" w:val="65832"/>
    <w:docVar w:name="PCS_MSG" w:val="49483"/>
    <w:docVar w:name="Problem_T_1" w:val="SA,MA,SP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FMed_7-Colposcopy_Oustide_England_v1_0</Template>
  <TotalTime>19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2012-08-10T19:00:00Z</dcterms:created>
  <dc:creator>FaircloughA899</dc:creator>
  <dc:description/>
  <cp:keywords/>
  <dc:language>en-GB</dc:language>
  <cp:lastModifiedBy>wrightm672</cp:lastModifiedBy>
  <cp:lastPrinted>2010-04-15T16:12:00Z</cp:lastPrinted>
  <dcterms:modified xsi:type="dcterms:W3CDTF">2012-09-21T20:18:00Z</dcterms:modified>
  <cp:revision>6</cp:revision>
  <dc:subject/>
  <dc:title>F Med 7 (Revised 06/08)</dc:title>
</cp:coreProperties>
</file>