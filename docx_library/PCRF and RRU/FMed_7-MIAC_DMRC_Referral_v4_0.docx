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</w:t>
            </w:r>
            <w:r>
              <w:rPr>
                <w:b/>
                <w:bCs/>
                <w:sz w:val="22"/>
                <w:szCs w:val="22"/>
              </w:rPr>
              <w:t xml:space="preserve">F Med 7 DMRC REFERRAL </w:t>
            </w:r>
            <w:r>
              <w:rPr>
                <w:sz w:val="20"/>
                <w:szCs w:val="20"/>
              </w:rPr>
              <w:t>(Revised 09/23)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Organisation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Referred From: </w:t>
            </w:r>
            <w:r>
              <w:rPr>
                <w:i/>
                <w:iCs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Cs w:val="16"/>
              </w:rPr>
              <w:instrText xml:space="preserve"> FORMTEXT </w:instrTex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separate"/>
            </w:r>
            <w:r>
              <w:rPr>
                <w:szCs w:val="16"/>
              </w:rPr>
              <w:t>Practice Name</w: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end"/>
            </w:r>
            <w:r>
              <w:rPr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Cs w:val="16"/>
              </w:rPr>
              <w:instrText xml:space="preserve"> FORMTEXT </w:instrTex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separate"/>
            </w:r>
            <w:r>
              <w:rPr>
                <w:szCs w:val="16"/>
              </w:rPr>
              <w:t>Practice Address List</w: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end"/>
            </w:r>
            <w:r>
              <w:rPr>
                <w:szCs w:val="16"/>
              </w:rPr>
              <w:t xml:space="preserve"> </w:t>
            </w:r>
          </w:p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Cs w:val="16"/>
              </w:rPr>
              <w:instrText xml:space="preserve"> FORMTEXT </w:instrTex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separate"/>
            </w:r>
            <w:r>
              <w:rPr>
                <w:szCs w:val="16"/>
              </w:rPr>
              <w:t>Practice Main Telephone</w:t>
            </w:r>
            <w:r/>
            <w:r>
              <w:rPr>
                <w:szCs w:val="16"/>
              </w:rPr>
              <w:fldChar w:fldCharType="end"/>
            </w:r>
            <w:r>
              <w:rPr>
                <w:szCs w:val="16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"/>
            <w:bookmarkStart w:id="1" w:name="Check1"/>
            <w:bookmarkEnd w:id="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"/>
        <w:gridCol w:w="879"/>
        <w:gridCol w:w="1812"/>
        <w:gridCol w:w="7245"/>
        <w:gridCol w:w="281"/>
      </w:tblGrid>
      <w:tr>
        <w:trPr>
          <w:trHeight w:val="227" w:hRule="exact"/>
        </w:trPr>
        <w:tc>
          <w:tcPr>
            <w:tcW w:w="239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691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45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1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39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90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281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9639" w:hRule="atLeast"/>
        </w:trPr>
        <w:tc>
          <w:tcPr>
            <w:tcW w:w="239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eastAsia="SimSun;宋体"/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Service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Rank/Title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Surname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0763" w:type="dxa"/>
              <w:jc w:val="start"/>
              <w:tblInd w:w="0" w:type="dxa"/>
              <w:tblLayout w:type="fixed"/>
              <w:tblCellMar>
                <w:top w:w="113" w:type="dxa"/>
                <w:start w:w="108" w:type="dxa"/>
                <w:bottom w:w="0" w:type="dxa"/>
                <w:end w:w="108" w:type="dxa"/>
              </w:tblCellMar>
            </w:tblPr>
            <w:tblGrid>
              <w:gridCol w:w="10763"/>
            </w:tblGrid>
            <w:tr>
              <w:trPr>
                <w:trHeight w:val="567" w:hRule="atLeast"/>
              </w:trPr>
              <w:tc>
                <w:tcPr>
                  <w:tcW w:w="10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both"/>
                    <w:rPr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DMRC Referral Template – PLEASE COMPLETE ALL SECTIONS</w:t>
                  </w:r>
                  <w:r>
                    <w:rPr/>
                    <w:t xml:space="preserve">: </w:t>
                  </w:r>
                </w:p>
                <w:tbl>
                  <w:tblPr>
                    <w:tblW w:w="8584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2583"/>
                    <w:gridCol w:w="1143"/>
                    <w:gridCol w:w="1267"/>
                    <w:gridCol w:w="614"/>
                    <w:gridCol w:w="2977"/>
                  </w:tblGrid>
                  <w:tr>
                    <w:trPr>
                      <w:trHeight w:val="567" w:hRule="atLeast"/>
                    </w:trPr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>Working Diagnoses:</w:t>
                        </w:r>
                        <w:r>
                          <w:rPr>
                            <w:rFonts w:eastAsia="SimSun;宋体"/>
                          </w:rPr>
                          <w:t xml:space="preserve"> </w:t>
                        </w:r>
                        <w:r>
                          <w:fldChar w:fldCharType="begin">
                            <w:ffData>
                              <w:name w:val="Text7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>
                      <w:trHeight w:val="567" w:hRule="atLeast"/>
                    </w:trPr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Brief History of Condition: </w:t>
                        </w:r>
                        <w:r>
                          <w:fldChar w:fldCharType="begin">
                            <w:ffData>
                              <w:name w:val="Text8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567" w:hRule="atLeast"/>
                    </w:trPr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Rehab and Specialist (RRU/Secondary care) Input to Date (please give location details, post op instructions if applicable &amp; include investigations): </w:t>
                        </w:r>
                        <w:r>
                          <w:fldChar w:fldCharType="begin">
                            <w:ffData>
                              <w:name w:val="Text9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567" w:hRule="atLeast"/>
                    </w:trPr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/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Current Function (Include any nursing needs or summary of current physical function): </w:t>
                        </w:r>
                        <w:r>
                          <w:fldChar w:fldCharType="begin">
                            <w:ffData>
                              <w:name w:val="Text10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567" w:hRule="atLeast"/>
                    </w:trPr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Current Medications (including known allergies) and Relevant Medical History / Comorbidities: </w:t>
                        </w:r>
                        <w:r>
                          <w:fldChar w:fldCharType="begin">
                            <w:ffData>
                              <w:name w:val="Text1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567" w:hRule="atLeast"/>
                    </w:trPr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Social History (including dependants, work situation, care needs or any safeguarding concerns): </w:t>
                        </w:r>
                        <w:r>
                          <w:fldChar w:fldCharType="begin">
                            <w:ffData>
                              <w:name w:val="Text12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567" w:hRule="atLeast"/>
                    </w:trPr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Clinical Question / Reason for Referral: </w:t>
                        </w:r>
                        <w:r>
                          <w:fldChar w:fldCharType="begin">
                            <w:ffData>
                              <w:name w:val="Text13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4993" w:type="dxa"/>
                        <w:gridSpan w:val="3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/>
                        </w:pP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  <w:t xml:space="preserve">If requesting </w:t>
                        </w:r>
                        <w:r>
                          <w:rPr>
                            <w:rFonts w:eastAsia="SimSun;宋体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residential course</w:t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  <w:t xml:space="preserve"> with full IDT </w:t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Please </w:t>
                        </w:r>
                        <w:r>
                          <w:rPr>
                            <w:rFonts w:eastAsia="SimSun;宋体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CROSS BOX</w:t>
                        </w: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 &amp; identify reasons for course: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Patient Reported Outcome Measure (PROM) &amp; Score (If completed) </w:t>
                        </w:r>
                      </w:p>
                    </w:tc>
                  </w:tr>
                  <w:tr>
                    <w:trPr/>
                    <w:tc>
                      <w:tcPr>
                        <w:tcW w:w="4993" w:type="dxa"/>
                        <w:gridSpan w:val="3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Low physical function 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Check14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rFonts w:eastAsia="SimSun;宋体"/>
                          </w:rPr>
                          <w:instrText xml:space="preserve"> FORMCHECKBOX </w:instrText>
                        </w:r>
                        <w:r>
                          <w:rPr>
                            <w:rFonts w:eastAsia="SimSun;宋体"/>
                          </w:rPr>
                          <w:fldChar w:fldCharType="separate"/>
                        </w:r>
                        <w:bookmarkStart w:id="2" w:name="Check14"/>
                        <w:bookmarkStart w:id="3" w:name="Check14"/>
                        <w:bookmarkEnd w:id="3"/>
                        <w:r/>
                        <w:r>
                          <w:rPr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Text15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2583" w:type="dxa"/>
                        <w:vMerge w:val="restart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Identified psychosocial modifiers: </w:t>
                        </w:r>
                      </w:p>
                    </w:tc>
                    <w:tc>
                      <w:tcPr>
                        <w:tcW w:w="2410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>Low mood / High distress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Check16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rFonts w:eastAsia="SimSun;宋体"/>
                          </w:rPr>
                          <w:instrText xml:space="preserve"> FORMCHECKBOX </w:instrText>
                        </w:r>
                        <w:r>
                          <w:rPr>
                            <w:rFonts w:eastAsia="SimSun;宋体"/>
                          </w:rPr>
                          <w:fldChar w:fldCharType="separate"/>
                        </w:r>
                        <w:bookmarkStart w:id="4" w:name="Check16"/>
                        <w:bookmarkStart w:id="5" w:name="Check16"/>
                        <w:bookmarkEnd w:id="5"/>
                        <w:r/>
                        <w:r>
                          <w:rPr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Text17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2583" w:type="dxa"/>
                        <w:vMerge w:val="continue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10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Poor Sleep 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Check18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rFonts w:eastAsia="SimSun;宋体"/>
                          </w:rPr>
                          <w:instrText xml:space="preserve"> FORMCHECKBOX </w:instrText>
                        </w:r>
                        <w:r>
                          <w:rPr>
                            <w:rFonts w:eastAsia="SimSun;宋体"/>
                          </w:rPr>
                          <w:fldChar w:fldCharType="separate"/>
                        </w:r>
                        <w:bookmarkStart w:id="6" w:name="Check18"/>
                        <w:bookmarkStart w:id="7" w:name="Check18"/>
                        <w:bookmarkEnd w:id="7"/>
                        <w:r/>
                        <w:r>
                          <w:rPr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Text19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2583" w:type="dxa"/>
                        <w:vMerge w:val="continue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10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Catastrophising 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Check20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rFonts w:eastAsia="SimSun;宋体"/>
                          </w:rPr>
                          <w:instrText xml:space="preserve"> FORMCHECKBOX </w:instrText>
                        </w:r>
                        <w:r>
                          <w:rPr>
                            <w:rFonts w:eastAsia="SimSun;宋体"/>
                          </w:rPr>
                          <w:fldChar w:fldCharType="separate"/>
                        </w:r>
                        <w:bookmarkStart w:id="8" w:name="Check20"/>
                        <w:bookmarkStart w:id="9" w:name="Check20"/>
                        <w:bookmarkEnd w:id="9"/>
                        <w:r/>
                        <w:r>
                          <w:rPr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Text2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2583" w:type="dxa"/>
                        <w:vMerge w:val="continue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10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Fear avoidance 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Check22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rFonts w:eastAsia="SimSun;宋体"/>
                          </w:rPr>
                          <w:instrText xml:space="preserve"> FORMCHECKBOX </w:instrText>
                        </w:r>
                        <w:r>
                          <w:rPr>
                            <w:rFonts w:eastAsia="SimSun;宋体"/>
                          </w:rPr>
                          <w:fldChar w:fldCharType="separate"/>
                        </w:r>
                        <w:bookmarkStart w:id="10" w:name="Check22"/>
                        <w:bookmarkStart w:id="11" w:name="Check22"/>
                        <w:bookmarkEnd w:id="11"/>
                        <w:r/>
                        <w:r>
                          <w:rPr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Text24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2583" w:type="dxa"/>
                        <w:vMerge w:val="continue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10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Low self efficacy 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Check25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rFonts w:eastAsia="SimSun;宋体"/>
                          </w:rPr>
                          <w:instrText xml:space="preserve"> FORMCHECKBOX </w:instrText>
                        </w:r>
                        <w:r>
                          <w:rPr>
                            <w:rFonts w:eastAsia="SimSun;宋体"/>
                          </w:rPr>
                          <w:fldChar w:fldCharType="separate"/>
                        </w:r>
                        <w:bookmarkStart w:id="12" w:name="Check25"/>
                        <w:bookmarkStart w:id="13" w:name="Check25"/>
                        <w:bookmarkEnd w:id="13"/>
                        <w:r/>
                        <w:r>
                          <w:rPr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Text26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2583" w:type="dxa"/>
                        <w:vMerge w:val="continue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10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/>
                        </w:pPr>
                        <w:r>
                          <w:rPr>
                            <w:rFonts w:eastAsia="SimSun;宋体"/>
                            <w:i/>
                            <w:iCs/>
                            <w:sz w:val="20"/>
                            <w:szCs w:val="20"/>
                          </w:rPr>
                          <w:t xml:space="preserve">Social barriers 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i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Check27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rFonts w:eastAsia="SimSun;宋体"/>
                          </w:rPr>
                          <w:instrText xml:space="preserve"> FORMCHECKBOX </w:instrText>
                        </w:r>
                        <w:r>
                          <w:rPr>
                            <w:rFonts w:eastAsia="SimSun;宋体"/>
                          </w:rPr>
                          <w:fldChar w:fldCharType="separate"/>
                        </w:r>
                        <w:bookmarkStart w:id="14" w:name="Check27"/>
                        <w:bookmarkStart w:id="15" w:name="Check27"/>
                        <w:bookmarkEnd w:id="15"/>
                        <w:r/>
                        <w:r>
                          <w:rPr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sz w:val="20"/>
                            <w:szCs w:val="20"/>
                          </w:rPr>
                        </w:pPr>
                        <w:r>
                          <w:fldChar w:fldCharType="begin">
                            <w:ffData>
                              <w:name w:val="Text28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8584" w:type="dxa"/>
                        <w:gridSpan w:val="5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Time Left in Service / Medical Discharge Date: </w:t>
                        </w:r>
                        <w:r>
                          <w:fldChar w:fldCharType="begin">
                            <w:ffData>
                              <w:name w:val="Text29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3726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Name: </w:t>
                        </w:r>
                        <w:r>
                          <w:fldChar w:fldCharType="begin">
                            <w:ffData>
                              <w:name w:val="User_Title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rFonts w:eastAsia="SimSun;宋体"/>
                          </w:rPr>
                          <w:instrText xml:space="preserve"> FORMTEXT </w:instrText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  <w:rFonts w:eastAsia="SimSun;宋体"/>
                          </w:rPr>
                          <w:fldChar w:fldCharType="separate"/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  <w:t>User Title</w:t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fldChar w:fldCharType="begin">
                            <w:ffData>
                              <w:name w:val="User_Name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rFonts w:eastAsia="SimSun;宋体"/>
                          </w:rPr>
                          <w:instrText xml:space="preserve"> FORMTEXT </w:instrText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  <w:rFonts w:eastAsia="SimSun;宋体"/>
                          </w:rPr>
                          <w:fldChar w:fldCharType="separate"/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  <w:t>User Name</w:t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881" w:type="dxa"/>
                        <w:gridSpan w:val="2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>
                            <w:rFonts w:eastAsia="SimSun;宋体"/>
                          </w:rPr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Role: </w:t>
                        </w:r>
                        <w:r>
                          <w:fldChar w:fldCharType="begin">
                            <w:ffData>
                              <w:name w:val="Text30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instrText xml:space="preserve"> FORMTEXT </w:instrText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separate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t>     </w:t>
                        </w:r>
                        <w:r/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  <w:fldChar w:fldCharType="end"/>
                        </w:r>
                        <w:r>
                          <w:rPr>
                            <w:rFonts w:eastAsia="MS Mincho;ＭＳ 明朝" w:cs="MS Mincho;ＭＳ 明朝" w:ascii="MS Mincho;ＭＳ 明朝" w:hAnsi="MS Mincho;ＭＳ 明朝"/>
                            <w:lang w:val="en-US" w:eastAsia="en-GB"/>
                          </w:rPr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jc w:val="both"/>
                          <w:rPr/>
                        </w:pP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Date:  </w:t>
                        </w:r>
                        <w:r>
                          <w:fldChar w:fldCharType="begin">
                            <w:ffData>
                              <w:name w:val="System_Date_2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20"/>
                            <w:b/>
                            <w:szCs w:val="20"/>
                            <w:bCs/>
                            <w:rFonts w:eastAsia="SimSun;宋体"/>
                          </w:rPr>
                          <w:instrText xml:space="preserve"> FORMTEXT </w:instrText>
                        </w: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b/>
                            <w:szCs w:val="20"/>
                            <w:bCs/>
                            <w:rFonts w:eastAsia="SimSun;宋体"/>
                          </w:rPr>
                          <w:fldChar w:fldCharType="separate"/>
                        </w: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>System Date</w:t>
                        </w: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b/>
                            <w:szCs w:val="20"/>
                            <w:bCs/>
                            <w:rFonts w:eastAsia="SimSun;宋体"/>
                          </w:rPr>
                          <w:fldChar w:fldCharType="end"/>
                        </w:r>
                        <w:r>
                          <w:rPr>
                            <w:rFonts w:eastAsia="SimSun;宋体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Normal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overflowPunct w:val="false"/>
              <w:autoSpaceDE w:val="false"/>
              <w:textAlignment w:val="baseline"/>
              <w:rPr>
                <w:rFonts w:cs="Times New Roman"/>
                <w:kern w:val="2"/>
                <w:szCs w:val="20"/>
              </w:rPr>
            </w:pPr>
            <w:r>
              <w:rPr>
                <w:rFonts w:cs="Times New Roman"/>
                <w:kern w:val="2"/>
                <w:szCs w:val="20"/>
              </w:rPr>
            </w:r>
          </w:p>
          <w:p>
            <w:pPr>
              <w:pStyle w:val="Normal"/>
              <w:rPr>
                <w:rFonts w:cs="Times New Roman"/>
                <w:kern w:val="2"/>
                <w:sz w:val="20"/>
                <w:szCs w:val="20"/>
                <w:lang w:eastAsia="zh-CN"/>
              </w:rPr>
            </w:pPr>
            <w:r>
              <w:rPr>
                <w:rFonts w:cs="Times New Roman"/>
                <w:kern w:val="2"/>
                <w:sz w:val="20"/>
                <w:szCs w:val="20"/>
                <w:lang w:eastAsia="zh-CN"/>
              </w:rPr>
            </w:r>
          </w:p>
        </w:tc>
        <w:tc>
          <w:tcPr>
            <w:tcW w:w="281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</w:tr>
      <w:tr>
        <w:trPr>
          <w:trHeight w:val="32" w:hRule="atLeast"/>
        </w:trPr>
        <w:tc>
          <w:tcPr>
            <w:tcW w:w="239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691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45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81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567" w:top="1134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9540" w:leader="none"/>
      </w:tabs>
      <w:rPr/>
    </w:pPr>
    <w:r>
      <w:rPr/>
      <w:t>FMed 7 MIAC/ DMRC Referral</w:t>
      <w:tab/>
      <w:tab/>
      <w:t xml:space="preserve">            September 2023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tabs>
        <w:tab w:val="clear" w:pos="8306"/>
        <w:tab w:val="center" w:pos="4153" w:leader="none"/>
        <w:tab w:val="right" w:pos="8640" w:leader="none"/>
      </w:tabs>
      <w:ind w:end="-699"/>
      <w:rPr/>
    </w:pPr>
    <w:r>
      <w:rPr/>
      <w:t>Version 4.0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Who are you referring to? (eg MIAC RRU XXXX)"/>
    <w:docVar w:name="Free_Text_Prompt_2" w:val="What are you referring for? (diagnosis, assessment, opinion)"/>
    <w:docVar w:name="Free_Text_Prompt_3" w:val="MO's diagnosis?"/>
    <w:docVar w:name="Free_Text_Prompt_4" w:val="MO's diagnosis"/>
    <w:docVar w:name="Medication_T_1" w:val="C,A|3|ALL"/>
    <w:docVar w:name="PCS_DOCUMENT_NAME" w:val="FMed_7-MIAC_DMRC_Referral_v4_0.dot"/>
    <w:docVar w:name="PCS_HANDLE" w:val="131232"/>
    <w:docVar w:name="PCS_MSG" w:val="49487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FMed_7-MIAC_DMRC_Referral_v4_0.dot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2023-09-28T14:06:00Z</dcterms:created>
  <dc:creator>hardman</dc:creator>
  <dc:description/>
  <cp:keywords/>
  <dc:language>en-GB</dc:language>
  <cp:lastModifiedBy>Johnstone, Thomas Maj</cp:lastModifiedBy>
  <cp:lastPrinted>2010-04-15T16:12:00Z</cp:lastPrinted>
  <dcterms:modified xsi:type="dcterms:W3CDTF">2023-09-28T14:16:00Z</dcterms:modified>
  <cp:revision>3</cp:revision>
  <dc:subject/>
  <dc:title>F Med 7 (Revised 06/08)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-1569734180</vt:r8>
  </property>
  <property fmtid="{D5CDD505-2E9C-101B-9397-08002B2CF9AE}" pid="3" name="_AuthorEmail">
    <vt:lpwstr>Air-Health-RehabClinSO2@mod.uk</vt:lpwstr>
  </property>
  <property fmtid="{D5CDD505-2E9C-101B-9397-08002B2CF9AE}" pid="4" name="_AuthorEmailDisplayName">
    <vt:lpwstr>Air-Health-Rehab Clin SO2 (Hardman, Rebecca Sqn Ldr)</vt:lpwstr>
  </property>
  <property fmtid="{D5CDD505-2E9C-101B-9397-08002B2CF9AE}" pid="5" name="_EmailSubject">
    <vt:lpwstr>20121205-FMED7 REFERRAL TEMPLATE_SO2 REHAB</vt:lpwstr>
  </property>
  <property fmtid="{D5CDD505-2E9C-101B-9397-08002B2CF9AE}" pid="6" name="_NewReviewCycle">
    <vt:lpwstr/>
  </property>
  <property fmtid="{D5CDD505-2E9C-101B-9397-08002B2CF9AE}" pid="7" name="_ReviewingToolsShownOnce">
    <vt:lpwstr/>
  </property>
</Properties>
</file>