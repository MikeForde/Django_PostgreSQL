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9.xml" ContentType="application/vnd.openxmlformats-officedocument.wordprocessingml.footer+xml"/>
  <Override PartName="/word/footer21.xml" ContentType="application/vnd.openxmlformats-officedocument.wordprocessingml.footer+xml"/>
  <Override PartName="/word/header4.xml" ContentType="application/vnd.openxmlformats-officedocument.wordprocessingml.header+xml"/>
  <Override PartName="/word/document.xml" ContentType="application/vnd.openxmlformats-officedocument.wordprocessingml.document.main+xml"/>
  <Override PartName="/word/footer19.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footer1.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png" ContentType="image/png"/>
  <Override PartName="/word/media/image67.png" ContentType="image/png"/>
  <Override PartName="/word/media/image33.png" ContentType="image/png"/>
  <Override PartName="/word/media/image36.png" ContentType="image/png"/>
  <Override PartName="/word/media/image12.png" ContentType="image/png"/>
  <Override PartName="/word/media/image5.png" ContentType="image/png"/>
  <Override PartName="/word/media/image37.png" ContentType="image/png"/>
  <Override PartName="/word/media/image13.png" ContentType="image/png"/>
  <Override PartName="/word/media/image6.png" ContentType="image/png"/>
  <Override PartName="/word/media/image38.png" ContentType="image/png"/>
  <Override PartName="/word/media/image14.png" ContentType="image/png"/>
  <Override PartName="/word/media/image7.png" ContentType="image/png"/>
  <Override PartName="/word/media/image39.png" ContentType="image/png"/>
  <Override PartName="/word/media/image2.png" ContentType="image/png"/>
  <Override PartName="/word/media/image34.png" ContentType="image/png"/>
  <Override PartName="/word/media/image17.png" ContentType="image/png"/>
  <Override PartName="/word/media/image11.png" ContentType="image/png"/>
  <Override PartName="/word/media/image4.png" ContentType="image/png"/>
  <Override PartName="/word/media/image3.png" ContentType="image/png"/>
  <Override PartName="/word/media/image10.png" ContentType="image/png"/>
  <Override PartName="/word/media/image69.png" ContentType="image/png"/>
  <Override PartName="/word/media/image35.png" ContentType="image/png"/>
  <Override PartName="/word/media/image18.png" ContentType="image/png"/>
  <Override PartName="/word/media/image19.png" ContentType="image/png"/>
  <Override PartName="/word/media/image20.png" ContentType="image/png"/>
  <Override PartName="/word/media/image68.wmf" ContentType="image/x-wmf"/>
  <Override PartName="/word/media/image8.png" ContentType="image/png"/>
  <Override PartName="/word/media/image15.png" ContentType="image/png"/>
  <Override PartName="/word/media/image21.png" ContentType="image/png"/>
  <Override PartName="/word/media/image9.png" ContentType="image/png"/>
  <Override PartName="/word/media/image16.png" ContentType="image/png"/>
  <Override PartName="/word/media/image24.png" ContentType="image/png"/>
  <Override PartName="/word/media/image25.png" ContentType="image/png"/>
  <Override PartName="/word/media/image26.png" ContentType="image/png"/>
  <Override PartName="/word/media/image30.png" ContentType="image/png"/>
  <Override PartName="/word/media/image31.png" ContentType="image/png"/>
  <Override PartName="/word/media/image32.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27.png" ContentType="image/png"/>
  <Override PartName="/word/media/image60.png" ContentType="image/png"/>
  <Override PartName="/word/media/image28.png" ContentType="image/png"/>
  <Override PartName="/word/media/image61.png" ContentType="image/png"/>
  <Override PartName="/word/media/image29.png" ContentType="image/png"/>
  <Override PartName="/word/media/image62.png" ContentType="image/png"/>
  <Override PartName="/word/media/image63.png" ContentType="image/png"/>
  <Override PartName="/word/media/image64.png" ContentType="image/png"/>
  <Override PartName="/word/media/image55.png" ContentType="image/png"/>
  <Override PartName="/word/media/image70.png" ContentType="image/png"/>
  <Override PartName="/word/media/image65.png" ContentType="image/png"/>
  <Override PartName="/word/media/image56.png" ContentType="image/png"/>
  <Override PartName="/word/media/image71.png" ContentType="image/png"/>
  <Override PartName="/word/media/image66.png" ContentType="image/png"/>
  <Override PartName="/word/media/image57.png" ContentType="image/png"/>
  <Override PartName="/word/media/image72.png" ContentType="image/png"/>
  <Override PartName="/word/media/image58.png" ContentType="image/png"/>
  <Override PartName="/word/media/image73.png" ContentType="image/png"/>
  <Override PartName="/word/media/image59.png" ContentType="image/png"/>
  <Override PartName="/word/media/image74.png" ContentType="image/png"/>
  <Override PartName="/word/media/image22.png" ContentType="image/png"/>
  <Override PartName="/word/media/image75.png" ContentType="image/png"/>
  <Override PartName="/word/media/image23.png" ContentType="image/png"/>
  <Override PartName="/word/media/image76.png" ContentType="image/png"/>
  <Override PartName="/word/footer5.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_rels/document.xml.rels" ContentType="application/vnd.openxmlformats-package.relationships+xml"/>
  <Override PartName="/word/header1.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7.xml" ContentType="application/vnd.openxmlformats-officedocument.wordprocessingml.footer+xml"/>
  <Override PartName="/word/header2.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styles.xml" ContentType="application/vnd.openxmlformats-officedocument.wordprocessingml.styles+xml"/>
  <Override PartName="/word/header7.xml" ContentType="application/vnd.openxmlformats-officedocument.wordprocessingml.header+xml"/>
  <Override PartName="/word/theme/theme1.xml" ContentType="application/vnd.openxmlformats-officedocument.theme+xml"/>
  <Override PartName="/word/footer23.xml" ContentType="application/vnd.openxmlformats-officedocument.wordprocessingml.footer+xml"/>
  <Override PartName="/word/fontTable.xml" ContentType="application/vnd.openxmlformats-officedocument.wordprocessingml.fontTable+xml"/>
  <Override PartName="/word/header9.xml" ContentType="application/vnd.openxmlformats-officedocument.wordprocessingml.header+xml"/>
  <Override PartName="/word/header8.xml" ContentType="application/vnd.openxmlformats-officedocument.wordprocessingml.header+xml"/>
  <Override PartName="/word/footer22.xml" ContentType="application/vnd.openxmlformats-officedocument.wordprocessingml.footer+xml"/>
  <Override PartName="/word/footer8.xml" ContentType="application/vnd.openxmlformats-officedocument.wordprocessingml.footer+xml"/>
  <Override PartName="/word/footer20.xml" ContentType="application/vnd.openxmlformats-officedocument.wordprocessingml.footer+xml"/>
  <Override PartName="/word/numbering.xml" ContentType="application/vnd.openxmlformats-officedocument.wordprocessingml.numbering+xml"/>
  <Override PartName="/word/footer2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oter11.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eastAsia="Times New Roman" w:cs="Times New Roman"/>
          <w:sz w:val="20"/>
          <w:szCs w:val="20"/>
          <w:lang w:val="en-GB" w:eastAsia="en-GB"/>
        </w:rPr>
      </w:pPr>
      <w:r>
        <w:rPr>
          <w:rFonts w:eastAsia="Times New Roman" w:cs="Times New Roman" w:ascii="Times New Roman" w:hAnsi="Times New Roman"/>
          <w:sz w:val="20"/>
          <w:szCs w:val="20"/>
          <w:lang w:val="en-GB" w:eastAsia="en-GB"/>
        </w:rPr>
        <mc:AlternateContent>
          <mc:Choice Requires="wpg">
            <w:drawing>
              <wp:anchor behindDoc="1" distT="0" distB="0" distL="114935" distR="114935" simplePos="0" locked="0" layoutInCell="0" allowOverlap="1" relativeHeight="14">
                <wp:simplePos x="0" y="0"/>
                <wp:positionH relativeFrom="page">
                  <wp:posOffset>161925</wp:posOffset>
                </wp:positionH>
                <wp:positionV relativeFrom="page">
                  <wp:posOffset>428625</wp:posOffset>
                </wp:positionV>
                <wp:extent cx="7776210" cy="10640060"/>
                <wp:effectExtent l="635" t="0" r="635" b="635"/>
                <wp:wrapNone/>
                <wp:docPr id="1" name="Group 93"/>
                <a:graphic xmlns:a="http://schemas.openxmlformats.org/drawingml/2006/main">
                  <a:graphicData uri="http://schemas.microsoft.com/office/word/2010/wordprocessingGroup">
                    <wpg:wgp>
                      <wpg:cNvGrpSpPr/>
                      <wpg:grpSpPr>
                        <a:xfrm>
                          <a:off x="0" y="0"/>
                          <a:ext cx="7776360" cy="10640160"/>
                          <a:chOff x="0" y="0"/>
                          <a:chExt cx="7776360" cy="10640160"/>
                        </a:xfrm>
                      </wpg:grpSpPr>
                      <wpg:grpSp>
                        <wpg:cNvGrpSpPr/>
                        <wpg:grpSpPr>
                          <a:xfrm>
                            <a:off x="0" y="1580040"/>
                            <a:ext cx="7776360" cy="9060120"/>
                          </a:xfrm>
                        </wpg:grpSpPr>
                        <wps:wsp>
                          <wps:cNvPr id="2" name="Freeform 1191"/>
                          <wps:cNvSpPr/>
                          <wps:spPr>
                            <a:xfrm>
                              <a:off x="0" y="0"/>
                              <a:ext cx="7776360" cy="9060120"/>
                            </a:xfrm>
                            <a:custGeom>
                              <a:avLst/>
                              <a:gdLst>
                                <a:gd name="GluePoint1X" fmla="*/ 0 w 12246"/>
                                <a:gd name="GluePoint1Y" fmla="*/ 17428 h 14627"/>
                                <a:gd name="GluePoint2X" fmla="*/ 12246 w 12246"/>
                                <a:gd name="GluePoint2Y" fmla="*/ 17428 h 14627"/>
                                <a:gd name="GluePoint3X" fmla="*/ 12246 w 12246"/>
                                <a:gd name="GluePoint3Y" fmla="*/ 2801 h 14627"/>
                                <a:gd name="GluePoint4X" fmla="*/ 0 w 12246"/>
                                <a:gd name="GluePoint4Y" fmla="*/ 2801 h 14627"/>
                                <a:gd name="GluePoint5X" fmla="*/ 0 w 12246"/>
                                <a:gd name="GluePoint5Y" fmla="*/ 17428 h 14627"/>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12246" h="14627">
                                  <a:moveTo>
                                    <a:pt x="0" y="14627"/>
                                  </a:moveTo>
                                  <a:lnTo>
                                    <a:pt x="12246" y="14627"/>
                                  </a:lnTo>
                                  <a:lnTo>
                                    <a:pt x="12246" y="0"/>
                                  </a:lnTo>
                                  <a:lnTo>
                                    <a:pt x="0" y="0"/>
                                  </a:lnTo>
                                  <a:lnTo>
                                    <a:pt x="0" y="14627"/>
                                  </a:lnTo>
                                  <a:close/>
                                </a:path>
                              </a:pathLst>
                            </a:custGeom>
                            <a:solidFill>
                              <a:srgbClr val="569fbb"/>
                            </a:solidFill>
                            <a:ln w="0">
                              <a:noFill/>
                            </a:ln>
                          </wps:spPr>
                          <wps:style>
                            <a:lnRef idx="0"/>
                            <a:fillRef idx="0"/>
                            <a:effectRef idx="0"/>
                            <a:fontRef idx="minor"/>
                          </wps:style>
                          <wps:bodyPr/>
                        </wps:wsp>
                      </wpg:grpSp>
                      <wpg:grpSp>
                        <wpg:cNvGrpSpPr/>
                        <wpg:grpSpPr>
                          <a:xfrm>
                            <a:off x="0" y="0"/>
                            <a:ext cx="7775640" cy="2385000"/>
                          </a:xfrm>
                        </wpg:grpSpPr>
                        <wps:wsp>
                          <wps:cNvPr id="3" name="Freeform 1189"/>
                          <wps:cNvSpPr/>
                          <wps:spPr>
                            <a:xfrm>
                              <a:off x="0" y="0"/>
                              <a:ext cx="7775640" cy="2385000"/>
                            </a:xfrm>
                            <a:custGeom>
                              <a:avLst/>
                              <a:gdLst>
                                <a:gd name="GluePoint1X" fmla="*/ 12245 w 12245"/>
                                <a:gd name="GluePoint1Y" fmla="*/ 2828 h 3851"/>
                                <a:gd name="GluePoint2X" fmla="*/ 3241 w 12245"/>
                                <a:gd name="GluePoint2Y" fmla="*/ 2828 h 3851"/>
                                <a:gd name="GluePoint3X" fmla="*/ 3403 w 12245"/>
                                <a:gd name="GluePoint3Y" fmla="*/ 2828 h 3851"/>
                                <a:gd name="GluePoint4X" fmla="*/ 3977 w 12245"/>
                                <a:gd name="GluePoint4Y" fmla="*/ 2835 h 3851"/>
                                <a:gd name="GluePoint5X" fmla="*/ 4549 w 12245"/>
                                <a:gd name="GluePoint5Y" fmla="*/ 2852 h 3851"/>
                                <a:gd name="GluePoint6X" fmla="*/ 5118 w 12245"/>
                                <a:gd name="GluePoint6Y" fmla="*/ 2878 h 3851"/>
                                <a:gd name="GluePoint7X" fmla="*/ 5685 w 12245"/>
                                <a:gd name="GluePoint7Y" fmla="*/ 2915 h 3851"/>
                                <a:gd name="GluePoint8X" fmla="*/ 6249 w 12245"/>
                                <a:gd name="GluePoint8Y" fmla="*/ 2962 h 3851"/>
                                <a:gd name="GluePoint9X" fmla="*/ 6810 w 12245"/>
                                <a:gd name="GluePoint9Y" fmla="*/ 3018 h 3851"/>
                                <a:gd name="GluePoint10X" fmla="*/ 7368 w 12245"/>
                                <a:gd name="GluePoint10Y" fmla="*/ 3084 h 3851"/>
                                <a:gd name="GluePoint11X" fmla="*/ 7923 w 12245"/>
                                <a:gd name="GluePoint11Y" fmla="*/ 3160 h 3851"/>
                                <a:gd name="GluePoint12X" fmla="*/ 8476 w 12245"/>
                                <a:gd name="GluePoint12Y" fmla="*/ 3245 h 3851"/>
                                <a:gd name="GluePoint13X" fmla="*/ 9025 w 12245"/>
                                <a:gd name="GluePoint13Y" fmla="*/ 3340 h 3851"/>
                                <a:gd name="GluePoint14X" fmla="*/ 9570 w 12245"/>
                                <a:gd name="GluePoint14Y" fmla="*/ 3444 h 3851"/>
                                <a:gd name="GluePoint15X" fmla="*/ 10112 w 12245"/>
                                <a:gd name="GluePoint15Y" fmla="*/ 3557 h 3851"/>
                                <a:gd name="GluePoint16X" fmla="*/ 10651 w 12245"/>
                                <a:gd name="GluePoint16Y" fmla="*/ 3679 h 3851"/>
                                <a:gd name="GluePoint17X" fmla="*/ 11186 w 12245"/>
                                <a:gd name="GluePoint17Y" fmla="*/ 3811 h 3851"/>
                                <a:gd name="GluePoint18X" fmla="*/ 11718 w 12245"/>
                                <a:gd name="GluePoint18Y" fmla="*/ 3952 h 3851"/>
                                <a:gd name="GluePoint19X" fmla="*/ 12245 w 12245"/>
                                <a:gd name="GluePoint19Y" fmla="*/ 4101 h 3851"/>
                                <a:gd name="GluePoint20X" fmla="*/ 12245 w 12245"/>
                                <a:gd name="GluePoint20Y" fmla="*/ 2828 h 38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12245" h="3851">
                                  <a:moveTo>
                                    <a:pt x="12245" y="2578"/>
                                  </a:moveTo>
                                  <a:lnTo>
                                    <a:pt x="3241" y="2578"/>
                                  </a:lnTo>
                                  <a:lnTo>
                                    <a:pt x="3403" y="2578"/>
                                  </a:lnTo>
                                  <a:lnTo>
                                    <a:pt x="3977" y="2585"/>
                                  </a:lnTo>
                                  <a:lnTo>
                                    <a:pt x="4549" y="2602"/>
                                  </a:lnTo>
                                  <a:lnTo>
                                    <a:pt x="5118" y="2628"/>
                                  </a:lnTo>
                                  <a:lnTo>
                                    <a:pt x="5685" y="2665"/>
                                  </a:lnTo>
                                  <a:lnTo>
                                    <a:pt x="6249" y="2712"/>
                                  </a:lnTo>
                                  <a:lnTo>
                                    <a:pt x="6810" y="2768"/>
                                  </a:lnTo>
                                  <a:lnTo>
                                    <a:pt x="7368" y="2834"/>
                                  </a:lnTo>
                                  <a:lnTo>
                                    <a:pt x="7923" y="2910"/>
                                  </a:lnTo>
                                  <a:lnTo>
                                    <a:pt x="8476" y="2995"/>
                                  </a:lnTo>
                                  <a:lnTo>
                                    <a:pt x="9025" y="3090"/>
                                  </a:lnTo>
                                  <a:lnTo>
                                    <a:pt x="9570" y="3194"/>
                                  </a:lnTo>
                                  <a:lnTo>
                                    <a:pt x="10112" y="3307"/>
                                  </a:lnTo>
                                  <a:lnTo>
                                    <a:pt x="10651" y="3429"/>
                                  </a:lnTo>
                                  <a:lnTo>
                                    <a:pt x="11186" y="3561"/>
                                  </a:lnTo>
                                  <a:lnTo>
                                    <a:pt x="11718" y="3702"/>
                                  </a:lnTo>
                                  <a:lnTo>
                                    <a:pt x="12245" y="3851"/>
                                  </a:lnTo>
                                  <a:lnTo>
                                    <a:pt x="12245" y="2578"/>
                                  </a:lnTo>
                                  <a:close/>
                                </a:path>
                              </a:pathLst>
                            </a:custGeom>
                            <a:solidFill>
                              <a:srgbClr val="0071b9"/>
                            </a:solidFill>
                            <a:ln w="0">
                              <a:noFill/>
                            </a:ln>
                          </wps:spPr>
                          <wps:style>
                            <a:lnRef idx="0"/>
                            <a:fillRef idx="0"/>
                            <a:effectRef idx="0"/>
                            <a:fontRef idx="minor"/>
                          </wps:style>
                          <wps:bodyPr/>
                        </wps:wsp>
                        <wps:wsp>
                          <wps:cNvPr id="4" name="Freeform 1188"/>
                          <wps:cNvSpPr/>
                          <wps:spPr>
                            <a:xfrm>
                              <a:off x="0" y="0"/>
                              <a:ext cx="7775640" cy="2385000"/>
                            </a:xfrm>
                            <a:custGeom>
                              <a:avLst/>
                              <a:gdLst>
                                <a:gd name="GluePoint1X" fmla="*/ 12245 w 12245"/>
                                <a:gd name="GluePoint1Y" fmla="*/ 250 h 3851"/>
                                <a:gd name="GluePoint2X" fmla="*/ 0 w 12245"/>
                                <a:gd name="GluePoint2Y" fmla="*/ 250 h 3851"/>
                                <a:gd name="GluePoint3X" fmla="*/ 0 w 12245"/>
                                <a:gd name="GluePoint3Y" fmla="*/ 2999 h 3851"/>
                                <a:gd name="GluePoint4X" fmla="*/ 546 w 12245"/>
                                <a:gd name="GluePoint4Y" fmla="*/ 2947 h 3851"/>
                                <a:gd name="GluePoint5X" fmla="*/ 1175 w 12245"/>
                                <a:gd name="GluePoint5Y" fmla="*/ 2899 h 3851"/>
                                <a:gd name="GluePoint6X" fmla="*/ 1808 w 12245"/>
                                <a:gd name="GluePoint6Y" fmla="*/ 2864 h 3851"/>
                                <a:gd name="GluePoint7X" fmla="*/ 2444 w 12245"/>
                                <a:gd name="GluePoint7Y" fmla="*/ 2840 h 3851"/>
                                <a:gd name="GluePoint8X" fmla="*/ 3082 w 12245"/>
                                <a:gd name="GluePoint8Y" fmla="*/ 2829 h 3851"/>
                                <a:gd name="GluePoint9X" fmla="*/ 12245 w 12245"/>
                                <a:gd name="GluePoint9Y" fmla="*/ 2828 h 3851"/>
                                <a:gd name="GluePoint10X" fmla="*/ 12245 w 12245"/>
                                <a:gd name="GluePoint10Y" fmla="*/ 250 h 385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12245" h="3851">
                                  <a:moveTo>
                                    <a:pt x="12245" y="0"/>
                                  </a:moveTo>
                                  <a:lnTo>
                                    <a:pt x="0" y="0"/>
                                  </a:lnTo>
                                  <a:lnTo>
                                    <a:pt x="0" y="2749"/>
                                  </a:lnTo>
                                  <a:lnTo>
                                    <a:pt x="546" y="2697"/>
                                  </a:lnTo>
                                  <a:lnTo>
                                    <a:pt x="1175" y="2649"/>
                                  </a:lnTo>
                                  <a:lnTo>
                                    <a:pt x="1808" y="2614"/>
                                  </a:lnTo>
                                  <a:lnTo>
                                    <a:pt x="2444" y="2590"/>
                                  </a:lnTo>
                                  <a:lnTo>
                                    <a:pt x="3082" y="2579"/>
                                  </a:lnTo>
                                  <a:lnTo>
                                    <a:pt x="12245" y="2578"/>
                                  </a:lnTo>
                                  <a:lnTo>
                                    <a:pt x="12245" y="0"/>
                                  </a:lnTo>
                                  <a:close/>
                                </a:path>
                              </a:pathLst>
                            </a:custGeom>
                            <a:solidFill>
                              <a:srgbClr val="0071b9"/>
                            </a:solidFill>
                            <a:ln w="0">
                              <a:noFill/>
                            </a:ln>
                          </wps:spPr>
                          <wps:style>
                            <a:lnRef idx="0"/>
                            <a:fillRef idx="0"/>
                            <a:effectRef idx="0"/>
                            <a:fontRef idx="minor"/>
                          </wps:style>
                          <wps:bodyPr/>
                        </wps:wsp>
                      </wpg:grpSp>
                      <wpg:grpSp>
                        <wpg:cNvGrpSpPr/>
                        <wpg:grpSpPr>
                          <a:xfrm>
                            <a:off x="0" y="0"/>
                            <a:ext cx="7775640" cy="2306160"/>
                          </a:xfrm>
                        </wpg:grpSpPr>
                        <wps:wsp>
                          <wps:cNvPr id="5" name="Freeform 1186"/>
                          <wps:cNvSpPr/>
                          <wps:spPr>
                            <a:xfrm>
                              <a:off x="0" y="0"/>
                              <a:ext cx="7775640" cy="2306160"/>
                            </a:xfrm>
                            <a:custGeom>
                              <a:avLst/>
                              <a:gdLst>
                                <a:gd name="GluePoint1X" fmla="*/ 12245 w 12245"/>
                                <a:gd name="GluePoint1Y" fmla="*/ 2343 h 3724"/>
                                <a:gd name="GluePoint2X" fmla="*/ 2099 w 12245"/>
                                <a:gd name="GluePoint2Y" fmla="*/ 2343 h 3724"/>
                                <a:gd name="GluePoint3X" fmla="*/ 2425 w 12245"/>
                                <a:gd name="GluePoint3Y" fmla="*/ 2344 h 3724"/>
                                <a:gd name="GluePoint4X" fmla="*/ 2996 w 12245"/>
                                <a:gd name="GluePoint4Y" fmla="*/ 2353 h 3724"/>
                                <a:gd name="GluePoint5X" fmla="*/ 3564 w 12245"/>
                                <a:gd name="GluePoint5Y" fmla="*/ 2373 h 3724"/>
                                <a:gd name="GluePoint6X" fmla="*/ 4129 w 12245"/>
                                <a:gd name="GluePoint6Y" fmla="*/ 2402 h 3724"/>
                                <a:gd name="GluePoint7X" fmla="*/ 4692 w 12245"/>
                                <a:gd name="GluePoint7Y" fmla="*/ 2441 h 3724"/>
                                <a:gd name="GluePoint8X" fmla="*/ 5252 w 12245"/>
                                <a:gd name="GluePoint8Y" fmla="*/ 2490 h 3724"/>
                                <a:gd name="GluePoint9X" fmla="*/ 5810 w 12245"/>
                                <a:gd name="GluePoint9Y" fmla="*/ 2549 h 3724"/>
                                <a:gd name="GluePoint10X" fmla="*/ 6364 w 12245"/>
                                <a:gd name="GluePoint10Y" fmla="*/ 2617 h 3724"/>
                                <a:gd name="GluePoint11X" fmla="*/ 6915 w 12245"/>
                                <a:gd name="GluePoint11Y" fmla="*/ 2694 h 3724"/>
                                <a:gd name="GluePoint12X" fmla="*/ 7464 w 12245"/>
                                <a:gd name="GluePoint12Y" fmla="*/ 2781 h 3724"/>
                                <a:gd name="GluePoint13X" fmla="*/ 8009 w 12245"/>
                                <a:gd name="GluePoint13Y" fmla="*/ 2878 h 3724"/>
                                <a:gd name="GluePoint14X" fmla="*/ 8551 w 12245"/>
                                <a:gd name="GluePoint14Y" fmla="*/ 2983 h 3724"/>
                                <a:gd name="GluePoint15X" fmla="*/ 9089 w 12245"/>
                                <a:gd name="GluePoint15Y" fmla="*/ 3098 h 3724"/>
                                <a:gd name="GluePoint16X" fmla="*/ 9624 w 12245"/>
                                <a:gd name="GluePoint16Y" fmla="*/ 3222 h 3724"/>
                                <a:gd name="GluePoint17X" fmla="*/ 10156 w 12245"/>
                                <a:gd name="GluePoint17Y" fmla="*/ 3355 h 3724"/>
                                <a:gd name="GluePoint18X" fmla="*/ 10684 w 12245"/>
                                <a:gd name="GluePoint18Y" fmla="*/ 3496 h 3724"/>
                                <a:gd name="GluePoint19X" fmla="*/ 11208 w 12245"/>
                                <a:gd name="GluePoint19Y" fmla="*/ 3647 h 3724"/>
                                <a:gd name="GluePoint20X" fmla="*/ 11729 w 12245"/>
                                <a:gd name="GluePoint20Y" fmla="*/ 3806 h 3724"/>
                                <a:gd name="GluePoint21X" fmla="*/ 12245 w 12245"/>
                                <a:gd name="GluePoint21Y" fmla="*/ 3974 h 3724"/>
                                <a:gd name="GluePoint22X" fmla="*/ 12245 w 12245"/>
                                <a:gd name="GluePoint22Y" fmla="*/ 2343 h 372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l" t="t" r="r" b="b"/>
                              <a:pathLst>
                                <a:path w="12245" h="3724">
                                  <a:moveTo>
                                    <a:pt x="12245" y="2093"/>
                                  </a:moveTo>
                                  <a:lnTo>
                                    <a:pt x="2099" y="2093"/>
                                  </a:lnTo>
                                  <a:lnTo>
                                    <a:pt x="2425" y="2094"/>
                                  </a:lnTo>
                                  <a:lnTo>
                                    <a:pt x="2996" y="2103"/>
                                  </a:lnTo>
                                  <a:lnTo>
                                    <a:pt x="3564" y="2123"/>
                                  </a:lnTo>
                                  <a:lnTo>
                                    <a:pt x="4129" y="2152"/>
                                  </a:lnTo>
                                  <a:lnTo>
                                    <a:pt x="4692" y="2191"/>
                                  </a:lnTo>
                                  <a:lnTo>
                                    <a:pt x="5252" y="2240"/>
                                  </a:lnTo>
                                  <a:lnTo>
                                    <a:pt x="5810" y="2299"/>
                                  </a:lnTo>
                                  <a:lnTo>
                                    <a:pt x="6364" y="2367"/>
                                  </a:lnTo>
                                  <a:lnTo>
                                    <a:pt x="6915" y="2444"/>
                                  </a:lnTo>
                                  <a:lnTo>
                                    <a:pt x="7464" y="2531"/>
                                  </a:lnTo>
                                  <a:lnTo>
                                    <a:pt x="8009" y="2628"/>
                                  </a:lnTo>
                                  <a:lnTo>
                                    <a:pt x="8551" y="2733"/>
                                  </a:lnTo>
                                  <a:lnTo>
                                    <a:pt x="9089" y="2848"/>
                                  </a:lnTo>
                                  <a:lnTo>
                                    <a:pt x="9624" y="2972"/>
                                  </a:lnTo>
                                  <a:lnTo>
                                    <a:pt x="10156" y="3105"/>
                                  </a:lnTo>
                                  <a:lnTo>
                                    <a:pt x="10684" y="3246"/>
                                  </a:lnTo>
                                  <a:lnTo>
                                    <a:pt x="11208" y="3397"/>
                                  </a:lnTo>
                                  <a:lnTo>
                                    <a:pt x="11729" y="3556"/>
                                  </a:lnTo>
                                  <a:lnTo>
                                    <a:pt x="12245" y="3724"/>
                                  </a:lnTo>
                                  <a:lnTo>
                                    <a:pt x="12245" y="2093"/>
                                  </a:lnTo>
                                  <a:close/>
                                </a:path>
                              </a:pathLst>
                            </a:custGeom>
                            <a:solidFill>
                              <a:srgbClr val="ffffff"/>
                            </a:solidFill>
                            <a:ln w="0">
                              <a:noFill/>
                            </a:ln>
                          </wps:spPr>
                          <wps:style>
                            <a:lnRef idx="0"/>
                            <a:fillRef idx="0"/>
                            <a:effectRef idx="0"/>
                            <a:fontRef idx="minor"/>
                          </wps:style>
                          <wps:bodyPr/>
                        </wps:wsp>
                        <wps:wsp>
                          <wps:cNvPr id="6" name="Freeform 1185"/>
                          <wps:cNvSpPr/>
                          <wps:spPr>
                            <a:xfrm>
                              <a:off x="0" y="0"/>
                              <a:ext cx="7775640" cy="2306160"/>
                            </a:xfrm>
                            <a:custGeom>
                              <a:avLst/>
                              <a:gdLst>
                                <a:gd name="GluePoint1X" fmla="*/ 12245 w 12245"/>
                                <a:gd name="GluePoint1Y" fmla="*/ 250 h 3724"/>
                                <a:gd name="GluePoint2X" fmla="*/ 0 w 12245"/>
                                <a:gd name="GluePoint2Y" fmla="*/ 250 h 3724"/>
                                <a:gd name="GluePoint3X" fmla="*/ 0 w 12245"/>
                                <a:gd name="GluePoint3Y" fmla="*/ 2417 h 3724"/>
                                <a:gd name="GluePoint4X" fmla="*/ 561 w 12245"/>
                                <a:gd name="GluePoint4Y" fmla="*/ 2384 h 3724"/>
                                <a:gd name="GluePoint5X" fmla="*/ 1126 w 12245"/>
                                <a:gd name="GluePoint5Y" fmla="*/ 2360 h 3724"/>
                                <a:gd name="GluePoint6X" fmla="*/ 1693 w 12245"/>
                                <a:gd name="GluePoint6Y" fmla="*/ 2347 h 3724"/>
                                <a:gd name="GluePoint7X" fmla="*/ 12245 w 12245"/>
                                <a:gd name="GluePoint7Y" fmla="*/ 2343 h 3724"/>
                                <a:gd name="GluePoint8X" fmla="*/ 12245 w 12245"/>
                                <a:gd name="GluePoint8Y" fmla="*/ 250 h 372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l" t="t" r="r" b="b"/>
                              <a:pathLst>
                                <a:path w="12245" h="3724">
                                  <a:moveTo>
                                    <a:pt x="12245" y="0"/>
                                  </a:moveTo>
                                  <a:lnTo>
                                    <a:pt x="0" y="0"/>
                                  </a:lnTo>
                                  <a:lnTo>
                                    <a:pt x="0" y="2167"/>
                                  </a:lnTo>
                                  <a:lnTo>
                                    <a:pt x="561" y="2134"/>
                                  </a:lnTo>
                                  <a:lnTo>
                                    <a:pt x="1126" y="2110"/>
                                  </a:lnTo>
                                  <a:lnTo>
                                    <a:pt x="1693" y="2097"/>
                                  </a:lnTo>
                                  <a:lnTo>
                                    <a:pt x="12245" y="2093"/>
                                  </a:lnTo>
                                  <a:lnTo>
                                    <a:pt x="12245" y="0"/>
                                  </a:lnTo>
                                  <a:close/>
                                </a:path>
                              </a:pathLst>
                            </a:custGeom>
                            <a:solidFill>
                              <a:srgbClr val="ffffff"/>
                            </a:solidFill>
                            <a:ln w="0">
                              <a:noFill/>
                            </a:ln>
                          </wps:spPr>
                          <wps:style>
                            <a:lnRef idx="0"/>
                            <a:fillRef idx="0"/>
                            <a:effectRef idx="0"/>
                            <a:fontRef idx="minor"/>
                          </wps:style>
                          <wps:bodyPr/>
                        </wps:wsp>
                      </wpg:grpSp>
                      <wpg:grpSp>
                        <wpg:cNvGrpSpPr/>
                        <wpg:grpSpPr>
                          <a:xfrm>
                            <a:off x="6343560" y="599400"/>
                            <a:ext cx="176400" cy="209520"/>
                          </a:xfrm>
                        </wpg:grpSpPr>
                        <wps:wsp>
                          <wps:cNvPr id="7" name="Freeform 1183"/>
                          <wps:cNvSpPr/>
                          <wps:spPr>
                            <a:xfrm>
                              <a:off x="0" y="0"/>
                              <a:ext cx="176400" cy="209520"/>
                            </a:xfrm>
                            <a:custGeom>
                              <a:avLst/>
                              <a:gdLst>
                                <a:gd name="GluePoint1X" fmla="*/ 109 w 278"/>
                                <a:gd name="GluePoint1Y" fmla="*/ 1218 h 339"/>
                                <a:gd name="GluePoint2X" fmla="*/ 0 w 278"/>
                                <a:gd name="GluePoint2Y" fmla="*/ 1218 h 339"/>
                                <a:gd name="GluePoint3X" fmla="*/ 0 w 278"/>
                                <a:gd name="GluePoint3Y" fmla="*/ 1557 h 339"/>
                                <a:gd name="GluePoint4X" fmla="*/ 76 w 278"/>
                                <a:gd name="GluePoint4Y" fmla="*/ 1557 h 339"/>
                                <a:gd name="GluePoint5X" fmla="*/ 76 w 278"/>
                                <a:gd name="GluePoint5Y" fmla="*/ 1440 h 339"/>
                                <a:gd name="GluePoint6X" fmla="*/ 196 w 278"/>
                                <a:gd name="GluePoint6Y" fmla="*/ 1440 h 339"/>
                                <a:gd name="GluePoint7X" fmla="*/ 183 w 278"/>
                                <a:gd name="GluePoint7Y" fmla="*/ 1426 h 339"/>
                                <a:gd name="GluePoint8X" fmla="*/ 216 w 278"/>
                                <a:gd name="GluePoint8Y" fmla="*/ 1409 h 339"/>
                                <a:gd name="GluePoint9X" fmla="*/ 238 w 278"/>
                                <a:gd name="GluePoint9Y" fmla="*/ 1385 h 339"/>
                                <a:gd name="GluePoint10X" fmla="*/ 241 w 278"/>
                                <a:gd name="GluePoint10Y" fmla="*/ 1379 h 339"/>
                                <a:gd name="GluePoint11X" fmla="*/ 76 w 278"/>
                                <a:gd name="GluePoint11Y" fmla="*/ 1379 h 339"/>
                                <a:gd name="GluePoint12X" fmla="*/ 76 w 278"/>
                                <a:gd name="GluePoint12Y" fmla="*/ 1283 h 339"/>
                                <a:gd name="GluePoint13X" fmla="*/ 244 w 278"/>
                                <a:gd name="GluePoint13Y" fmla="*/ 1283 h 339"/>
                                <a:gd name="GluePoint14X" fmla="*/ 237 w 278"/>
                                <a:gd name="GluePoint14Y" fmla="*/ 1269 h 339"/>
                                <a:gd name="GluePoint15X" fmla="*/ 190 w 278"/>
                                <a:gd name="GluePoint15Y" fmla="*/ 1231 h 339"/>
                                <a:gd name="GluePoint16X" fmla="*/ 133 w 278"/>
                                <a:gd name="GluePoint16Y" fmla="*/ 1219 h 339"/>
                                <a:gd name="GluePoint17X" fmla="*/ 109 w 278"/>
                                <a:gd name="GluePoint17Y" fmla="*/ 1218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Lst>
                              <a:rect l="l" t="t" r="r" b="b"/>
                              <a:pathLst>
                                <a:path w="278" h="339">
                                  <a:moveTo>
                                    <a:pt x="109" y="0"/>
                                  </a:moveTo>
                                  <a:lnTo>
                                    <a:pt x="0" y="0"/>
                                  </a:lnTo>
                                  <a:lnTo>
                                    <a:pt x="0" y="339"/>
                                  </a:lnTo>
                                  <a:lnTo>
                                    <a:pt x="76" y="339"/>
                                  </a:lnTo>
                                  <a:lnTo>
                                    <a:pt x="76" y="222"/>
                                  </a:lnTo>
                                  <a:lnTo>
                                    <a:pt x="196" y="222"/>
                                  </a:lnTo>
                                  <a:lnTo>
                                    <a:pt x="183" y="208"/>
                                  </a:lnTo>
                                  <a:lnTo>
                                    <a:pt x="216" y="191"/>
                                  </a:lnTo>
                                  <a:lnTo>
                                    <a:pt x="238" y="167"/>
                                  </a:lnTo>
                                  <a:lnTo>
                                    <a:pt x="241" y="161"/>
                                  </a:lnTo>
                                  <a:lnTo>
                                    <a:pt x="76" y="161"/>
                                  </a:lnTo>
                                  <a:lnTo>
                                    <a:pt x="76" y="65"/>
                                  </a:lnTo>
                                  <a:lnTo>
                                    <a:pt x="244" y="65"/>
                                  </a:lnTo>
                                  <a:lnTo>
                                    <a:pt x="237" y="51"/>
                                  </a:lnTo>
                                  <a:lnTo>
                                    <a:pt x="190" y="13"/>
                                  </a:lnTo>
                                  <a:lnTo>
                                    <a:pt x="133" y="1"/>
                                  </a:lnTo>
                                  <a:lnTo>
                                    <a:pt x="109" y="0"/>
                                  </a:lnTo>
                                  <a:close/>
                                </a:path>
                              </a:pathLst>
                            </a:custGeom>
                            <a:solidFill>
                              <a:srgbClr val="192d4d"/>
                            </a:solidFill>
                            <a:ln w="0">
                              <a:noFill/>
                            </a:ln>
                          </wps:spPr>
                          <wps:style>
                            <a:lnRef idx="0"/>
                            <a:fillRef idx="0"/>
                            <a:effectRef idx="0"/>
                            <a:fontRef idx="minor"/>
                          </wps:style>
                          <wps:bodyPr/>
                        </wps:wsp>
                        <wps:wsp>
                          <wps:cNvPr id="8" name="Freeform 1182"/>
                          <wps:cNvSpPr/>
                          <wps:spPr>
                            <a:xfrm>
                              <a:off x="0" y="0"/>
                              <a:ext cx="176400" cy="209520"/>
                            </a:xfrm>
                            <a:custGeom>
                              <a:avLst/>
                              <a:gdLst>
                                <a:gd name="GluePoint1X" fmla="*/ 196 w 278"/>
                                <a:gd name="GluePoint1Y" fmla="*/ 1440 h 339"/>
                                <a:gd name="GluePoint2X" fmla="*/ 83 w 278"/>
                                <a:gd name="GluePoint2Y" fmla="*/ 1440 h 339"/>
                                <a:gd name="GluePoint3X" fmla="*/ 95 w 278"/>
                                <a:gd name="GluePoint3Y" fmla="*/ 1441 h 339"/>
                                <a:gd name="GluePoint4X" fmla="*/ 105 w 278"/>
                                <a:gd name="GluePoint4Y" fmla="*/ 1444 h 339"/>
                                <a:gd name="GluePoint5X" fmla="*/ 158 w 278"/>
                                <a:gd name="GluePoint5Y" fmla="*/ 1502 h 339"/>
                                <a:gd name="GluePoint6X" fmla="*/ 189 w 278"/>
                                <a:gd name="GluePoint6Y" fmla="*/ 1557 h 339"/>
                                <a:gd name="GluePoint7X" fmla="*/ 277 w 278"/>
                                <a:gd name="GluePoint7Y" fmla="*/ 1557 h 339"/>
                                <a:gd name="GluePoint8X" fmla="*/ 271 w 278"/>
                                <a:gd name="GluePoint8Y" fmla="*/ 1548 h 339"/>
                                <a:gd name="GluePoint9X" fmla="*/ 257 w 278"/>
                                <a:gd name="GluePoint9Y" fmla="*/ 1525 h 339"/>
                                <a:gd name="GluePoint10X" fmla="*/ 234 w 278"/>
                                <a:gd name="GluePoint10Y" fmla="*/ 1490 h 339"/>
                                <a:gd name="GluePoint11X" fmla="*/ 208 w 278"/>
                                <a:gd name="GluePoint11Y" fmla="*/ 1454 h 339"/>
                                <a:gd name="GluePoint12X" fmla="*/ 196 w 278"/>
                                <a:gd name="GluePoint12Y" fmla="*/ 1440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l" t="t" r="r" b="b"/>
                              <a:pathLst>
                                <a:path w="278" h="339">
                                  <a:moveTo>
                                    <a:pt x="196" y="222"/>
                                  </a:moveTo>
                                  <a:lnTo>
                                    <a:pt x="83" y="222"/>
                                  </a:lnTo>
                                  <a:lnTo>
                                    <a:pt x="95" y="223"/>
                                  </a:lnTo>
                                  <a:lnTo>
                                    <a:pt x="105" y="226"/>
                                  </a:lnTo>
                                  <a:lnTo>
                                    <a:pt x="158" y="284"/>
                                  </a:lnTo>
                                  <a:lnTo>
                                    <a:pt x="189" y="339"/>
                                  </a:lnTo>
                                  <a:lnTo>
                                    <a:pt x="277" y="339"/>
                                  </a:lnTo>
                                  <a:lnTo>
                                    <a:pt x="271" y="330"/>
                                  </a:lnTo>
                                  <a:lnTo>
                                    <a:pt x="257" y="307"/>
                                  </a:lnTo>
                                  <a:lnTo>
                                    <a:pt x="234" y="272"/>
                                  </a:lnTo>
                                  <a:lnTo>
                                    <a:pt x="208" y="236"/>
                                  </a:lnTo>
                                  <a:lnTo>
                                    <a:pt x="196" y="222"/>
                                  </a:lnTo>
                                  <a:close/>
                                </a:path>
                              </a:pathLst>
                            </a:custGeom>
                            <a:solidFill>
                              <a:srgbClr val="192d4d"/>
                            </a:solidFill>
                            <a:ln w="0">
                              <a:noFill/>
                            </a:ln>
                          </wps:spPr>
                          <wps:style>
                            <a:lnRef idx="0"/>
                            <a:fillRef idx="0"/>
                            <a:effectRef idx="0"/>
                            <a:fontRef idx="minor"/>
                          </wps:style>
                          <wps:bodyPr/>
                        </wps:wsp>
                        <wps:wsp>
                          <wps:cNvPr id="9" name="Freeform 1181"/>
                          <wps:cNvSpPr/>
                          <wps:spPr>
                            <a:xfrm>
                              <a:off x="0" y="0"/>
                              <a:ext cx="176400" cy="209520"/>
                            </a:xfrm>
                            <a:custGeom>
                              <a:avLst/>
                              <a:gdLst>
                                <a:gd name="GluePoint1X" fmla="*/ 244 w 278"/>
                                <a:gd name="GluePoint1Y" fmla="*/ 1283 h 339"/>
                                <a:gd name="GluePoint2X" fmla="*/ 116 w 278"/>
                                <a:gd name="GluePoint2Y" fmla="*/ 1283 h 339"/>
                                <a:gd name="GluePoint3X" fmla="*/ 127 w 278"/>
                                <a:gd name="GluePoint3Y" fmla="*/ 1284 h 339"/>
                                <a:gd name="GluePoint4X" fmla="*/ 139 w 278"/>
                                <a:gd name="GluePoint4Y" fmla="*/ 1285 h 339"/>
                                <a:gd name="GluePoint5X" fmla="*/ 178 w 278"/>
                                <a:gd name="GluePoint5Y" fmla="*/ 1329 h 339"/>
                                <a:gd name="GluePoint6X" fmla="*/ 177 w 278"/>
                                <a:gd name="GluePoint6Y" fmla="*/ 1342 h 339"/>
                                <a:gd name="GluePoint7X" fmla="*/ 127 w 278"/>
                                <a:gd name="GluePoint7Y" fmla="*/ 1378 h 339"/>
                                <a:gd name="GluePoint8X" fmla="*/ 114 w 278"/>
                                <a:gd name="GluePoint8Y" fmla="*/ 1379 h 339"/>
                                <a:gd name="GluePoint9X" fmla="*/ 241 w 278"/>
                                <a:gd name="GluePoint9Y" fmla="*/ 1379 h 339"/>
                                <a:gd name="GluePoint10X" fmla="*/ 250 w 278"/>
                                <a:gd name="GluePoint10Y" fmla="*/ 1357 h 339"/>
                                <a:gd name="GluePoint11X" fmla="*/ 254 w 278"/>
                                <a:gd name="GluePoint11Y" fmla="*/ 1329 h 339"/>
                                <a:gd name="GluePoint12X" fmla="*/ 250 w 278"/>
                                <a:gd name="GluePoint12Y" fmla="*/ 1297 h 339"/>
                                <a:gd name="GluePoint13X" fmla="*/ 244 w 278"/>
                                <a:gd name="GluePoint13Y" fmla="*/ 1283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l" t="t" r="r" b="b"/>
                              <a:pathLst>
                                <a:path w="278" h="339">
                                  <a:moveTo>
                                    <a:pt x="244" y="65"/>
                                  </a:moveTo>
                                  <a:lnTo>
                                    <a:pt x="116" y="65"/>
                                  </a:lnTo>
                                  <a:lnTo>
                                    <a:pt x="127" y="66"/>
                                  </a:lnTo>
                                  <a:lnTo>
                                    <a:pt x="139" y="67"/>
                                  </a:lnTo>
                                  <a:lnTo>
                                    <a:pt x="178" y="111"/>
                                  </a:lnTo>
                                  <a:lnTo>
                                    <a:pt x="177" y="124"/>
                                  </a:lnTo>
                                  <a:lnTo>
                                    <a:pt x="127" y="160"/>
                                  </a:lnTo>
                                  <a:lnTo>
                                    <a:pt x="114" y="161"/>
                                  </a:lnTo>
                                  <a:lnTo>
                                    <a:pt x="241" y="161"/>
                                  </a:lnTo>
                                  <a:lnTo>
                                    <a:pt x="250" y="139"/>
                                  </a:lnTo>
                                  <a:lnTo>
                                    <a:pt x="254" y="111"/>
                                  </a:lnTo>
                                  <a:lnTo>
                                    <a:pt x="250" y="79"/>
                                  </a:lnTo>
                                  <a:lnTo>
                                    <a:pt x="244" y="65"/>
                                  </a:lnTo>
                                  <a:close/>
                                </a:path>
                              </a:pathLst>
                            </a:custGeom>
                            <a:solidFill>
                              <a:srgbClr val="192d4d"/>
                            </a:solidFill>
                            <a:ln w="0">
                              <a:noFill/>
                            </a:ln>
                          </wps:spPr>
                          <wps:style>
                            <a:lnRef idx="0"/>
                            <a:fillRef idx="0"/>
                            <a:effectRef idx="0"/>
                            <a:fontRef idx="minor"/>
                          </wps:style>
                          <wps:bodyPr/>
                        </wps:wsp>
                      </wpg:grpSp>
                      <wpg:grpSp>
                        <wpg:cNvGrpSpPr/>
                        <wpg:grpSpPr>
                          <a:xfrm>
                            <a:off x="6527160" y="595800"/>
                            <a:ext cx="210240" cy="217800"/>
                          </a:xfrm>
                        </wpg:grpSpPr>
                        <wps:wsp>
                          <wps:cNvPr id="10" name="Freeform 1179"/>
                          <wps:cNvSpPr/>
                          <wps:spPr>
                            <a:xfrm>
                              <a:off x="0" y="0"/>
                              <a:ext cx="210240" cy="217800"/>
                            </a:xfrm>
                            <a:custGeom>
                              <a:avLst/>
                              <a:gdLst>
                                <a:gd name="GluePoint1X" fmla="*/ 166 w 331"/>
                                <a:gd name="GluePoint1Y" fmla="*/ 1212 h 352"/>
                                <a:gd name="GluePoint2X" fmla="*/ 101 w 331"/>
                                <a:gd name="GluePoint2Y" fmla="*/ 1224 h 352"/>
                                <a:gd name="GluePoint3X" fmla="*/ 49 w 331"/>
                                <a:gd name="GluePoint3Y" fmla="*/ 1256 h 352"/>
                                <a:gd name="GluePoint4X" fmla="*/ 13 w 331"/>
                                <a:gd name="GluePoint4Y" fmla="*/ 1313 h 352"/>
                                <a:gd name="GluePoint5X" fmla="*/ 0 w 331"/>
                                <a:gd name="GluePoint5Y" fmla="*/ 1388 h 352"/>
                                <a:gd name="GluePoint6X" fmla="*/ 12 w 331"/>
                                <a:gd name="GluePoint6Y" fmla="*/ 1460 h 352"/>
                                <a:gd name="GluePoint7X" fmla="*/ 46 w 331"/>
                                <a:gd name="GluePoint7Y" fmla="*/ 1515 h 352"/>
                                <a:gd name="GluePoint8X" fmla="*/ 98 w 331"/>
                                <a:gd name="GluePoint8Y" fmla="*/ 1551 h 352"/>
                                <a:gd name="GluePoint9X" fmla="*/ 166 w 331"/>
                                <a:gd name="GluePoint9Y" fmla="*/ 1564 h 352"/>
                                <a:gd name="GluePoint10X" fmla="*/ 233 w 331"/>
                                <a:gd name="GluePoint10Y" fmla="*/ 1551 h 352"/>
                                <a:gd name="GluePoint11X" fmla="*/ 285 w 331"/>
                                <a:gd name="GluePoint11Y" fmla="*/ 1515 h 352"/>
                                <a:gd name="GluePoint12X" fmla="*/ 297 w 331"/>
                                <a:gd name="GluePoint12Y" fmla="*/ 1496 h 352"/>
                                <a:gd name="GluePoint13X" fmla="*/ 166 w 331"/>
                                <a:gd name="GluePoint13Y" fmla="*/ 1496 h 352"/>
                                <a:gd name="GluePoint14X" fmla="*/ 129 w 331"/>
                                <a:gd name="GluePoint14Y" fmla="*/ 1488 h 352"/>
                                <a:gd name="GluePoint15X" fmla="*/ 102 w 331"/>
                                <a:gd name="GluePoint15Y" fmla="*/ 1466 h 352"/>
                                <a:gd name="GluePoint16X" fmla="*/ 84 w 331"/>
                                <a:gd name="GluePoint16Y" fmla="*/ 1432 h 352"/>
                                <a:gd name="GluePoint17X" fmla="*/ 78 w 331"/>
                                <a:gd name="GluePoint17Y" fmla="*/ 1388 h 352"/>
                                <a:gd name="GluePoint18X" fmla="*/ 84 w 331"/>
                                <a:gd name="GluePoint18Y" fmla="*/ 1343 h 352"/>
                                <a:gd name="GluePoint19X" fmla="*/ 102 w 331"/>
                                <a:gd name="GluePoint19Y" fmla="*/ 1309 h 352"/>
                                <a:gd name="GluePoint20X" fmla="*/ 129 w 331"/>
                                <a:gd name="GluePoint20Y" fmla="*/ 1288 h 352"/>
                                <a:gd name="GluePoint21X" fmla="*/ 166 w 331"/>
                                <a:gd name="GluePoint21Y" fmla="*/ 1280 h 352"/>
                                <a:gd name="GluePoint22X" fmla="*/ 298 w 331"/>
                                <a:gd name="GluePoint22Y" fmla="*/ 1280 h 352"/>
                                <a:gd name="GluePoint23X" fmla="*/ 286 w 331"/>
                                <a:gd name="GluePoint23Y" fmla="*/ 1260 h 352"/>
                                <a:gd name="GluePoint24X" fmla="*/ 234 w 331"/>
                                <a:gd name="GluePoint24Y" fmla="*/ 1225 h 352"/>
                                <a:gd name="GluePoint25X" fmla="*/ 166 w 331"/>
                                <a:gd name="GluePoint25Y" fmla="*/ 1212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l" t="t" r="r" b="b"/>
                              <a:pathLst>
                                <a:path w="331" h="352">
                                  <a:moveTo>
                                    <a:pt x="166" y="0"/>
                                  </a:moveTo>
                                  <a:lnTo>
                                    <a:pt x="101" y="12"/>
                                  </a:lnTo>
                                  <a:lnTo>
                                    <a:pt x="49" y="44"/>
                                  </a:lnTo>
                                  <a:lnTo>
                                    <a:pt x="13" y="101"/>
                                  </a:lnTo>
                                  <a:lnTo>
                                    <a:pt x="0" y="176"/>
                                  </a:lnTo>
                                  <a:lnTo>
                                    <a:pt x="12" y="248"/>
                                  </a:lnTo>
                                  <a:lnTo>
                                    <a:pt x="46" y="303"/>
                                  </a:lnTo>
                                  <a:lnTo>
                                    <a:pt x="98" y="339"/>
                                  </a:lnTo>
                                  <a:lnTo>
                                    <a:pt x="166" y="352"/>
                                  </a:lnTo>
                                  <a:lnTo>
                                    <a:pt x="233" y="339"/>
                                  </a:lnTo>
                                  <a:lnTo>
                                    <a:pt x="285" y="303"/>
                                  </a:lnTo>
                                  <a:lnTo>
                                    <a:pt x="297" y="284"/>
                                  </a:lnTo>
                                  <a:lnTo>
                                    <a:pt x="166" y="284"/>
                                  </a:lnTo>
                                  <a:lnTo>
                                    <a:pt x="129" y="276"/>
                                  </a:lnTo>
                                  <a:lnTo>
                                    <a:pt x="102" y="254"/>
                                  </a:lnTo>
                                  <a:lnTo>
                                    <a:pt x="84" y="220"/>
                                  </a:lnTo>
                                  <a:lnTo>
                                    <a:pt x="78" y="176"/>
                                  </a:lnTo>
                                  <a:lnTo>
                                    <a:pt x="84" y="131"/>
                                  </a:lnTo>
                                  <a:lnTo>
                                    <a:pt x="102" y="97"/>
                                  </a:lnTo>
                                  <a:lnTo>
                                    <a:pt x="129" y="76"/>
                                  </a:lnTo>
                                  <a:lnTo>
                                    <a:pt x="166" y="68"/>
                                  </a:lnTo>
                                  <a:lnTo>
                                    <a:pt x="298" y="68"/>
                                  </a:lnTo>
                                  <a:lnTo>
                                    <a:pt x="286" y="48"/>
                                  </a:lnTo>
                                  <a:lnTo>
                                    <a:pt x="234" y="13"/>
                                  </a:lnTo>
                                  <a:lnTo>
                                    <a:pt x="166" y="0"/>
                                  </a:lnTo>
                                  <a:close/>
                                </a:path>
                              </a:pathLst>
                            </a:custGeom>
                            <a:solidFill>
                              <a:srgbClr val="192d4d"/>
                            </a:solidFill>
                            <a:ln w="0">
                              <a:noFill/>
                            </a:ln>
                          </wps:spPr>
                          <wps:style>
                            <a:lnRef idx="0"/>
                            <a:fillRef idx="0"/>
                            <a:effectRef idx="0"/>
                            <a:fontRef idx="minor"/>
                          </wps:style>
                          <wps:bodyPr/>
                        </wps:wsp>
                        <wps:wsp>
                          <wps:cNvPr id="11" name="Freeform 1178"/>
                          <wps:cNvSpPr/>
                          <wps:spPr>
                            <a:xfrm>
                              <a:off x="0" y="0"/>
                              <a:ext cx="210240" cy="217800"/>
                            </a:xfrm>
                            <a:custGeom>
                              <a:avLst/>
                              <a:gdLst>
                                <a:gd name="GluePoint1X" fmla="*/ 298 w 331"/>
                                <a:gd name="GluePoint1Y" fmla="*/ 1280 h 352"/>
                                <a:gd name="GluePoint2X" fmla="*/ 166 w 331"/>
                                <a:gd name="GluePoint2Y" fmla="*/ 1280 h 352"/>
                                <a:gd name="GluePoint3X" fmla="*/ 202 w 331"/>
                                <a:gd name="GluePoint3Y" fmla="*/ 1288 h 352"/>
                                <a:gd name="GluePoint4X" fmla="*/ 229 w 331"/>
                                <a:gd name="GluePoint4Y" fmla="*/ 1309 h 352"/>
                                <a:gd name="GluePoint5X" fmla="*/ 246 w 331"/>
                                <a:gd name="GluePoint5Y" fmla="*/ 1343 h 352"/>
                                <a:gd name="GluePoint6X" fmla="*/ 252 w 331"/>
                                <a:gd name="GluePoint6Y" fmla="*/ 1388 h 352"/>
                                <a:gd name="GluePoint7X" fmla="*/ 246 w 331"/>
                                <a:gd name="GluePoint7Y" fmla="*/ 1432 h 352"/>
                                <a:gd name="GluePoint8X" fmla="*/ 229 w 331"/>
                                <a:gd name="GluePoint8Y" fmla="*/ 1466 h 352"/>
                                <a:gd name="GluePoint9X" fmla="*/ 202 w 331"/>
                                <a:gd name="GluePoint9Y" fmla="*/ 1488 h 352"/>
                                <a:gd name="GluePoint10X" fmla="*/ 166 w 331"/>
                                <a:gd name="GluePoint10Y" fmla="*/ 1496 h 352"/>
                                <a:gd name="GluePoint11X" fmla="*/ 297 w 331"/>
                                <a:gd name="GluePoint11Y" fmla="*/ 1496 h 352"/>
                                <a:gd name="GluePoint12X" fmla="*/ 319 w 331"/>
                                <a:gd name="GluePoint12Y" fmla="*/ 1460 h 352"/>
                                <a:gd name="GluePoint13X" fmla="*/ 330 w 331"/>
                                <a:gd name="GluePoint13Y" fmla="*/ 1388 h 352"/>
                                <a:gd name="GluePoint14X" fmla="*/ 319 w 331"/>
                                <a:gd name="GluePoint14Y" fmla="*/ 1315 h 352"/>
                                <a:gd name="GluePoint15X" fmla="*/ 298 w 331"/>
                                <a:gd name="GluePoint15Y" fmla="*/ 1280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331" h="352">
                                  <a:moveTo>
                                    <a:pt x="298" y="68"/>
                                  </a:moveTo>
                                  <a:lnTo>
                                    <a:pt x="166" y="68"/>
                                  </a:lnTo>
                                  <a:lnTo>
                                    <a:pt x="202" y="76"/>
                                  </a:lnTo>
                                  <a:lnTo>
                                    <a:pt x="229" y="97"/>
                                  </a:lnTo>
                                  <a:lnTo>
                                    <a:pt x="246" y="131"/>
                                  </a:lnTo>
                                  <a:lnTo>
                                    <a:pt x="252" y="176"/>
                                  </a:lnTo>
                                  <a:lnTo>
                                    <a:pt x="246" y="220"/>
                                  </a:lnTo>
                                  <a:lnTo>
                                    <a:pt x="229" y="254"/>
                                  </a:lnTo>
                                  <a:lnTo>
                                    <a:pt x="202" y="276"/>
                                  </a:lnTo>
                                  <a:lnTo>
                                    <a:pt x="166" y="284"/>
                                  </a:lnTo>
                                  <a:lnTo>
                                    <a:pt x="297" y="284"/>
                                  </a:lnTo>
                                  <a:lnTo>
                                    <a:pt x="319" y="248"/>
                                  </a:lnTo>
                                  <a:lnTo>
                                    <a:pt x="330" y="176"/>
                                  </a:lnTo>
                                  <a:lnTo>
                                    <a:pt x="319" y="103"/>
                                  </a:lnTo>
                                  <a:lnTo>
                                    <a:pt x="298" y="68"/>
                                  </a:lnTo>
                                  <a:close/>
                                </a:path>
                              </a:pathLst>
                            </a:custGeom>
                            <a:solidFill>
                              <a:srgbClr val="192d4d"/>
                            </a:solidFill>
                            <a:ln w="0">
                              <a:noFill/>
                            </a:ln>
                          </wps:spPr>
                          <wps:style>
                            <a:lnRef idx="0"/>
                            <a:fillRef idx="0"/>
                            <a:effectRef idx="0"/>
                            <a:fontRef idx="minor"/>
                          </wps:style>
                          <wps:bodyPr/>
                        </wps:wsp>
                      </wpg:grpSp>
                      <wpg:grpSp>
                        <wpg:cNvGrpSpPr/>
                        <wpg:grpSpPr>
                          <a:xfrm>
                            <a:off x="6739200" y="599400"/>
                            <a:ext cx="198720" cy="209520"/>
                          </a:xfrm>
                        </wpg:grpSpPr>
                        <wps:wsp>
                          <wps:cNvPr id="12" name="Freeform 1176"/>
                          <wps:cNvSpPr/>
                          <wps:spPr>
                            <a:xfrm>
                              <a:off x="0" y="0"/>
                              <a:ext cx="78840" cy="209520"/>
                            </a:xfrm>
                            <a:custGeom>
                              <a:avLst/>
                              <a:gdLst>
                                <a:gd name="GluePoint1X" fmla="*/ 87 w 313"/>
                                <a:gd name="GluePoint1Y" fmla="*/ 1218 h 339"/>
                                <a:gd name="GluePoint2X" fmla="*/ 8 w 313"/>
                                <a:gd name="GluePoint2Y" fmla="*/ 1218 h 339"/>
                                <a:gd name="GluePoint3X" fmla="*/ 80 w 313"/>
                                <a:gd name="GluePoint3Y" fmla="*/ 1440 h 339"/>
                                <a:gd name="GluePoint4X" fmla="*/ 0 w 313"/>
                                <a:gd name="GluePoint4Y" fmla="*/ 1557 h 339"/>
                                <a:gd name="GluePoint5X" fmla="*/ 85 w 313"/>
                                <a:gd name="GluePoint5Y" fmla="*/ 1557 h 339"/>
                                <a:gd name="GluePoint6X" fmla="*/ 212 w 313"/>
                                <a:gd name="GluePoint6Y" fmla="*/ 1368 h 339"/>
                                <a:gd name="GluePoint7X" fmla="*/ 131 w 313"/>
                                <a:gd name="GluePoint7Y" fmla="*/ 1368 h 339"/>
                                <a:gd name="GluePoint8X" fmla="*/ 87 w 313"/>
                                <a:gd name="GluePoint8Y" fmla="*/ 1218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l" t="t" r="r" b="b"/>
                              <a:pathLst>
                                <a:path w="313" h="339">
                                  <a:moveTo>
                                    <a:pt x="87" y="0"/>
                                  </a:moveTo>
                                  <a:lnTo>
                                    <a:pt x="8" y="0"/>
                                  </a:lnTo>
                                  <a:lnTo>
                                    <a:pt x="80" y="222"/>
                                  </a:lnTo>
                                  <a:lnTo>
                                    <a:pt x="0" y="339"/>
                                  </a:lnTo>
                                  <a:lnTo>
                                    <a:pt x="85" y="339"/>
                                  </a:lnTo>
                                  <a:lnTo>
                                    <a:pt x="212" y="150"/>
                                  </a:lnTo>
                                  <a:lnTo>
                                    <a:pt x="131" y="150"/>
                                  </a:lnTo>
                                  <a:lnTo>
                                    <a:pt x="87" y="0"/>
                                  </a:lnTo>
                                  <a:close/>
                                </a:path>
                              </a:pathLst>
                            </a:custGeom>
                            <a:solidFill>
                              <a:srgbClr val="192d4d"/>
                            </a:solidFill>
                            <a:ln w="0">
                              <a:noFill/>
                            </a:ln>
                          </wps:spPr>
                          <wps:style>
                            <a:lnRef idx="0"/>
                            <a:fillRef idx="0"/>
                            <a:effectRef idx="0"/>
                            <a:fontRef idx="minor"/>
                          </wps:style>
                          <wps:bodyPr/>
                        </wps:wsp>
                        <wps:wsp>
                          <wps:cNvPr id="13" name="Freeform 1175"/>
                          <wps:cNvSpPr/>
                          <wps:spPr>
                            <a:xfrm>
                              <a:off x="0" y="0"/>
                              <a:ext cx="78840" cy="209520"/>
                            </a:xfrm>
                            <a:custGeom>
                              <a:avLst/>
                              <a:gdLst>
                                <a:gd name="GluePoint1X" fmla="*/ 313 w 313"/>
                                <a:gd name="GluePoint1Y" fmla="*/ 1218 h 339"/>
                                <a:gd name="GluePoint2X" fmla="*/ 227 w 313"/>
                                <a:gd name="GluePoint2Y" fmla="*/ 1218 h 339"/>
                                <a:gd name="GluePoint3X" fmla="*/ 131 w 313"/>
                                <a:gd name="GluePoint3Y" fmla="*/ 1368 h 339"/>
                                <a:gd name="GluePoint4X" fmla="*/ 212 w 313"/>
                                <a:gd name="GluePoint4Y" fmla="*/ 1368 h 339"/>
                                <a:gd name="GluePoint5X" fmla="*/ 313 w 313"/>
                                <a:gd name="GluePoint5Y" fmla="*/ 1218 h 339"/>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313" h="339">
                                  <a:moveTo>
                                    <a:pt x="313" y="0"/>
                                  </a:moveTo>
                                  <a:lnTo>
                                    <a:pt x="227" y="0"/>
                                  </a:lnTo>
                                  <a:lnTo>
                                    <a:pt x="131" y="150"/>
                                  </a:lnTo>
                                  <a:lnTo>
                                    <a:pt x="212" y="150"/>
                                  </a:lnTo>
                                  <a:lnTo>
                                    <a:pt x="313" y="0"/>
                                  </a:lnTo>
                                  <a:close/>
                                </a:path>
                              </a:pathLst>
                            </a:custGeom>
                            <a:solidFill>
                              <a:srgbClr val="192d4d"/>
                            </a:solidFill>
                            <a:ln w="0">
                              <a:noFill/>
                            </a:ln>
                          </wps:spPr>
                          <wps:style>
                            <a:lnRef idx="0"/>
                            <a:fillRef idx="0"/>
                            <a:effectRef idx="0"/>
                            <a:fontRef idx="minor"/>
                          </wps:style>
                          <wps:bodyPr/>
                        </wps:wsp>
                        <pic:pic xmlns:pic="http://schemas.openxmlformats.org/drawingml/2006/picture">
                          <pic:nvPicPr>
                            <pic:cNvPr id="14" name="Picture 1174" descr=""/>
                            <pic:cNvPicPr/>
                          </pic:nvPicPr>
                          <pic:blipFill>
                            <a:blip r:embed="rId2"/>
                            <a:stretch/>
                          </pic:blipFill>
                          <pic:spPr>
                            <a:xfrm>
                              <a:off x="143640" y="0"/>
                              <a:ext cx="55080" cy="209520"/>
                            </a:xfrm>
                            <a:prstGeom prst="rect">
                              <a:avLst/>
                            </a:prstGeom>
                            <a:noFill/>
                            <a:ln w="0">
                              <a:noFill/>
                            </a:ln>
                          </pic:spPr>
                        </pic:pic>
                      </wpg:grpSp>
                      <wpg:grpSp>
                        <wpg:cNvGrpSpPr/>
                        <wpg:grpSpPr>
                          <a:xfrm>
                            <a:off x="6847200" y="599400"/>
                            <a:ext cx="212760" cy="208800"/>
                          </a:xfrm>
                        </wpg:grpSpPr>
                        <wps:wsp>
                          <wps:cNvPr id="15" name="Freeform 1172"/>
                          <wps:cNvSpPr/>
                          <wps:spPr>
                            <a:xfrm>
                              <a:off x="165240" y="0"/>
                              <a:ext cx="47520" cy="92880"/>
                            </a:xfrm>
                            <a:custGeom>
                              <a:avLst/>
                              <a:gdLst>
                                <a:gd name="GluePoint1X" fmla="*/ 334 w 335"/>
                                <a:gd name="GluePoint1Y" fmla="*/ 1218 h 339"/>
                                <a:gd name="GluePoint2X" fmla="*/ 232 w 335"/>
                                <a:gd name="GluePoint2Y" fmla="*/ 1218 h 339"/>
                                <a:gd name="GluePoint3X" fmla="*/ 0 w 335"/>
                                <a:gd name="GluePoint3Y" fmla="*/ 1557 h 339"/>
                                <a:gd name="GluePoint4X" fmla="*/ 85 w 335"/>
                                <a:gd name="GluePoint4Y" fmla="*/ 1557 h 339"/>
                                <a:gd name="GluePoint5X" fmla="*/ 139 w 335"/>
                                <a:gd name="GluePoint5Y" fmla="*/ 1474 h 339"/>
                                <a:gd name="GluePoint6X" fmla="*/ 334 w 335"/>
                                <a:gd name="GluePoint6Y" fmla="*/ 1474 h 339"/>
                                <a:gd name="GluePoint7X" fmla="*/ 334 w 335"/>
                                <a:gd name="GluePoint7Y" fmla="*/ 1410 h 339"/>
                                <a:gd name="GluePoint8X" fmla="*/ 181 w 335"/>
                                <a:gd name="GluePoint8Y" fmla="*/ 1410 h 339"/>
                                <a:gd name="GluePoint9X" fmla="*/ 258 w 335"/>
                                <a:gd name="GluePoint9Y" fmla="*/ 1293 h 339"/>
                                <a:gd name="GluePoint10X" fmla="*/ 334 w 335"/>
                                <a:gd name="GluePoint10Y" fmla="*/ 1293 h 339"/>
                                <a:gd name="GluePoint11X" fmla="*/ 334 w 335"/>
                                <a:gd name="GluePoint11Y" fmla="*/ 1218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335" h="339">
                                  <a:moveTo>
                                    <a:pt x="334" y="0"/>
                                  </a:moveTo>
                                  <a:lnTo>
                                    <a:pt x="232" y="0"/>
                                  </a:lnTo>
                                  <a:lnTo>
                                    <a:pt x="0" y="339"/>
                                  </a:lnTo>
                                  <a:lnTo>
                                    <a:pt x="85" y="339"/>
                                  </a:lnTo>
                                  <a:lnTo>
                                    <a:pt x="139" y="256"/>
                                  </a:lnTo>
                                  <a:lnTo>
                                    <a:pt x="334" y="256"/>
                                  </a:lnTo>
                                  <a:lnTo>
                                    <a:pt x="334" y="192"/>
                                  </a:lnTo>
                                  <a:lnTo>
                                    <a:pt x="181" y="192"/>
                                  </a:lnTo>
                                  <a:lnTo>
                                    <a:pt x="258" y="75"/>
                                  </a:lnTo>
                                  <a:lnTo>
                                    <a:pt x="334" y="75"/>
                                  </a:lnTo>
                                  <a:lnTo>
                                    <a:pt x="334" y="0"/>
                                  </a:lnTo>
                                  <a:close/>
                                </a:path>
                              </a:pathLst>
                            </a:custGeom>
                            <a:solidFill>
                              <a:srgbClr val="192d4d"/>
                            </a:solidFill>
                            <a:ln w="0">
                              <a:noFill/>
                            </a:ln>
                          </wps:spPr>
                          <wps:style>
                            <a:lnRef idx="0"/>
                            <a:fillRef idx="0"/>
                            <a:effectRef idx="0"/>
                            <a:fontRef idx="minor"/>
                          </wps:style>
                          <wps:bodyPr/>
                        </wps:wsp>
                        <wps:wsp>
                          <wps:cNvPr id="16" name="Freeform 1171"/>
                          <wps:cNvSpPr/>
                          <wps:spPr>
                            <a:xfrm>
                              <a:off x="165240" y="0"/>
                              <a:ext cx="47520" cy="92880"/>
                            </a:xfrm>
                            <a:custGeom>
                              <a:avLst/>
                              <a:gdLst>
                                <a:gd name="GluePoint1X" fmla="*/ 334 w 335"/>
                                <a:gd name="GluePoint1Y" fmla="*/ 1474 h 339"/>
                                <a:gd name="GluePoint2X" fmla="*/ 258 w 335"/>
                                <a:gd name="GluePoint2Y" fmla="*/ 1474 h 339"/>
                                <a:gd name="GluePoint3X" fmla="*/ 258 w 335"/>
                                <a:gd name="GluePoint3Y" fmla="*/ 1557 h 339"/>
                                <a:gd name="GluePoint4X" fmla="*/ 334 w 335"/>
                                <a:gd name="GluePoint4Y" fmla="*/ 1557 h 339"/>
                                <a:gd name="GluePoint5X" fmla="*/ 334 w 335"/>
                                <a:gd name="GluePoint5Y" fmla="*/ 1474 h 339"/>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335" h="339">
                                  <a:moveTo>
                                    <a:pt x="334" y="256"/>
                                  </a:moveTo>
                                  <a:lnTo>
                                    <a:pt x="258" y="256"/>
                                  </a:lnTo>
                                  <a:lnTo>
                                    <a:pt x="258" y="339"/>
                                  </a:lnTo>
                                  <a:lnTo>
                                    <a:pt x="334" y="339"/>
                                  </a:lnTo>
                                  <a:lnTo>
                                    <a:pt x="334" y="256"/>
                                  </a:lnTo>
                                  <a:close/>
                                </a:path>
                              </a:pathLst>
                            </a:custGeom>
                            <a:solidFill>
                              <a:srgbClr val="192d4d"/>
                            </a:solidFill>
                            <a:ln w="0">
                              <a:noFill/>
                            </a:ln>
                          </wps:spPr>
                          <wps:style>
                            <a:lnRef idx="0"/>
                            <a:fillRef idx="0"/>
                            <a:effectRef idx="0"/>
                            <a:fontRef idx="minor"/>
                          </wps:style>
                          <wps:bodyPr/>
                        </wps:wsp>
                        <wps:wsp>
                          <wps:cNvPr id="17" name="Freeform 1170"/>
                          <wps:cNvSpPr/>
                          <wps:spPr>
                            <a:xfrm>
                              <a:off x="165240" y="0"/>
                              <a:ext cx="47520" cy="92880"/>
                            </a:xfrm>
                            <a:custGeom>
                              <a:avLst/>
                              <a:gdLst>
                                <a:gd name="GluePoint1X" fmla="*/ 334 w 335"/>
                                <a:gd name="GluePoint1Y" fmla="*/ 1293 h 339"/>
                                <a:gd name="GluePoint2X" fmla="*/ 258 w 335"/>
                                <a:gd name="GluePoint2Y" fmla="*/ 1293 h 339"/>
                                <a:gd name="GluePoint3X" fmla="*/ 258 w 335"/>
                                <a:gd name="GluePoint3Y" fmla="*/ 1410 h 339"/>
                                <a:gd name="GluePoint4X" fmla="*/ 334 w 335"/>
                                <a:gd name="GluePoint4Y" fmla="*/ 1410 h 339"/>
                                <a:gd name="GluePoint5X" fmla="*/ 334 w 335"/>
                                <a:gd name="GluePoint5Y" fmla="*/ 1293 h 339"/>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335" h="339">
                                  <a:moveTo>
                                    <a:pt x="334" y="75"/>
                                  </a:moveTo>
                                  <a:lnTo>
                                    <a:pt x="258" y="75"/>
                                  </a:lnTo>
                                  <a:lnTo>
                                    <a:pt x="258" y="192"/>
                                  </a:lnTo>
                                  <a:lnTo>
                                    <a:pt x="334" y="192"/>
                                  </a:lnTo>
                                  <a:lnTo>
                                    <a:pt x="334" y="75"/>
                                  </a:lnTo>
                                  <a:close/>
                                </a:path>
                              </a:pathLst>
                            </a:custGeom>
                            <a:solidFill>
                              <a:srgbClr val="192d4d"/>
                            </a:solidFill>
                            <a:ln w="0">
                              <a:noFill/>
                            </a:ln>
                          </wps:spPr>
                          <wps:style>
                            <a:lnRef idx="0"/>
                            <a:fillRef idx="0"/>
                            <a:effectRef idx="0"/>
                            <a:fontRef idx="minor"/>
                          </wps:style>
                          <wps:bodyPr/>
                        </wps:wsp>
                        <pic:pic xmlns:pic="http://schemas.openxmlformats.org/drawingml/2006/picture">
                          <pic:nvPicPr>
                            <pic:cNvPr id="18" name="Picture 1169" descr=""/>
                            <pic:cNvPicPr/>
                          </pic:nvPicPr>
                          <pic:blipFill>
                            <a:blip r:embed="rId3"/>
                            <a:stretch/>
                          </pic:blipFill>
                          <pic:spPr>
                            <a:xfrm>
                              <a:off x="0" y="116280"/>
                              <a:ext cx="39240" cy="92880"/>
                            </a:xfrm>
                            <a:prstGeom prst="rect">
                              <a:avLst/>
                            </a:prstGeom>
                            <a:noFill/>
                            <a:ln w="0">
                              <a:noFill/>
                            </a:ln>
                          </pic:spPr>
                        </pic:pic>
                      </wpg:grpSp>
                      <wpg:grpSp>
                        <wpg:cNvGrpSpPr/>
                        <wpg:grpSpPr>
                          <a:xfrm>
                            <a:off x="6714360" y="861840"/>
                            <a:ext cx="176400" cy="209520"/>
                          </a:xfrm>
                        </wpg:grpSpPr>
                        <wps:wsp>
                          <wps:cNvPr id="19" name="Freeform 1167"/>
                          <wps:cNvSpPr/>
                          <wps:spPr>
                            <a:xfrm>
                              <a:off x="0" y="0"/>
                              <a:ext cx="176400" cy="209520"/>
                            </a:xfrm>
                            <a:custGeom>
                              <a:avLst/>
                              <a:gdLst>
                                <a:gd name="GluePoint1X" fmla="*/ 109 w 278"/>
                                <a:gd name="GluePoint1Y" fmla="*/ 1642 h 339"/>
                                <a:gd name="GluePoint2X" fmla="*/ 0 w 278"/>
                                <a:gd name="GluePoint2Y" fmla="*/ 1642 h 339"/>
                                <a:gd name="GluePoint3X" fmla="*/ 0 w 278"/>
                                <a:gd name="GluePoint3Y" fmla="*/ 1981 h 339"/>
                                <a:gd name="GluePoint4X" fmla="*/ 76 w 278"/>
                                <a:gd name="GluePoint4Y" fmla="*/ 1981 h 339"/>
                                <a:gd name="GluePoint5X" fmla="*/ 76 w 278"/>
                                <a:gd name="GluePoint5Y" fmla="*/ 1864 h 339"/>
                                <a:gd name="GluePoint6X" fmla="*/ 196 w 278"/>
                                <a:gd name="GluePoint6Y" fmla="*/ 1864 h 339"/>
                                <a:gd name="GluePoint7X" fmla="*/ 183 w 278"/>
                                <a:gd name="GluePoint7Y" fmla="*/ 1850 h 339"/>
                                <a:gd name="GluePoint8X" fmla="*/ 217 w 278"/>
                                <a:gd name="GluePoint8Y" fmla="*/ 1833 h 339"/>
                                <a:gd name="GluePoint9X" fmla="*/ 239 w 278"/>
                                <a:gd name="GluePoint9Y" fmla="*/ 1809 h 339"/>
                                <a:gd name="GluePoint10X" fmla="*/ 241 w 278"/>
                                <a:gd name="GluePoint10Y" fmla="*/ 1802 h 339"/>
                                <a:gd name="GluePoint11X" fmla="*/ 76 w 278"/>
                                <a:gd name="GluePoint11Y" fmla="*/ 1802 h 339"/>
                                <a:gd name="GluePoint12X" fmla="*/ 76 w 278"/>
                                <a:gd name="GluePoint12Y" fmla="*/ 1707 h 339"/>
                                <a:gd name="GluePoint13X" fmla="*/ 244 w 278"/>
                                <a:gd name="GluePoint13Y" fmla="*/ 1707 h 339"/>
                                <a:gd name="GluePoint14X" fmla="*/ 238 w 278"/>
                                <a:gd name="GluePoint14Y" fmla="*/ 1693 h 339"/>
                                <a:gd name="GluePoint15X" fmla="*/ 190 w 278"/>
                                <a:gd name="GluePoint15Y" fmla="*/ 1655 h 339"/>
                                <a:gd name="GluePoint16X" fmla="*/ 134 w 278"/>
                                <a:gd name="GluePoint16Y" fmla="*/ 1643 h 339"/>
                                <a:gd name="GluePoint17X" fmla="*/ 109 w 278"/>
                                <a:gd name="GluePoint17Y" fmla="*/ 1642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Lst>
                              <a:rect l="l" t="t" r="r" b="b"/>
                              <a:pathLst>
                                <a:path w="278" h="339">
                                  <a:moveTo>
                                    <a:pt x="109" y="0"/>
                                  </a:moveTo>
                                  <a:lnTo>
                                    <a:pt x="0" y="0"/>
                                  </a:lnTo>
                                  <a:lnTo>
                                    <a:pt x="0" y="339"/>
                                  </a:lnTo>
                                  <a:lnTo>
                                    <a:pt x="76" y="339"/>
                                  </a:lnTo>
                                  <a:lnTo>
                                    <a:pt x="76" y="222"/>
                                  </a:lnTo>
                                  <a:lnTo>
                                    <a:pt x="196" y="222"/>
                                  </a:lnTo>
                                  <a:lnTo>
                                    <a:pt x="183" y="208"/>
                                  </a:lnTo>
                                  <a:lnTo>
                                    <a:pt x="217" y="191"/>
                                  </a:lnTo>
                                  <a:lnTo>
                                    <a:pt x="239" y="167"/>
                                  </a:lnTo>
                                  <a:lnTo>
                                    <a:pt x="241" y="160"/>
                                  </a:lnTo>
                                  <a:lnTo>
                                    <a:pt x="76" y="160"/>
                                  </a:lnTo>
                                  <a:lnTo>
                                    <a:pt x="76" y="65"/>
                                  </a:lnTo>
                                  <a:lnTo>
                                    <a:pt x="244" y="65"/>
                                  </a:lnTo>
                                  <a:lnTo>
                                    <a:pt x="238" y="51"/>
                                  </a:lnTo>
                                  <a:lnTo>
                                    <a:pt x="190" y="13"/>
                                  </a:lnTo>
                                  <a:lnTo>
                                    <a:pt x="134" y="1"/>
                                  </a:lnTo>
                                  <a:lnTo>
                                    <a:pt x="109" y="0"/>
                                  </a:lnTo>
                                  <a:close/>
                                </a:path>
                              </a:pathLst>
                            </a:custGeom>
                            <a:solidFill>
                              <a:srgbClr val="192d4d"/>
                            </a:solidFill>
                            <a:ln w="0">
                              <a:noFill/>
                            </a:ln>
                          </wps:spPr>
                          <wps:style>
                            <a:lnRef idx="0"/>
                            <a:fillRef idx="0"/>
                            <a:effectRef idx="0"/>
                            <a:fontRef idx="minor"/>
                          </wps:style>
                          <wps:bodyPr/>
                        </wps:wsp>
                        <wps:wsp>
                          <wps:cNvPr id="20" name="Freeform 1166"/>
                          <wps:cNvSpPr/>
                          <wps:spPr>
                            <a:xfrm>
                              <a:off x="0" y="0"/>
                              <a:ext cx="176400" cy="209520"/>
                            </a:xfrm>
                            <a:custGeom>
                              <a:avLst/>
                              <a:gdLst>
                                <a:gd name="GluePoint1X" fmla="*/ 196 w 278"/>
                                <a:gd name="GluePoint1Y" fmla="*/ 1864 h 339"/>
                                <a:gd name="GluePoint2X" fmla="*/ 84 w 278"/>
                                <a:gd name="GluePoint2Y" fmla="*/ 1864 h 339"/>
                                <a:gd name="GluePoint3X" fmla="*/ 95 w 278"/>
                                <a:gd name="GluePoint3Y" fmla="*/ 1865 h 339"/>
                                <a:gd name="GluePoint4X" fmla="*/ 106 w 278"/>
                                <a:gd name="GluePoint4Y" fmla="*/ 1868 h 339"/>
                                <a:gd name="GluePoint5X" fmla="*/ 158 w 278"/>
                                <a:gd name="GluePoint5Y" fmla="*/ 1926 h 339"/>
                                <a:gd name="GluePoint6X" fmla="*/ 189 w 278"/>
                                <a:gd name="GluePoint6Y" fmla="*/ 1981 h 339"/>
                                <a:gd name="GluePoint7X" fmla="*/ 277 w 278"/>
                                <a:gd name="GluePoint7Y" fmla="*/ 1981 h 339"/>
                                <a:gd name="GluePoint8X" fmla="*/ 272 w 278"/>
                                <a:gd name="GluePoint8Y" fmla="*/ 1971 h 339"/>
                                <a:gd name="GluePoint9X" fmla="*/ 258 w 278"/>
                                <a:gd name="GluePoint9Y" fmla="*/ 1949 h 339"/>
                                <a:gd name="GluePoint10X" fmla="*/ 235 w 278"/>
                                <a:gd name="GluePoint10Y" fmla="*/ 1914 h 339"/>
                                <a:gd name="GluePoint11X" fmla="*/ 208 w 278"/>
                                <a:gd name="GluePoint11Y" fmla="*/ 1878 h 339"/>
                                <a:gd name="GluePoint12X" fmla="*/ 196 w 278"/>
                                <a:gd name="GluePoint12Y" fmla="*/ 1864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l" t="t" r="r" b="b"/>
                              <a:pathLst>
                                <a:path w="278" h="339">
                                  <a:moveTo>
                                    <a:pt x="196" y="222"/>
                                  </a:moveTo>
                                  <a:lnTo>
                                    <a:pt x="84" y="222"/>
                                  </a:lnTo>
                                  <a:lnTo>
                                    <a:pt x="95" y="223"/>
                                  </a:lnTo>
                                  <a:lnTo>
                                    <a:pt x="106" y="226"/>
                                  </a:lnTo>
                                  <a:lnTo>
                                    <a:pt x="158" y="284"/>
                                  </a:lnTo>
                                  <a:lnTo>
                                    <a:pt x="189" y="339"/>
                                  </a:lnTo>
                                  <a:lnTo>
                                    <a:pt x="277" y="339"/>
                                  </a:lnTo>
                                  <a:lnTo>
                                    <a:pt x="272" y="329"/>
                                  </a:lnTo>
                                  <a:lnTo>
                                    <a:pt x="258" y="307"/>
                                  </a:lnTo>
                                  <a:lnTo>
                                    <a:pt x="235" y="272"/>
                                  </a:lnTo>
                                  <a:lnTo>
                                    <a:pt x="208" y="236"/>
                                  </a:lnTo>
                                  <a:lnTo>
                                    <a:pt x="196" y="222"/>
                                  </a:lnTo>
                                  <a:close/>
                                </a:path>
                              </a:pathLst>
                            </a:custGeom>
                            <a:solidFill>
                              <a:srgbClr val="192d4d"/>
                            </a:solidFill>
                            <a:ln w="0">
                              <a:noFill/>
                            </a:ln>
                          </wps:spPr>
                          <wps:style>
                            <a:lnRef idx="0"/>
                            <a:fillRef idx="0"/>
                            <a:effectRef idx="0"/>
                            <a:fontRef idx="minor"/>
                          </wps:style>
                          <wps:bodyPr/>
                        </wps:wsp>
                        <wps:wsp>
                          <wps:cNvPr id="21" name="Freeform 1165"/>
                          <wps:cNvSpPr/>
                          <wps:spPr>
                            <a:xfrm>
                              <a:off x="0" y="0"/>
                              <a:ext cx="176400" cy="209520"/>
                            </a:xfrm>
                            <a:custGeom>
                              <a:avLst/>
                              <a:gdLst>
                                <a:gd name="GluePoint1X" fmla="*/ 244 w 278"/>
                                <a:gd name="GluePoint1Y" fmla="*/ 1707 h 339"/>
                                <a:gd name="GluePoint2X" fmla="*/ 116 w 278"/>
                                <a:gd name="GluePoint2Y" fmla="*/ 1707 h 339"/>
                                <a:gd name="GluePoint3X" fmla="*/ 128 w 278"/>
                                <a:gd name="GluePoint3Y" fmla="*/ 1708 h 339"/>
                                <a:gd name="GluePoint4X" fmla="*/ 139 w 278"/>
                                <a:gd name="GluePoint4Y" fmla="*/ 1709 h 339"/>
                                <a:gd name="GluePoint5X" fmla="*/ 179 w 278"/>
                                <a:gd name="GluePoint5Y" fmla="*/ 1753 h 339"/>
                                <a:gd name="GluePoint6X" fmla="*/ 177 w 278"/>
                                <a:gd name="GluePoint6Y" fmla="*/ 1766 h 339"/>
                                <a:gd name="GluePoint7X" fmla="*/ 128 w 278"/>
                                <a:gd name="GluePoint7Y" fmla="*/ 1802 h 339"/>
                                <a:gd name="GluePoint8X" fmla="*/ 115 w 278"/>
                                <a:gd name="GluePoint8Y" fmla="*/ 1802 h 339"/>
                                <a:gd name="GluePoint9X" fmla="*/ 241 w 278"/>
                                <a:gd name="GluePoint9Y" fmla="*/ 1802 h 339"/>
                                <a:gd name="GluePoint10X" fmla="*/ 251 w 278"/>
                                <a:gd name="GluePoint10Y" fmla="*/ 1780 h 339"/>
                                <a:gd name="GluePoint11X" fmla="*/ 254 w 278"/>
                                <a:gd name="GluePoint11Y" fmla="*/ 1753 h 339"/>
                                <a:gd name="GluePoint12X" fmla="*/ 250 w 278"/>
                                <a:gd name="GluePoint12Y" fmla="*/ 1720 h 339"/>
                                <a:gd name="GluePoint13X" fmla="*/ 244 w 278"/>
                                <a:gd name="GluePoint13Y" fmla="*/ 1707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Lst>
                              <a:rect l="l" t="t" r="r" b="b"/>
                              <a:pathLst>
                                <a:path w="278" h="339">
                                  <a:moveTo>
                                    <a:pt x="244" y="65"/>
                                  </a:moveTo>
                                  <a:lnTo>
                                    <a:pt x="116" y="65"/>
                                  </a:lnTo>
                                  <a:lnTo>
                                    <a:pt x="128" y="66"/>
                                  </a:lnTo>
                                  <a:lnTo>
                                    <a:pt x="139" y="67"/>
                                  </a:lnTo>
                                  <a:lnTo>
                                    <a:pt x="179" y="111"/>
                                  </a:lnTo>
                                  <a:lnTo>
                                    <a:pt x="177" y="124"/>
                                  </a:lnTo>
                                  <a:lnTo>
                                    <a:pt x="128" y="160"/>
                                  </a:lnTo>
                                  <a:lnTo>
                                    <a:pt x="115" y="160"/>
                                  </a:lnTo>
                                  <a:lnTo>
                                    <a:pt x="241" y="160"/>
                                  </a:lnTo>
                                  <a:lnTo>
                                    <a:pt x="251" y="138"/>
                                  </a:lnTo>
                                  <a:lnTo>
                                    <a:pt x="254" y="111"/>
                                  </a:lnTo>
                                  <a:lnTo>
                                    <a:pt x="250" y="78"/>
                                  </a:lnTo>
                                  <a:lnTo>
                                    <a:pt x="244" y="65"/>
                                  </a:lnTo>
                                  <a:close/>
                                </a:path>
                              </a:pathLst>
                            </a:custGeom>
                            <a:solidFill>
                              <a:srgbClr val="192d4d"/>
                            </a:solidFill>
                            <a:ln w="0">
                              <a:noFill/>
                            </a:ln>
                          </wps:spPr>
                          <wps:style>
                            <a:lnRef idx="0"/>
                            <a:fillRef idx="0"/>
                            <a:effectRef idx="0"/>
                            <a:fontRef idx="minor"/>
                          </wps:style>
                          <wps:bodyPr/>
                        </wps:wsp>
                      </wpg:grpSp>
                      <wpg:grpSp>
                        <wpg:cNvGrpSpPr/>
                        <wpg:grpSpPr>
                          <a:xfrm>
                            <a:off x="6479640" y="859320"/>
                            <a:ext cx="210240" cy="217800"/>
                          </a:xfrm>
                        </wpg:grpSpPr>
                        <wps:wsp>
                          <wps:cNvPr id="22" name="Freeform 1163"/>
                          <wps:cNvSpPr/>
                          <wps:spPr>
                            <a:xfrm>
                              <a:off x="162360" y="0"/>
                              <a:ext cx="47520" cy="217800"/>
                            </a:xfrm>
                            <a:custGeom>
                              <a:avLst/>
                              <a:gdLst>
                                <a:gd name="GluePoint1X" fmla="*/ 165 w 331"/>
                                <a:gd name="GluePoint1Y" fmla="*/ 1637 h 352"/>
                                <a:gd name="GluePoint2X" fmla="*/ 100 w 331"/>
                                <a:gd name="GluePoint2Y" fmla="*/ 1648 h 352"/>
                                <a:gd name="GluePoint3X" fmla="*/ 49 w 331"/>
                                <a:gd name="GluePoint3Y" fmla="*/ 1680 h 352"/>
                                <a:gd name="GluePoint4X" fmla="*/ 12 w 331"/>
                                <a:gd name="GluePoint4Y" fmla="*/ 1737 h 352"/>
                                <a:gd name="GluePoint5X" fmla="*/ 0 w 331"/>
                                <a:gd name="GluePoint5Y" fmla="*/ 1812 h 352"/>
                                <a:gd name="GluePoint6X" fmla="*/ 12 w 331"/>
                                <a:gd name="GluePoint6Y" fmla="*/ 1884 h 352"/>
                                <a:gd name="GluePoint7X" fmla="*/ 45 w 331"/>
                                <a:gd name="GluePoint7Y" fmla="*/ 1940 h 352"/>
                                <a:gd name="GluePoint8X" fmla="*/ 98 w 331"/>
                                <a:gd name="GluePoint8Y" fmla="*/ 1975 h 352"/>
                                <a:gd name="GluePoint9X" fmla="*/ 165 w 331"/>
                                <a:gd name="GluePoint9Y" fmla="*/ 1988 h 352"/>
                                <a:gd name="GluePoint10X" fmla="*/ 233 w 331"/>
                                <a:gd name="GluePoint10Y" fmla="*/ 1975 h 352"/>
                                <a:gd name="GluePoint11X" fmla="*/ 285 w 331"/>
                                <a:gd name="GluePoint11Y" fmla="*/ 1940 h 352"/>
                                <a:gd name="GluePoint12X" fmla="*/ 296 w 331"/>
                                <a:gd name="GluePoint12Y" fmla="*/ 1920 h 352"/>
                                <a:gd name="GluePoint13X" fmla="*/ 165 w 331"/>
                                <a:gd name="GluePoint13Y" fmla="*/ 1920 h 352"/>
                                <a:gd name="GluePoint14X" fmla="*/ 129 w 331"/>
                                <a:gd name="GluePoint14Y" fmla="*/ 1912 h 352"/>
                                <a:gd name="GluePoint15X" fmla="*/ 101 w 331"/>
                                <a:gd name="GluePoint15Y" fmla="*/ 1891 h 352"/>
                                <a:gd name="GluePoint16X" fmla="*/ 84 w 331"/>
                                <a:gd name="GluePoint16Y" fmla="*/ 1857 h 352"/>
                                <a:gd name="GluePoint17X" fmla="*/ 78 w 331"/>
                                <a:gd name="GluePoint17Y" fmla="*/ 1812 h 352"/>
                                <a:gd name="GluePoint18X" fmla="*/ 84 w 331"/>
                                <a:gd name="GluePoint18Y" fmla="*/ 1768 h 352"/>
                                <a:gd name="GluePoint19X" fmla="*/ 101 w 331"/>
                                <a:gd name="GluePoint19Y" fmla="*/ 1734 h 352"/>
                                <a:gd name="GluePoint20X" fmla="*/ 129 w 331"/>
                                <a:gd name="GluePoint20Y" fmla="*/ 1712 h 352"/>
                                <a:gd name="GluePoint21X" fmla="*/ 165 w 331"/>
                                <a:gd name="GluePoint21Y" fmla="*/ 1704 h 352"/>
                                <a:gd name="GluePoint22X" fmla="*/ 297 w 331"/>
                                <a:gd name="GluePoint22Y" fmla="*/ 1704 h 352"/>
                                <a:gd name="GluePoint23X" fmla="*/ 285 w 331"/>
                                <a:gd name="GluePoint23Y" fmla="*/ 1685 h 352"/>
                                <a:gd name="GluePoint24X" fmla="*/ 233 w 331"/>
                                <a:gd name="GluePoint24Y" fmla="*/ 1649 h 352"/>
                                <a:gd name="GluePoint25X" fmla="*/ 165 w 331"/>
                                <a:gd name="GluePoint25Y" fmla="*/ 1637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l" t="t" r="r" b="b"/>
                              <a:pathLst>
                                <a:path w="331" h="352">
                                  <a:moveTo>
                                    <a:pt x="165" y="0"/>
                                  </a:moveTo>
                                  <a:lnTo>
                                    <a:pt x="100" y="11"/>
                                  </a:lnTo>
                                  <a:lnTo>
                                    <a:pt x="49" y="43"/>
                                  </a:lnTo>
                                  <a:lnTo>
                                    <a:pt x="12" y="100"/>
                                  </a:lnTo>
                                  <a:lnTo>
                                    <a:pt x="0" y="175"/>
                                  </a:lnTo>
                                  <a:lnTo>
                                    <a:pt x="12" y="247"/>
                                  </a:lnTo>
                                  <a:lnTo>
                                    <a:pt x="45" y="303"/>
                                  </a:lnTo>
                                  <a:lnTo>
                                    <a:pt x="98" y="338"/>
                                  </a:lnTo>
                                  <a:lnTo>
                                    <a:pt x="165" y="351"/>
                                  </a:lnTo>
                                  <a:lnTo>
                                    <a:pt x="233" y="338"/>
                                  </a:lnTo>
                                  <a:lnTo>
                                    <a:pt x="285" y="303"/>
                                  </a:lnTo>
                                  <a:lnTo>
                                    <a:pt x="296" y="283"/>
                                  </a:lnTo>
                                  <a:lnTo>
                                    <a:pt x="165" y="283"/>
                                  </a:lnTo>
                                  <a:lnTo>
                                    <a:pt x="129" y="275"/>
                                  </a:lnTo>
                                  <a:lnTo>
                                    <a:pt x="101" y="254"/>
                                  </a:lnTo>
                                  <a:lnTo>
                                    <a:pt x="84" y="220"/>
                                  </a:lnTo>
                                  <a:lnTo>
                                    <a:pt x="78" y="175"/>
                                  </a:lnTo>
                                  <a:lnTo>
                                    <a:pt x="84" y="131"/>
                                  </a:lnTo>
                                  <a:lnTo>
                                    <a:pt x="101" y="97"/>
                                  </a:lnTo>
                                  <a:lnTo>
                                    <a:pt x="129" y="75"/>
                                  </a:lnTo>
                                  <a:lnTo>
                                    <a:pt x="165" y="67"/>
                                  </a:lnTo>
                                  <a:lnTo>
                                    <a:pt x="297" y="67"/>
                                  </a:lnTo>
                                  <a:lnTo>
                                    <a:pt x="285" y="48"/>
                                  </a:lnTo>
                                  <a:lnTo>
                                    <a:pt x="233" y="12"/>
                                  </a:lnTo>
                                  <a:lnTo>
                                    <a:pt x="165" y="0"/>
                                  </a:lnTo>
                                  <a:close/>
                                </a:path>
                              </a:pathLst>
                            </a:custGeom>
                            <a:solidFill>
                              <a:srgbClr val="192d4d"/>
                            </a:solidFill>
                            <a:ln w="0">
                              <a:noFill/>
                            </a:ln>
                          </wps:spPr>
                          <wps:style>
                            <a:lnRef idx="0"/>
                            <a:fillRef idx="0"/>
                            <a:effectRef idx="0"/>
                            <a:fontRef idx="minor"/>
                          </wps:style>
                          <wps:bodyPr/>
                        </wps:wsp>
                        <wps:wsp>
                          <wps:cNvPr id="23" name="Freeform 1162"/>
                          <wps:cNvSpPr/>
                          <wps:spPr>
                            <a:xfrm>
                              <a:off x="162360" y="0"/>
                              <a:ext cx="47520" cy="217800"/>
                            </a:xfrm>
                            <a:custGeom>
                              <a:avLst/>
                              <a:gdLst>
                                <a:gd name="GluePoint1X" fmla="*/ 297 w 331"/>
                                <a:gd name="GluePoint1Y" fmla="*/ 1704 h 352"/>
                                <a:gd name="GluePoint2X" fmla="*/ 165 w 331"/>
                                <a:gd name="GluePoint2Y" fmla="*/ 1704 h 352"/>
                                <a:gd name="GluePoint3X" fmla="*/ 201 w 331"/>
                                <a:gd name="GluePoint3Y" fmla="*/ 1712 h 352"/>
                                <a:gd name="GluePoint4X" fmla="*/ 229 w 331"/>
                                <a:gd name="GluePoint4Y" fmla="*/ 1734 h 352"/>
                                <a:gd name="GluePoint5X" fmla="*/ 246 w 331"/>
                                <a:gd name="GluePoint5Y" fmla="*/ 1768 h 352"/>
                                <a:gd name="GluePoint6X" fmla="*/ 252 w 331"/>
                                <a:gd name="GluePoint6Y" fmla="*/ 1812 h 352"/>
                                <a:gd name="GluePoint7X" fmla="*/ 246 w 331"/>
                                <a:gd name="GluePoint7Y" fmla="*/ 1857 h 352"/>
                                <a:gd name="GluePoint8X" fmla="*/ 229 w 331"/>
                                <a:gd name="GluePoint8Y" fmla="*/ 1891 h 352"/>
                                <a:gd name="GluePoint9X" fmla="*/ 201 w 331"/>
                                <a:gd name="GluePoint9Y" fmla="*/ 1912 h 352"/>
                                <a:gd name="GluePoint10X" fmla="*/ 165 w 331"/>
                                <a:gd name="GluePoint10Y" fmla="*/ 1920 h 352"/>
                                <a:gd name="GluePoint11X" fmla="*/ 296 w 331"/>
                                <a:gd name="GluePoint11Y" fmla="*/ 1920 h 352"/>
                                <a:gd name="GluePoint12X" fmla="*/ 318 w 331"/>
                                <a:gd name="GluePoint12Y" fmla="*/ 1884 h 352"/>
                                <a:gd name="GluePoint13X" fmla="*/ 330 w 331"/>
                                <a:gd name="GluePoint13Y" fmla="*/ 1812 h 352"/>
                                <a:gd name="GluePoint14X" fmla="*/ 318 w 331"/>
                                <a:gd name="GluePoint14Y" fmla="*/ 1740 h 352"/>
                                <a:gd name="GluePoint15X" fmla="*/ 297 w 331"/>
                                <a:gd name="GluePoint15Y" fmla="*/ 1704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331" h="352">
                                  <a:moveTo>
                                    <a:pt x="297" y="67"/>
                                  </a:moveTo>
                                  <a:lnTo>
                                    <a:pt x="165" y="67"/>
                                  </a:lnTo>
                                  <a:lnTo>
                                    <a:pt x="201" y="75"/>
                                  </a:lnTo>
                                  <a:lnTo>
                                    <a:pt x="229" y="97"/>
                                  </a:lnTo>
                                  <a:lnTo>
                                    <a:pt x="246" y="131"/>
                                  </a:lnTo>
                                  <a:lnTo>
                                    <a:pt x="252" y="175"/>
                                  </a:lnTo>
                                  <a:lnTo>
                                    <a:pt x="246" y="220"/>
                                  </a:lnTo>
                                  <a:lnTo>
                                    <a:pt x="229" y="254"/>
                                  </a:lnTo>
                                  <a:lnTo>
                                    <a:pt x="201" y="275"/>
                                  </a:lnTo>
                                  <a:lnTo>
                                    <a:pt x="165" y="283"/>
                                  </a:lnTo>
                                  <a:lnTo>
                                    <a:pt x="296" y="283"/>
                                  </a:lnTo>
                                  <a:lnTo>
                                    <a:pt x="318" y="247"/>
                                  </a:lnTo>
                                  <a:lnTo>
                                    <a:pt x="330" y="175"/>
                                  </a:lnTo>
                                  <a:lnTo>
                                    <a:pt x="318" y="103"/>
                                  </a:lnTo>
                                  <a:lnTo>
                                    <a:pt x="297" y="67"/>
                                  </a:lnTo>
                                  <a:close/>
                                </a:path>
                              </a:pathLst>
                            </a:custGeom>
                            <a:solidFill>
                              <a:srgbClr val="192d4d"/>
                            </a:solidFill>
                            <a:ln w="0">
                              <a:noFill/>
                            </a:ln>
                          </wps:spPr>
                          <wps:style>
                            <a:lnRef idx="0"/>
                            <a:fillRef idx="0"/>
                            <a:effectRef idx="0"/>
                            <a:fontRef idx="minor"/>
                          </wps:style>
                          <wps:bodyPr/>
                        </wps:wsp>
                        <pic:pic xmlns:pic="http://schemas.openxmlformats.org/drawingml/2006/picture">
                          <pic:nvPicPr>
                            <pic:cNvPr id="24" name="Picture 1161" descr=""/>
                            <pic:cNvPicPr/>
                          </pic:nvPicPr>
                          <pic:blipFill>
                            <a:blip r:embed="rId4"/>
                            <a:stretch/>
                          </pic:blipFill>
                          <pic:spPr>
                            <a:xfrm>
                              <a:off x="0" y="2520"/>
                              <a:ext cx="48240" cy="209520"/>
                            </a:xfrm>
                            <a:prstGeom prst="rect">
                              <a:avLst/>
                            </a:prstGeom>
                            <a:noFill/>
                            <a:ln w="0">
                              <a:noFill/>
                            </a:ln>
                          </pic:spPr>
                        </pic:pic>
                      </wpg:grpSp>
                      <wpg:grpSp>
                        <wpg:cNvGrpSpPr/>
                        <wpg:grpSpPr>
                          <a:xfrm>
                            <a:off x="6045840" y="861840"/>
                            <a:ext cx="1440" cy="209520"/>
                          </a:xfrm>
                        </wpg:grpSpPr>
                        <wps:wsp>
                          <wps:cNvPr id="25" name="Freeform 1159"/>
                          <wps:cNvSpPr/>
                          <wps:spPr>
                            <a:xfrm>
                              <a:off x="0" y="0"/>
                              <a:ext cx="1440" cy="209520"/>
                            </a:xfrm>
                            <a:custGeom>
                              <a:avLst/>
                              <a:gdLst>
                                <a:gd name="GluePoint1X" fmla="*/ 0 w 2"/>
                                <a:gd name="GluePoint1Y" fmla="*/ 1642 h 339"/>
                                <a:gd name="GluePoint2X" fmla="*/ 0 w 2"/>
                                <a:gd name="GluePoint2Y" fmla="*/ 1981 h 339"/>
                              </a:gdLst>
                              <a:ahLst/>
                              <a:cxnLst>
                                <a:cxn ang="0">
                                  <a:pos x="GluePoint1X" y="GluePoint1Y"/>
                                </a:cxn>
                                <a:cxn ang="0">
                                  <a:pos x="GluePoint2X" y="GluePoint2Y"/>
                                </a:cxn>
                              </a:cxnLst>
                              <a:rect l="l" t="t" r="r" b="b"/>
                              <a:pathLst>
                                <a:path w="2" h="339">
                                  <a:moveTo>
                                    <a:pt x="0" y="0"/>
                                  </a:moveTo>
                                  <a:lnTo>
                                    <a:pt x="0" y="339"/>
                                  </a:lnTo>
                                </a:path>
                              </a:pathLst>
                            </a:custGeom>
                            <a:noFill/>
                            <a:ln w="48240">
                              <a:solidFill>
                                <a:srgbClr val="192d4d"/>
                              </a:solidFill>
                              <a:round/>
                            </a:ln>
                          </wps:spPr>
                          <wps:style>
                            <a:lnRef idx="0"/>
                            <a:fillRef idx="0"/>
                            <a:effectRef idx="0"/>
                            <a:fontRef idx="minor"/>
                          </wps:style>
                          <wps:bodyPr/>
                        </wps:wsp>
                      </wpg:grpSp>
                      <wpg:grpSp>
                        <wpg:cNvGrpSpPr/>
                        <wpg:grpSpPr>
                          <a:xfrm>
                            <a:off x="6343560" y="861840"/>
                            <a:ext cx="146520" cy="209520"/>
                          </a:xfrm>
                        </wpg:grpSpPr>
                        <wps:wsp>
                          <wps:cNvPr id="26" name="Freeform 1157"/>
                          <wps:cNvSpPr/>
                          <wps:spPr>
                            <a:xfrm>
                              <a:off x="0" y="0"/>
                              <a:ext cx="146520" cy="209520"/>
                            </a:xfrm>
                            <a:custGeom>
                              <a:avLst/>
                              <a:gdLst>
                                <a:gd name="GluePoint1X" fmla="*/ 230 w 231"/>
                                <a:gd name="GluePoint1Y" fmla="*/ 1642 h 339"/>
                                <a:gd name="GluePoint2X" fmla="*/ 0 w 231"/>
                                <a:gd name="GluePoint2Y" fmla="*/ 1642 h 339"/>
                                <a:gd name="GluePoint3X" fmla="*/ 0 w 231"/>
                                <a:gd name="GluePoint3Y" fmla="*/ 1981 h 339"/>
                                <a:gd name="GluePoint4X" fmla="*/ 76 w 231"/>
                                <a:gd name="GluePoint4Y" fmla="*/ 1981 h 339"/>
                                <a:gd name="GluePoint5X" fmla="*/ 76 w 231"/>
                                <a:gd name="GluePoint5Y" fmla="*/ 1844 h 339"/>
                                <a:gd name="GluePoint6X" fmla="*/ 169 w 231"/>
                                <a:gd name="GluePoint6Y" fmla="*/ 1844 h 339"/>
                                <a:gd name="GluePoint7X" fmla="*/ 169 w 231"/>
                                <a:gd name="GluePoint7Y" fmla="*/ 1779 h 339"/>
                                <a:gd name="GluePoint8X" fmla="*/ 76 w 231"/>
                                <a:gd name="GluePoint8Y" fmla="*/ 1779 h 339"/>
                                <a:gd name="GluePoint9X" fmla="*/ 76 w 231"/>
                                <a:gd name="GluePoint9Y" fmla="*/ 1707 h 339"/>
                                <a:gd name="GluePoint10X" fmla="*/ 197 w 231"/>
                                <a:gd name="GluePoint10Y" fmla="*/ 1707 h 339"/>
                                <a:gd name="GluePoint11X" fmla="*/ 230 w 231"/>
                                <a:gd name="GluePoint11Y" fmla="*/ 1642 h 3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231" h="339">
                                  <a:moveTo>
                                    <a:pt x="230" y="0"/>
                                  </a:moveTo>
                                  <a:lnTo>
                                    <a:pt x="0" y="0"/>
                                  </a:lnTo>
                                  <a:lnTo>
                                    <a:pt x="0" y="339"/>
                                  </a:lnTo>
                                  <a:lnTo>
                                    <a:pt x="76" y="339"/>
                                  </a:lnTo>
                                  <a:lnTo>
                                    <a:pt x="76" y="202"/>
                                  </a:lnTo>
                                  <a:lnTo>
                                    <a:pt x="169" y="202"/>
                                  </a:lnTo>
                                  <a:lnTo>
                                    <a:pt x="169" y="137"/>
                                  </a:lnTo>
                                  <a:lnTo>
                                    <a:pt x="76" y="137"/>
                                  </a:lnTo>
                                  <a:lnTo>
                                    <a:pt x="76" y="65"/>
                                  </a:lnTo>
                                  <a:lnTo>
                                    <a:pt x="197" y="65"/>
                                  </a:lnTo>
                                  <a:lnTo>
                                    <a:pt x="230" y="0"/>
                                  </a:lnTo>
                                  <a:close/>
                                </a:path>
                              </a:pathLst>
                            </a:custGeom>
                            <a:solidFill>
                              <a:srgbClr val="192d4d"/>
                            </a:solidFill>
                            <a:ln w="0">
                              <a:noFill/>
                            </a:ln>
                          </wps:spPr>
                          <wps:style>
                            <a:lnRef idx="0"/>
                            <a:fillRef idx="0"/>
                            <a:effectRef idx="0"/>
                            <a:fontRef idx="minor"/>
                          </wps:style>
                          <wps:bodyPr/>
                        </wps:wsp>
                      </wpg:grpSp>
                      <wpg:grpSp>
                        <wpg:cNvGrpSpPr/>
                        <wpg:grpSpPr>
                          <a:xfrm>
                            <a:off x="6897240" y="858600"/>
                            <a:ext cx="170640" cy="217800"/>
                          </a:xfrm>
                        </wpg:grpSpPr>
                        <wps:wsp>
                          <wps:cNvPr id="27" name="Freeform 1155"/>
                          <wps:cNvSpPr/>
                          <wps:spPr>
                            <a:xfrm>
                              <a:off x="0" y="0"/>
                              <a:ext cx="84600" cy="217800"/>
                            </a:xfrm>
                            <a:custGeom>
                              <a:avLst/>
                              <a:gdLst>
                                <a:gd name="GluePoint1X" fmla="*/ 179 w 269"/>
                                <a:gd name="GluePoint1Y" fmla="*/ 1636 h 352"/>
                                <a:gd name="GluePoint2X" fmla="*/ 111 w 269"/>
                                <a:gd name="GluePoint2Y" fmla="*/ 1647 h 352"/>
                                <a:gd name="GluePoint3X" fmla="*/ 50 w 269"/>
                                <a:gd name="GluePoint3Y" fmla="*/ 1684 h 352"/>
                                <a:gd name="GluePoint4X" fmla="*/ 12 w 269"/>
                                <a:gd name="GluePoint4Y" fmla="*/ 1741 h 352"/>
                                <a:gd name="GluePoint5X" fmla="*/ 0 w 269"/>
                                <a:gd name="GluePoint5Y" fmla="*/ 1811 h 352"/>
                                <a:gd name="GluePoint6X" fmla="*/ 4 w 269"/>
                                <a:gd name="GluePoint6Y" fmla="*/ 1851 h 352"/>
                                <a:gd name="GluePoint7X" fmla="*/ 33 w 269"/>
                                <a:gd name="GluePoint7Y" fmla="*/ 1921 h 352"/>
                                <a:gd name="GluePoint8X" fmla="*/ 86 w 269"/>
                                <a:gd name="GluePoint8Y" fmla="*/ 1966 h 352"/>
                                <a:gd name="GluePoint9X" fmla="*/ 153 w 269"/>
                                <a:gd name="GluePoint9Y" fmla="*/ 1985 h 352"/>
                                <a:gd name="GluePoint10X" fmla="*/ 187 w 269"/>
                                <a:gd name="GluePoint10Y" fmla="*/ 1987 h 352"/>
                                <a:gd name="GluePoint11X" fmla="*/ 209 w 269"/>
                                <a:gd name="GluePoint11Y" fmla="*/ 1987 h 352"/>
                                <a:gd name="GluePoint12X" fmla="*/ 232 w 269"/>
                                <a:gd name="GluePoint12Y" fmla="*/ 1984 h 352"/>
                                <a:gd name="GluePoint13X" fmla="*/ 252 w 269"/>
                                <a:gd name="GluePoint13Y" fmla="*/ 1981 h 352"/>
                                <a:gd name="GluePoint14X" fmla="*/ 268 w 269"/>
                                <a:gd name="GluePoint14Y" fmla="*/ 1976 h 352"/>
                                <a:gd name="GluePoint15X" fmla="*/ 268 w 269"/>
                                <a:gd name="GluePoint15Y" fmla="*/ 1920 h 352"/>
                                <a:gd name="GluePoint16X" fmla="*/ 197 w 269"/>
                                <a:gd name="GluePoint16Y" fmla="*/ 1920 h 352"/>
                                <a:gd name="GluePoint17X" fmla="*/ 177 w 269"/>
                                <a:gd name="GluePoint17Y" fmla="*/ 1919 h 352"/>
                                <a:gd name="GluePoint18X" fmla="*/ 105 w 269"/>
                                <a:gd name="GluePoint18Y" fmla="*/ 1886 h 352"/>
                                <a:gd name="GluePoint19X" fmla="*/ 79 w 269"/>
                                <a:gd name="GluePoint19Y" fmla="*/ 1810 h 352"/>
                                <a:gd name="GluePoint20X" fmla="*/ 80 w 269"/>
                                <a:gd name="GluePoint20Y" fmla="*/ 1792 h 352"/>
                                <a:gd name="GluePoint21X" fmla="*/ 117 w 269"/>
                                <a:gd name="GluePoint21Y" fmla="*/ 1726 h 352"/>
                                <a:gd name="GluePoint22X" fmla="*/ 188 w 269"/>
                                <a:gd name="GluePoint22Y" fmla="*/ 1706 h 352"/>
                                <a:gd name="GluePoint23X" fmla="*/ 261 w 269"/>
                                <a:gd name="GluePoint23Y" fmla="*/ 1706 h 352"/>
                                <a:gd name="GluePoint24X" fmla="*/ 261 w 269"/>
                                <a:gd name="GluePoint24Y" fmla="*/ 1646 h 352"/>
                                <a:gd name="GluePoint25X" fmla="*/ 240 w 269"/>
                                <a:gd name="GluePoint25Y" fmla="*/ 1642 h 352"/>
                                <a:gd name="GluePoint26X" fmla="*/ 220 w 269"/>
                                <a:gd name="GluePoint26Y" fmla="*/ 1639 h 352"/>
                                <a:gd name="GluePoint27X" fmla="*/ 200 w 269"/>
                                <a:gd name="GluePoint27Y" fmla="*/ 1637 h 352"/>
                                <a:gd name="GluePoint28X" fmla="*/ 179 w 269"/>
                                <a:gd name="GluePoint28Y" fmla="*/ 1636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Lst>
                              <a:rect l="l" t="t" r="r" b="b"/>
                              <a:pathLst>
                                <a:path w="269" h="352">
                                  <a:moveTo>
                                    <a:pt x="179" y="0"/>
                                  </a:moveTo>
                                  <a:lnTo>
                                    <a:pt x="111" y="11"/>
                                  </a:lnTo>
                                  <a:lnTo>
                                    <a:pt x="50" y="48"/>
                                  </a:lnTo>
                                  <a:lnTo>
                                    <a:pt x="12" y="105"/>
                                  </a:lnTo>
                                  <a:lnTo>
                                    <a:pt x="0" y="175"/>
                                  </a:lnTo>
                                  <a:lnTo>
                                    <a:pt x="4" y="215"/>
                                  </a:lnTo>
                                  <a:lnTo>
                                    <a:pt x="33" y="285"/>
                                  </a:lnTo>
                                  <a:lnTo>
                                    <a:pt x="86" y="330"/>
                                  </a:lnTo>
                                  <a:lnTo>
                                    <a:pt x="153" y="349"/>
                                  </a:lnTo>
                                  <a:lnTo>
                                    <a:pt x="187" y="351"/>
                                  </a:lnTo>
                                  <a:lnTo>
                                    <a:pt x="209" y="351"/>
                                  </a:lnTo>
                                  <a:lnTo>
                                    <a:pt x="232" y="348"/>
                                  </a:lnTo>
                                  <a:lnTo>
                                    <a:pt x="252" y="345"/>
                                  </a:lnTo>
                                  <a:lnTo>
                                    <a:pt x="268" y="340"/>
                                  </a:lnTo>
                                  <a:lnTo>
                                    <a:pt x="268" y="284"/>
                                  </a:lnTo>
                                  <a:lnTo>
                                    <a:pt x="197" y="284"/>
                                  </a:lnTo>
                                  <a:lnTo>
                                    <a:pt x="177" y="283"/>
                                  </a:lnTo>
                                  <a:lnTo>
                                    <a:pt x="105" y="250"/>
                                  </a:lnTo>
                                  <a:lnTo>
                                    <a:pt x="79" y="174"/>
                                  </a:lnTo>
                                  <a:lnTo>
                                    <a:pt x="80" y="156"/>
                                  </a:lnTo>
                                  <a:lnTo>
                                    <a:pt x="117" y="90"/>
                                  </a:lnTo>
                                  <a:lnTo>
                                    <a:pt x="188" y="70"/>
                                  </a:lnTo>
                                  <a:lnTo>
                                    <a:pt x="261" y="70"/>
                                  </a:lnTo>
                                  <a:lnTo>
                                    <a:pt x="261" y="10"/>
                                  </a:lnTo>
                                  <a:lnTo>
                                    <a:pt x="240" y="6"/>
                                  </a:lnTo>
                                  <a:lnTo>
                                    <a:pt x="220" y="3"/>
                                  </a:lnTo>
                                  <a:lnTo>
                                    <a:pt x="200" y="1"/>
                                  </a:lnTo>
                                  <a:lnTo>
                                    <a:pt x="179" y="0"/>
                                  </a:lnTo>
                                  <a:close/>
                                </a:path>
                              </a:pathLst>
                            </a:custGeom>
                            <a:solidFill>
                              <a:srgbClr val="192d4d"/>
                            </a:solidFill>
                            <a:ln w="0">
                              <a:noFill/>
                            </a:ln>
                          </wps:spPr>
                          <wps:style>
                            <a:lnRef idx="0"/>
                            <a:fillRef idx="0"/>
                            <a:effectRef idx="0"/>
                            <a:fontRef idx="minor"/>
                          </wps:style>
                          <wps:bodyPr/>
                        </wps:wsp>
                        <wps:wsp>
                          <wps:cNvPr id="28" name="Freeform 1154"/>
                          <wps:cNvSpPr/>
                          <wps:spPr>
                            <a:xfrm>
                              <a:off x="0" y="0"/>
                              <a:ext cx="84600" cy="217800"/>
                            </a:xfrm>
                            <a:custGeom>
                              <a:avLst/>
                              <a:gdLst>
                                <a:gd name="GluePoint1X" fmla="*/ 268 w 269"/>
                                <a:gd name="GluePoint1Y" fmla="*/ 1911 h 352"/>
                                <a:gd name="GluePoint2X" fmla="*/ 252 w 269"/>
                                <a:gd name="GluePoint2Y" fmla="*/ 1914 h 352"/>
                                <a:gd name="GluePoint3X" fmla="*/ 235 w 269"/>
                                <a:gd name="GluePoint3Y" fmla="*/ 1917 h 352"/>
                                <a:gd name="GluePoint4X" fmla="*/ 216 w 269"/>
                                <a:gd name="GluePoint4Y" fmla="*/ 1919 h 352"/>
                                <a:gd name="GluePoint5X" fmla="*/ 197 w 269"/>
                                <a:gd name="GluePoint5Y" fmla="*/ 1920 h 352"/>
                                <a:gd name="GluePoint6X" fmla="*/ 268 w 269"/>
                                <a:gd name="GluePoint6Y" fmla="*/ 1920 h 352"/>
                                <a:gd name="GluePoint7X" fmla="*/ 268 w 269"/>
                                <a:gd name="GluePoint7Y" fmla="*/ 1911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l" t="t" r="r" b="b"/>
                              <a:pathLst>
                                <a:path w="269" h="352">
                                  <a:moveTo>
                                    <a:pt x="268" y="275"/>
                                  </a:moveTo>
                                  <a:lnTo>
                                    <a:pt x="252" y="278"/>
                                  </a:lnTo>
                                  <a:lnTo>
                                    <a:pt x="235" y="281"/>
                                  </a:lnTo>
                                  <a:lnTo>
                                    <a:pt x="216" y="283"/>
                                  </a:lnTo>
                                  <a:lnTo>
                                    <a:pt x="197" y="284"/>
                                  </a:lnTo>
                                  <a:lnTo>
                                    <a:pt x="268" y="284"/>
                                  </a:lnTo>
                                  <a:lnTo>
                                    <a:pt x="268" y="275"/>
                                  </a:lnTo>
                                  <a:close/>
                                </a:path>
                              </a:pathLst>
                            </a:custGeom>
                            <a:solidFill>
                              <a:srgbClr val="192d4d"/>
                            </a:solidFill>
                            <a:ln w="0">
                              <a:noFill/>
                            </a:ln>
                          </wps:spPr>
                          <wps:style>
                            <a:lnRef idx="0"/>
                            <a:fillRef idx="0"/>
                            <a:effectRef idx="0"/>
                            <a:fontRef idx="minor"/>
                          </wps:style>
                          <wps:bodyPr/>
                        </wps:wsp>
                        <wps:wsp>
                          <wps:cNvPr id="29" name="Freeform 1153"/>
                          <wps:cNvSpPr/>
                          <wps:spPr>
                            <a:xfrm>
                              <a:off x="0" y="0"/>
                              <a:ext cx="84600" cy="217800"/>
                            </a:xfrm>
                            <a:custGeom>
                              <a:avLst/>
                              <a:gdLst>
                                <a:gd name="GluePoint1X" fmla="*/ 261 w 269"/>
                                <a:gd name="GluePoint1Y" fmla="*/ 1706 h 352"/>
                                <a:gd name="GluePoint2X" fmla="*/ 188 w 269"/>
                                <a:gd name="GluePoint2Y" fmla="*/ 1706 h 352"/>
                                <a:gd name="GluePoint3X" fmla="*/ 205 w 269"/>
                                <a:gd name="GluePoint3Y" fmla="*/ 1706 h 352"/>
                                <a:gd name="GluePoint4X" fmla="*/ 222 w 269"/>
                                <a:gd name="GluePoint4Y" fmla="*/ 1708 h 352"/>
                                <a:gd name="GluePoint5X" fmla="*/ 240 w 269"/>
                                <a:gd name="GluePoint5Y" fmla="*/ 1711 h 352"/>
                                <a:gd name="GluePoint6X" fmla="*/ 261 w 269"/>
                                <a:gd name="GluePoint6Y" fmla="*/ 1715 h 352"/>
                                <a:gd name="GluePoint7X" fmla="*/ 261 w 269"/>
                                <a:gd name="GluePoint7Y" fmla="*/ 1706 h 35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l" t="t" r="r" b="b"/>
                              <a:pathLst>
                                <a:path w="269" h="352">
                                  <a:moveTo>
                                    <a:pt x="261" y="70"/>
                                  </a:moveTo>
                                  <a:lnTo>
                                    <a:pt x="188" y="70"/>
                                  </a:lnTo>
                                  <a:lnTo>
                                    <a:pt x="205" y="70"/>
                                  </a:lnTo>
                                  <a:lnTo>
                                    <a:pt x="222" y="72"/>
                                  </a:lnTo>
                                  <a:lnTo>
                                    <a:pt x="240" y="75"/>
                                  </a:lnTo>
                                  <a:lnTo>
                                    <a:pt x="261" y="79"/>
                                  </a:lnTo>
                                  <a:lnTo>
                                    <a:pt x="261" y="70"/>
                                  </a:lnTo>
                                  <a:close/>
                                </a:path>
                              </a:pathLst>
                            </a:custGeom>
                            <a:solidFill>
                              <a:srgbClr val="192d4d"/>
                            </a:solidFill>
                            <a:ln w="0">
                              <a:noFill/>
                            </a:ln>
                          </wps:spPr>
                          <wps:style>
                            <a:lnRef idx="0"/>
                            <a:fillRef idx="0"/>
                            <a:effectRef idx="0"/>
                            <a:fontRef idx="minor"/>
                          </wps:style>
                          <wps:bodyPr/>
                        </wps:wsp>
                        <pic:pic xmlns:pic="http://schemas.openxmlformats.org/drawingml/2006/picture">
                          <pic:nvPicPr>
                            <pic:cNvPr id="30" name="Picture 1152" descr=""/>
                            <pic:cNvPicPr/>
                          </pic:nvPicPr>
                          <pic:blipFill>
                            <a:blip r:embed="rId5"/>
                            <a:stretch/>
                          </pic:blipFill>
                          <pic:spPr>
                            <a:xfrm>
                              <a:off x="101880" y="3240"/>
                              <a:ext cx="69120" cy="209520"/>
                            </a:xfrm>
                            <a:prstGeom prst="rect">
                              <a:avLst/>
                            </a:prstGeom>
                            <a:noFill/>
                            <a:ln w="0">
                              <a:noFill/>
                            </a:ln>
                          </pic:spPr>
                        </pic:pic>
                      </wpg:grpSp>
                      <wpg:grpSp>
                        <wpg:cNvGrpSpPr/>
                        <wpg:grpSpPr>
                          <a:xfrm>
                            <a:off x="5924520" y="454680"/>
                            <a:ext cx="367200" cy="357480"/>
                          </a:xfrm>
                        </wpg:grpSpPr>
                        <wps:wsp>
                          <wps:cNvPr id="31" name="Freeform 1150"/>
                          <wps:cNvSpPr/>
                          <wps:spPr>
                            <a:xfrm>
                              <a:off x="259920" y="0"/>
                              <a:ext cx="107280" cy="357480"/>
                            </a:xfrm>
                            <a:custGeom>
                              <a:avLst/>
                              <a:gdLst>
                                <a:gd name="GluePoint1X" fmla="*/ 289 w 578"/>
                                <a:gd name="GluePoint1Y" fmla="*/ 984 h 578"/>
                                <a:gd name="GluePoint2X" fmla="*/ 213 w 578"/>
                                <a:gd name="GluePoint2Y" fmla="*/ 994 h 578"/>
                                <a:gd name="GluePoint3X" fmla="*/ 144 w 578"/>
                                <a:gd name="GluePoint3Y" fmla="*/ 1023 h 578"/>
                                <a:gd name="GluePoint4X" fmla="*/ 85 w 578"/>
                                <a:gd name="GluePoint4Y" fmla="*/ 1068 h 578"/>
                                <a:gd name="GluePoint5X" fmla="*/ 40 w 578"/>
                                <a:gd name="GluePoint5Y" fmla="*/ 1127 h 578"/>
                                <a:gd name="GluePoint6X" fmla="*/ 11 w 578"/>
                                <a:gd name="GluePoint6Y" fmla="*/ 1196 h 578"/>
                                <a:gd name="GluePoint7X" fmla="*/ 0 w 578"/>
                                <a:gd name="GluePoint7Y" fmla="*/ 1273 h 578"/>
                                <a:gd name="GluePoint8X" fmla="*/ 11 w 578"/>
                                <a:gd name="GluePoint8Y" fmla="*/ 1350 h 578"/>
                                <a:gd name="GluePoint9X" fmla="*/ 40 w 578"/>
                                <a:gd name="GluePoint9Y" fmla="*/ 1419 h 578"/>
                                <a:gd name="GluePoint10X" fmla="*/ 85 w 578"/>
                                <a:gd name="GluePoint10Y" fmla="*/ 1478 h 578"/>
                                <a:gd name="GluePoint11X" fmla="*/ 144 w 578"/>
                                <a:gd name="GluePoint11Y" fmla="*/ 1523 h 578"/>
                                <a:gd name="GluePoint12X" fmla="*/ 213 w 578"/>
                                <a:gd name="GluePoint12Y" fmla="*/ 1552 h 578"/>
                                <a:gd name="GluePoint13X" fmla="*/ 289 w 578"/>
                                <a:gd name="GluePoint13Y" fmla="*/ 1562 h 578"/>
                                <a:gd name="GluePoint14X" fmla="*/ 366 w 578"/>
                                <a:gd name="GluePoint14Y" fmla="*/ 1552 h 578"/>
                                <a:gd name="GluePoint15X" fmla="*/ 435 w 578"/>
                                <a:gd name="GluePoint15Y" fmla="*/ 1523 h 578"/>
                                <a:gd name="GluePoint16X" fmla="*/ 494 w 578"/>
                                <a:gd name="GluePoint16Y" fmla="*/ 1478 h 578"/>
                                <a:gd name="GluePoint17X" fmla="*/ 539 w 578"/>
                                <a:gd name="GluePoint17Y" fmla="*/ 1419 h 578"/>
                                <a:gd name="GluePoint18X" fmla="*/ 568 w 578"/>
                                <a:gd name="GluePoint18Y" fmla="*/ 1350 h 578"/>
                                <a:gd name="GluePoint19X" fmla="*/ 578 w 578"/>
                                <a:gd name="GluePoint19Y" fmla="*/ 1273 h 578"/>
                                <a:gd name="GluePoint20X" fmla="*/ 568 w 578"/>
                                <a:gd name="GluePoint20Y" fmla="*/ 1196 h 578"/>
                                <a:gd name="GluePoint21X" fmla="*/ 539 w 578"/>
                                <a:gd name="GluePoint21Y" fmla="*/ 1127 h 578"/>
                                <a:gd name="GluePoint22X" fmla="*/ 494 w 578"/>
                                <a:gd name="GluePoint22Y" fmla="*/ 1068 h 578"/>
                                <a:gd name="GluePoint23X" fmla="*/ 435 w 578"/>
                                <a:gd name="GluePoint23Y" fmla="*/ 1023 h 578"/>
                                <a:gd name="GluePoint24X" fmla="*/ 366 w 578"/>
                                <a:gd name="GluePoint24Y" fmla="*/ 994 h 578"/>
                                <a:gd name="GluePoint25X" fmla="*/ 289 w 578"/>
                                <a:gd name="GluePoint25Y" fmla="*/ 984 h 57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l" t="t" r="r" b="b"/>
                              <a:pathLst>
                                <a:path w="578" h="578">
                                  <a:moveTo>
                                    <a:pt x="289" y="0"/>
                                  </a:moveTo>
                                  <a:lnTo>
                                    <a:pt x="213" y="10"/>
                                  </a:lnTo>
                                  <a:lnTo>
                                    <a:pt x="144" y="39"/>
                                  </a:lnTo>
                                  <a:lnTo>
                                    <a:pt x="85" y="84"/>
                                  </a:lnTo>
                                  <a:lnTo>
                                    <a:pt x="40" y="143"/>
                                  </a:lnTo>
                                  <a:lnTo>
                                    <a:pt x="11" y="212"/>
                                  </a:lnTo>
                                  <a:lnTo>
                                    <a:pt x="0" y="289"/>
                                  </a:lnTo>
                                  <a:lnTo>
                                    <a:pt x="11" y="366"/>
                                  </a:lnTo>
                                  <a:lnTo>
                                    <a:pt x="40" y="435"/>
                                  </a:lnTo>
                                  <a:lnTo>
                                    <a:pt x="85" y="494"/>
                                  </a:lnTo>
                                  <a:lnTo>
                                    <a:pt x="144" y="539"/>
                                  </a:lnTo>
                                  <a:lnTo>
                                    <a:pt x="213" y="568"/>
                                  </a:lnTo>
                                  <a:lnTo>
                                    <a:pt x="289" y="578"/>
                                  </a:lnTo>
                                  <a:lnTo>
                                    <a:pt x="366" y="568"/>
                                  </a:lnTo>
                                  <a:lnTo>
                                    <a:pt x="435" y="539"/>
                                  </a:lnTo>
                                  <a:lnTo>
                                    <a:pt x="494" y="494"/>
                                  </a:lnTo>
                                  <a:lnTo>
                                    <a:pt x="539" y="435"/>
                                  </a:lnTo>
                                  <a:lnTo>
                                    <a:pt x="568" y="366"/>
                                  </a:lnTo>
                                  <a:lnTo>
                                    <a:pt x="578" y="289"/>
                                  </a:lnTo>
                                  <a:lnTo>
                                    <a:pt x="568" y="212"/>
                                  </a:lnTo>
                                  <a:lnTo>
                                    <a:pt x="539" y="143"/>
                                  </a:lnTo>
                                  <a:lnTo>
                                    <a:pt x="494" y="84"/>
                                  </a:lnTo>
                                  <a:lnTo>
                                    <a:pt x="435" y="39"/>
                                  </a:lnTo>
                                  <a:lnTo>
                                    <a:pt x="366" y="10"/>
                                  </a:lnTo>
                                  <a:lnTo>
                                    <a:pt x="289" y="0"/>
                                  </a:lnTo>
                                  <a:close/>
                                </a:path>
                              </a:pathLst>
                            </a:custGeom>
                            <a:solidFill>
                              <a:srgbClr val="192d4d"/>
                            </a:solidFill>
                            <a:ln w="0">
                              <a:noFill/>
                            </a:ln>
                          </wps:spPr>
                          <wps:style>
                            <a:lnRef idx="0"/>
                            <a:fillRef idx="0"/>
                            <a:effectRef idx="0"/>
                            <a:fontRef idx="minor"/>
                          </wps:style>
                          <wps:bodyPr/>
                        </wps:wsp>
                        <pic:pic xmlns:pic="http://schemas.openxmlformats.org/drawingml/2006/picture">
                          <pic:nvPicPr>
                            <pic:cNvPr id="32" name="Picture 1149" descr=""/>
                            <pic:cNvPicPr/>
                          </pic:nvPicPr>
                          <pic:blipFill>
                            <a:blip r:embed="rId6"/>
                            <a:stretch/>
                          </pic:blipFill>
                          <pic:spPr>
                            <a:xfrm>
                              <a:off x="278280" y="59040"/>
                              <a:ext cx="71280" cy="237960"/>
                            </a:xfrm>
                            <a:prstGeom prst="rect">
                              <a:avLst/>
                            </a:prstGeom>
                            <a:noFill/>
                            <a:ln w="0">
                              <a:noFill/>
                            </a:ln>
                          </pic:spPr>
                        </pic:pic>
                        <pic:pic xmlns:pic="http://schemas.openxmlformats.org/drawingml/2006/picture">
                          <pic:nvPicPr>
                            <pic:cNvPr id="33" name="Picture 1148" descr=""/>
                            <pic:cNvPicPr/>
                          </pic:nvPicPr>
                          <pic:blipFill>
                            <a:blip r:embed="rId7"/>
                            <a:stretch/>
                          </pic:blipFill>
                          <pic:spPr>
                            <a:xfrm>
                              <a:off x="58320" y="269280"/>
                              <a:ext cx="47160" cy="84960"/>
                            </a:xfrm>
                            <a:prstGeom prst="rect">
                              <a:avLst/>
                            </a:prstGeom>
                            <a:noFill/>
                            <a:ln w="0">
                              <a:noFill/>
                            </a:ln>
                          </pic:spPr>
                        </pic:pic>
                        <pic:pic xmlns:pic="http://schemas.openxmlformats.org/drawingml/2006/picture">
                          <pic:nvPicPr>
                            <pic:cNvPr id="34" name="Picture 1147" descr=""/>
                            <pic:cNvPicPr/>
                          </pic:nvPicPr>
                          <pic:blipFill>
                            <a:blip r:embed="rId8"/>
                            <a:stretch/>
                          </pic:blipFill>
                          <pic:spPr>
                            <a:xfrm>
                              <a:off x="0" y="132120"/>
                              <a:ext cx="82440" cy="132120"/>
                            </a:xfrm>
                            <a:prstGeom prst="rect">
                              <a:avLst/>
                            </a:prstGeom>
                            <a:noFill/>
                            <a:ln w="0">
                              <a:noFill/>
                            </a:ln>
                          </pic:spPr>
                        </pic:pic>
                        <pic:pic xmlns:pic="http://schemas.openxmlformats.org/drawingml/2006/picture">
                          <pic:nvPicPr>
                            <pic:cNvPr id="35" name="Picture 1146" descr=""/>
                            <pic:cNvPicPr/>
                          </pic:nvPicPr>
                          <pic:blipFill>
                            <a:blip r:embed="rId9"/>
                            <a:stretch/>
                          </pic:blipFill>
                          <pic:spPr>
                            <a:xfrm>
                              <a:off x="2520" y="146520"/>
                              <a:ext cx="36360" cy="25920"/>
                            </a:xfrm>
                            <a:prstGeom prst="rect">
                              <a:avLst/>
                            </a:prstGeom>
                            <a:noFill/>
                            <a:ln w="0">
                              <a:noFill/>
                            </a:ln>
                          </pic:spPr>
                        </pic:pic>
                        <pic:pic xmlns:pic="http://schemas.openxmlformats.org/drawingml/2006/picture">
                          <pic:nvPicPr>
                            <pic:cNvPr id="36" name="Picture 1145" descr=""/>
                            <pic:cNvPicPr/>
                          </pic:nvPicPr>
                          <pic:blipFill>
                            <a:blip r:embed="rId10"/>
                            <a:stretch/>
                          </pic:blipFill>
                          <pic:spPr>
                            <a:xfrm>
                              <a:off x="15120" y="177120"/>
                              <a:ext cx="27360" cy="15120"/>
                            </a:xfrm>
                            <a:prstGeom prst="rect">
                              <a:avLst/>
                            </a:prstGeom>
                            <a:noFill/>
                            <a:ln w="0">
                              <a:noFill/>
                            </a:ln>
                          </pic:spPr>
                        </pic:pic>
                        <pic:pic xmlns:pic="http://schemas.openxmlformats.org/drawingml/2006/picture">
                          <pic:nvPicPr>
                            <pic:cNvPr id="37" name="Picture 1144" descr=""/>
                            <pic:cNvPicPr/>
                          </pic:nvPicPr>
                          <pic:blipFill>
                            <a:blip r:embed="rId11"/>
                            <a:stretch/>
                          </pic:blipFill>
                          <pic:spPr>
                            <a:xfrm>
                              <a:off x="24840" y="191160"/>
                              <a:ext cx="24120" cy="17640"/>
                            </a:xfrm>
                            <a:prstGeom prst="rect">
                              <a:avLst/>
                            </a:prstGeom>
                            <a:noFill/>
                            <a:ln w="0">
                              <a:noFill/>
                            </a:ln>
                          </pic:spPr>
                        </pic:pic>
                        <pic:pic xmlns:pic="http://schemas.openxmlformats.org/drawingml/2006/picture">
                          <pic:nvPicPr>
                            <pic:cNvPr id="38" name="Picture 1143" descr=""/>
                            <pic:cNvPicPr/>
                          </pic:nvPicPr>
                          <pic:blipFill>
                            <a:blip r:embed="rId12"/>
                            <a:stretch/>
                          </pic:blipFill>
                          <pic:spPr>
                            <a:xfrm>
                              <a:off x="32400" y="203040"/>
                              <a:ext cx="21600" cy="19800"/>
                            </a:xfrm>
                            <a:prstGeom prst="rect">
                              <a:avLst/>
                            </a:prstGeom>
                            <a:noFill/>
                            <a:ln w="0">
                              <a:noFill/>
                            </a:ln>
                          </pic:spPr>
                        </pic:pic>
                      </wpg:grpSp>
                      <wpg:grpSp>
                        <wpg:cNvGrpSpPr/>
                        <wpg:grpSpPr>
                          <a:xfrm>
                            <a:off x="5216400" y="662400"/>
                            <a:ext cx="44280" cy="35640"/>
                          </a:xfrm>
                        </wpg:grpSpPr>
                        <wps:wsp>
                          <wps:cNvPr id="39" name="Freeform 1141"/>
                          <wps:cNvSpPr/>
                          <wps:spPr>
                            <a:xfrm>
                              <a:off x="0" y="0"/>
                              <a:ext cx="44280" cy="35640"/>
                            </a:xfrm>
                            <a:custGeom>
                              <a:avLst/>
                              <a:gdLst>
                                <a:gd name="GluePoint1X" fmla="*/ 45 w 70"/>
                                <a:gd name="GluePoint1Y" fmla="*/ 1320 h 58"/>
                                <a:gd name="GluePoint2X" fmla="*/ 12 w 70"/>
                                <a:gd name="GluePoint2Y" fmla="*/ 1341 h 58"/>
                                <a:gd name="GluePoint3X" fmla="*/ 0 w 70"/>
                                <a:gd name="GluePoint3Y" fmla="*/ 1353 h 58"/>
                                <a:gd name="GluePoint4X" fmla="*/ 6 w 70"/>
                                <a:gd name="GluePoint4Y" fmla="*/ 1364 h 58"/>
                                <a:gd name="GluePoint5X" fmla="*/ 30 w 70"/>
                                <a:gd name="GluePoint5Y" fmla="*/ 1377 h 58"/>
                                <a:gd name="GluePoint6X" fmla="*/ 44 w 70"/>
                                <a:gd name="GluePoint6Y" fmla="*/ 1376 h 58"/>
                                <a:gd name="GluePoint7X" fmla="*/ 57 w 70"/>
                                <a:gd name="GluePoint7Y" fmla="*/ 1363 h 58"/>
                                <a:gd name="GluePoint8X" fmla="*/ 66 w 70"/>
                                <a:gd name="GluePoint8Y" fmla="*/ 1347 h 58"/>
                                <a:gd name="GluePoint9X" fmla="*/ 69 w 70"/>
                                <a:gd name="GluePoint9Y" fmla="*/ 1334 h 58"/>
                                <a:gd name="GluePoint10X" fmla="*/ 45 w 70"/>
                                <a:gd name="GluePoint10Y" fmla="*/ 1320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0" h="58">
                                  <a:moveTo>
                                    <a:pt x="45" y="0"/>
                                  </a:moveTo>
                                  <a:lnTo>
                                    <a:pt x="12" y="21"/>
                                  </a:lnTo>
                                  <a:lnTo>
                                    <a:pt x="0" y="33"/>
                                  </a:lnTo>
                                  <a:lnTo>
                                    <a:pt x="6" y="44"/>
                                  </a:lnTo>
                                  <a:lnTo>
                                    <a:pt x="30" y="57"/>
                                  </a:lnTo>
                                  <a:lnTo>
                                    <a:pt x="44" y="56"/>
                                  </a:lnTo>
                                  <a:lnTo>
                                    <a:pt x="57" y="43"/>
                                  </a:lnTo>
                                  <a:lnTo>
                                    <a:pt x="66" y="27"/>
                                  </a:lnTo>
                                  <a:lnTo>
                                    <a:pt x="69" y="14"/>
                                  </a:lnTo>
                                  <a:lnTo>
                                    <a:pt x="45" y="0"/>
                                  </a:lnTo>
                                  <a:close/>
                                </a:path>
                              </a:pathLst>
                            </a:custGeom>
                            <a:solidFill>
                              <a:srgbClr val="a8a8a7"/>
                            </a:solidFill>
                            <a:ln w="0">
                              <a:noFill/>
                            </a:ln>
                          </wps:spPr>
                          <wps:style>
                            <a:lnRef idx="0"/>
                            <a:fillRef idx="0"/>
                            <a:effectRef idx="0"/>
                            <a:fontRef idx="minor"/>
                          </wps:style>
                          <wps:bodyPr/>
                        </wps:wsp>
                      </wpg:grpSp>
                      <wpg:grpSp>
                        <wpg:cNvGrpSpPr/>
                        <wpg:grpSpPr>
                          <a:xfrm>
                            <a:off x="5226120" y="661680"/>
                            <a:ext cx="34920" cy="38880"/>
                          </a:xfrm>
                        </wpg:grpSpPr>
                        <wps:wsp>
                          <wps:cNvPr id="40" name="Freeform 1139"/>
                          <wps:cNvSpPr/>
                          <wps:spPr>
                            <a:xfrm>
                              <a:off x="0" y="0"/>
                              <a:ext cx="34920" cy="38880"/>
                            </a:xfrm>
                            <a:custGeom>
                              <a:avLst/>
                              <a:gdLst>
                                <a:gd name="GluePoint1X" fmla="*/ 11 w 55"/>
                                <a:gd name="GluePoint1Y" fmla="*/ 1376 h 63"/>
                                <a:gd name="GluePoint2X" fmla="*/ 18 w 55"/>
                                <a:gd name="GluePoint2Y" fmla="*/ 1382 h 63"/>
                                <a:gd name="GluePoint3X" fmla="*/ 24 w 55"/>
                                <a:gd name="GluePoint3Y" fmla="*/ 1379 h 63"/>
                                <a:gd name="GluePoint4X" fmla="*/ 20 w 55"/>
                                <a:gd name="GluePoint4Y" fmla="*/ 1379 h 63"/>
                                <a:gd name="GluePoint5X" fmla="*/ 11 w 55"/>
                                <a:gd name="GluePoint5Y" fmla="*/ 1376 h 6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5" h="63">
                                  <a:moveTo>
                                    <a:pt x="11" y="57"/>
                                  </a:moveTo>
                                  <a:lnTo>
                                    <a:pt x="18" y="63"/>
                                  </a:lnTo>
                                  <a:lnTo>
                                    <a:pt x="24" y="60"/>
                                  </a:lnTo>
                                  <a:lnTo>
                                    <a:pt x="20" y="60"/>
                                  </a:lnTo>
                                  <a:lnTo>
                                    <a:pt x="11" y="57"/>
                                  </a:lnTo>
                                  <a:close/>
                                </a:path>
                              </a:pathLst>
                            </a:custGeom>
                            <a:solidFill>
                              <a:srgbClr val="646363"/>
                            </a:solidFill>
                            <a:ln w="0">
                              <a:noFill/>
                            </a:ln>
                          </wps:spPr>
                          <wps:style>
                            <a:lnRef idx="0"/>
                            <a:fillRef idx="0"/>
                            <a:effectRef idx="0"/>
                            <a:fontRef idx="minor"/>
                          </wps:style>
                          <wps:bodyPr/>
                        </wps:wsp>
                        <wps:wsp>
                          <wps:cNvPr id="41" name="Freeform 1138"/>
                          <wps:cNvSpPr/>
                          <wps:spPr>
                            <a:xfrm>
                              <a:off x="0" y="0"/>
                              <a:ext cx="34920" cy="38880"/>
                            </a:xfrm>
                            <a:custGeom>
                              <a:avLst/>
                              <a:gdLst>
                                <a:gd name="GluePoint1X" fmla="*/ 29 w 55"/>
                                <a:gd name="GluePoint1Y" fmla="*/ 1376 h 63"/>
                                <a:gd name="GluePoint2X" fmla="*/ 20 w 55"/>
                                <a:gd name="GluePoint2Y" fmla="*/ 1379 h 63"/>
                                <a:gd name="GluePoint3X" fmla="*/ 24 w 55"/>
                                <a:gd name="GluePoint3Y" fmla="*/ 1379 h 63"/>
                                <a:gd name="GluePoint4X" fmla="*/ 28 w 55"/>
                                <a:gd name="GluePoint4Y" fmla="*/ 1376 h 63"/>
                                <a:gd name="GluePoint5X" fmla="*/ 29 w 55"/>
                                <a:gd name="GluePoint5Y" fmla="*/ 1376 h 6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5" h="63">
                                  <a:moveTo>
                                    <a:pt x="29" y="57"/>
                                  </a:moveTo>
                                  <a:lnTo>
                                    <a:pt x="20" y="60"/>
                                  </a:lnTo>
                                  <a:lnTo>
                                    <a:pt x="24" y="60"/>
                                  </a:lnTo>
                                  <a:lnTo>
                                    <a:pt x="28" y="57"/>
                                  </a:lnTo>
                                  <a:lnTo>
                                    <a:pt x="29" y="57"/>
                                  </a:lnTo>
                                  <a:close/>
                                </a:path>
                              </a:pathLst>
                            </a:custGeom>
                            <a:solidFill>
                              <a:srgbClr val="646363"/>
                            </a:solidFill>
                            <a:ln w="0">
                              <a:noFill/>
                            </a:ln>
                          </wps:spPr>
                          <wps:style>
                            <a:lnRef idx="0"/>
                            <a:fillRef idx="0"/>
                            <a:effectRef idx="0"/>
                            <a:fontRef idx="minor"/>
                          </wps:style>
                          <wps:bodyPr/>
                        </wps:wsp>
                        <wps:wsp>
                          <wps:cNvPr id="42" name="Freeform 1137"/>
                          <wps:cNvSpPr/>
                          <wps:spPr>
                            <a:xfrm>
                              <a:off x="0" y="0"/>
                              <a:ext cx="34920" cy="38880"/>
                            </a:xfrm>
                            <a:custGeom>
                              <a:avLst/>
                              <a:gdLst>
                                <a:gd name="GluePoint1X" fmla="*/ 8 w 55"/>
                                <a:gd name="GluePoint1Y" fmla="*/ 1374 h 63"/>
                                <a:gd name="GluePoint2X" fmla="*/ 10 w 55"/>
                                <a:gd name="GluePoint2Y" fmla="*/ 1376 h 63"/>
                                <a:gd name="GluePoint3X" fmla="*/ 11 w 55"/>
                                <a:gd name="GluePoint3Y" fmla="*/ 1376 h 63"/>
                                <a:gd name="GluePoint4X" fmla="*/ 8 w 55"/>
                                <a:gd name="GluePoint4Y" fmla="*/ 1374 h 63"/>
                              </a:gdLst>
                              <a:ahLst/>
                              <a:cxnLst>
                                <a:cxn ang="0">
                                  <a:pos x="GluePoint1X" y="GluePoint1Y"/>
                                </a:cxn>
                                <a:cxn ang="0">
                                  <a:pos x="GluePoint2X" y="GluePoint2Y"/>
                                </a:cxn>
                                <a:cxn ang="0">
                                  <a:pos x="GluePoint3X" y="GluePoint3Y"/>
                                </a:cxn>
                                <a:cxn ang="0">
                                  <a:pos x="GluePoint4X" y="GluePoint4Y"/>
                                </a:cxn>
                              </a:cxnLst>
                              <a:rect l="l" t="t" r="r" b="b"/>
                              <a:pathLst>
                                <a:path w="55" h="63">
                                  <a:moveTo>
                                    <a:pt x="8" y="55"/>
                                  </a:moveTo>
                                  <a:lnTo>
                                    <a:pt x="10" y="57"/>
                                  </a:lnTo>
                                  <a:lnTo>
                                    <a:pt x="11" y="57"/>
                                  </a:lnTo>
                                  <a:lnTo>
                                    <a:pt x="8" y="55"/>
                                  </a:lnTo>
                                  <a:close/>
                                </a:path>
                              </a:pathLst>
                            </a:custGeom>
                            <a:solidFill>
                              <a:srgbClr val="646363"/>
                            </a:solidFill>
                            <a:ln w="0">
                              <a:noFill/>
                            </a:ln>
                          </wps:spPr>
                          <wps:style>
                            <a:lnRef idx="0"/>
                            <a:fillRef idx="0"/>
                            <a:effectRef idx="0"/>
                            <a:fontRef idx="minor"/>
                          </wps:style>
                          <wps:bodyPr/>
                        </wps:wsp>
                        <wps:wsp>
                          <wps:cNvPr id="43" name="Freeform 1136"/>
                          <wps:cNvSpPr/>
                          <wps:spPr>
                            <a:xfrm>
                              <a:off x="0" y="0"/>
                              <a:ext cx="34920" cy="38880"/>
                            </a:xfrm>
                            <a:custGeom>
                              <a:avLst/>
                              <a:gdLst>
                                <a:gd name="GluePoint1X" fmla="*/ 35 w 55"/>
                                <a:gd name="GluePoint1Y" fmla="*/ 1371 h 63"/>
                                <a:gd name="GluePoint2X" fmla="*/ 29 w 55"/>
                                <a:gd name="GluePoint2Y" fmla="*/ 1376 h 63"/>
                                <a:gd name="GluePoint3X" fmla="*/ 30 w 55"/>
                                <a:gd name="GluePoint3Y" fmla="*/ 1375 h 63"/>
                                <a:gd name="GluePoint4X" fmla="*/ 35 w 55"/>
                                <a:gd name="GluePoint4Y" fmla="*/ 1371 h 63"/>
                              </a:gdLst>
                              <a:ahLst/>
                              <a:cxnLst>
                                <a:cxn ang="0">
                                  <a:pos x="GluePoint1X" y="GluePoint1Y"/>
                                </a:cxn>
                                <a:cxn ang="0">
                                  <a:pos x="GluePoint2X" y="GluePoint2Y"/>
                                </a:cxn>
                                <a:cxn ang="0">
                                  <a:pos x="GluePoint3X" y="GluePoint3Y"/>
                                </a:cxn>
                                <a:cxn ang="0">
                                  <a:pos x="GluePoint4X" y="GluePoint4Y"/>
                                </a:cxn>
                              </a:cxnLst>
                              <a:rect l="l" t="t" r="r" b="b"/>
                              <a:pathLst>
                                <a:path w="55" h="63">
                                  <a:moveTo>
                                    <a:pt x="35" y="52"/>
                                  </a:moveTo>
                                  <a:lnTo>
                                    <a:pt x="29" y="57"/>
                                  </a:lnTo>
                                  <a:lnTo>
                                    <a:pt x="30" y="56"/>
                                  </a:lnTo>
                                  <a:lnTo>
                                    <a:pt x="35" y="52"/>
                                  </a:lnTo>
                                  <a:close/>
                                </a:path>
                              </a:pathLst>
                            </a:custGeom>
                            <a:solidFill>
                              <a:srgbClr val="646363"/>
                            </a:solidFill>
                            <a:ln w="0">
                              <a:noFill/>
                            </a:ln>
                          </wps:spPr>
                          <wps:style>
                            <a:lnRef idx="0"/>
                            <a:fillRef idx="0"/>
                            <a:effectRef idx="0"/>
                            <a:fontRef idx="minor"/>
                          </wps:style>
                          <wps:bodyPr/>
                        </wps:wsp>
                        <wps:wsp>
                          <wps:cNvPr id="44" name="Freeform 1135"/>
                          <wps:cNvSpPr/>
                          <wps:spPr>
                            <a:xfrm>
                              <a:off x="0" y="0"/>
                              <a:ext cx="34920" cy="38880"/>
                            </a:xfrm>
                            <a:custGeom>
                              <a:avLst/>
                              <a:gdLst>
                                <a:gd name="GluePoint1X" fmla="*/ 5 w 55"/>
                                <a:gd name="GluePoint1Y" fmla="*/ 1371 h 63"/>
                                <a:gd name="GluePoint2X" fmla="*/ 6 w 55"/>
                                <a:gd name="GluePoint2Y" fmla="*/ 1372 h 63"/>
                                <a:gd name="GluePoint3X" fmla="*/ 8 w 55"/>
                                <a:gd name="GluePoint3Y" fmla="*/ 1374 h 63"/>
                                <a:gd name="GluePoint4X" fmla="*/ 5 w 55"/>
                                <a:gd name="GluePoint4Y" fmla="*/ 1371 h 63"/>
                              </a:gdLst>
                              <a:ahLst/>
                              <a:cxnLst>
                                <a:cxn ang="0">
                                  <a:pos x="GluePoint1X" y="GluePoint1Y"/>
                                </a:cxn>
                                <a:cxn ang="0">
                                  <a:pos x="GluePoint2X" y="GluePoint2Y"/>
                                </a:cxn>
                                <a:cxn ang="0">
                                  <a:pos x="GluePoint3X" y="GluePoint3Y"/>
                                </a:cxn>
                                <a:cxn ang="0">
                                  <a:pos x="GluePoint4X" y="GluePoint4Y"/>
                                </a:cxn>
                              </a:cxnLst>
                              <a:rect l="l" t="t" r="r" b="b"/>
                              <a:pathLst>
                                <a:path w="55" h="63">
                                  <a:moveTo>
                                    <a:pt x="5" y="52"/>
                                  </a:moveTo>
                                  <a:lnTo>
                                    <a:pt x="6" y="53"/>
                                  </a:lnTo>
                                  <a:lnTo>
                                    <a:pt x="8" y="55"/>
                                  </a:lnTo>
                                  <a:lnTo>
                                    <a:pt x="5" y="52"/>
                                  </a:lnTo>
                                  <a:close/>
                                </a:path>
                              </a:pathLst>
                            </a:custGeom>
                            <a:solidFill>
                              <a:srgbClr val="646363"/>
                            </a:solidFill>
                            <a:ln w="0">
                              <a:noFill/>
                            </a:ln>
                          </wps:spPr>
                          <wps:style>
                            <a:lnRef idx="0"/>
                            <a:fillRef idx="0"/>
                            <a:effectRef idx="0"/>
                            <a:fontRef idx="minor"/>
                          </wps:style>
                          <wps:bodyPr/>
                        </wps:wsp>
                        <wps:wsp>
                          <wps:cNvPr id="45" name="Freeform 1134"/>
                          <wps:cNvSpPr/>
                          <wps:spPr>
                            <a:xfrm>
                              <a:off x="0" y="0"/>
                              <a:ext cx="34920" cy="38880"/>
                            </a:xfrm>
                            <a:custGeom>
                              <a:avLst/>
                              <a:gdLst>
                                <a:gd name="GluePoint1X" fmla="*/ 0 w 55"/>
                                <a:gd name="GluePoint1Y" fmla="*/ 1352 h 63"/>
                                <a:gd name="GluePoint2X" fmla="*/ 0 w 55"/>
                                <a:gd name="GluePoint2Y" fmla="*/ 1353 h 63"/>
                                <a:gd name="GluePoint3X" fmla="*/ 1 w 55"/>
                                <a:gd name="GluePoint3Y" fmla="*/ 1367 h 63"/>
                                <a:gd name="GluePoint4X" fmla="*/ 5 w 55"/>
                                <a:gd name="GluePoint4Y" fmla="*/ 1371 h 63"/>
                                <a:gd name="GluePoint5X" fmla="*/ 1 w 55"/>
                                <a:gd name="GluePoint5Y" fmla="*/ 1364 h 63"/>
                                <a:gd name="GluePoint6X" fmla="*/ 0 w 55"/>
                                <a:gd name="GluePoint6Y" fmla="*/ 1352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55" h="63">
                                  <a:moveTo>
                                    <a:pt x="0" y="33"/>
                                  </a:moveTo>
                                  <a:lnTo>
                                    <a:pt x="0" y="34"/>
                                  </a:lnTo>
                                  <a:lnTo>
                                    <a:pt x="1" y="48"/>
                                  </a:lnTo>
                                  <a:lnTo>
                                    <a:pt x="5" y="52"/>
                                  </a:lnTo>
                                  <a:lnTo>
                                    <a:pt x="1" y="45"/>
                                  </a:lnTo>
                                  <a:lnTo>
                                    <a:pt x="0" y="33"/>
                                  </a:lnTo>
                                  <a:close/>
                                </a:path>
                              </a:pathLst>
                            </a:custGeom>
                            <a:solidFill>
                              <a:srgbClr val="646363"/>
                            </a:solidFill>
                            <a:ln w="0">
                              <a:noFill/>
                            </a:ln>
                          </wps:spPr>
                          <wps:style>
                            <a:lnRef idx="0"/>
                            <a:fillRef idx="0"/>
                            <a:effectRef idx="0"/>
                            <a:fontRef idx="minor"/>
                          </wps:style>
                          <wps:bodyPr/>
                        </wps:wsp>
                        <wps:wsp>
                          <wps:cNvPr id="46" name="Freeform 1133"/>
                          <wps:cNvSpPr/>
                          <wps:spPr>
                            <a:xfrm>
                              <a:off x="0" y="0"/>
                              <a:ext cx="34920" cy="38880"/>
                            </a:xfrm>
                            <a:custGeom>
                              <a:avLst/>
                              <a:gdLst>
                                <a:gd name="GluePoint1X" fmla="*/ 39 w 55"/>
                                <a:gd name="GluePoint1Y" fmla="*/ 1367 h 63"/>
                                <a:gd name="GluePoint2X" fmla="*/ 35 w 55"/>
                                <a:gd name="GluePoint2Y" fmla="*/ 1371 h 63"/>
                                <a:gd name="GluePoint3X" fmla="*/ 38 w 55"/>
                                <a:gd name="GluePoint3Y" fmla="*/ 1369 h 63"/>
                                <a:gd name="GluePoint4X" fmla="*/ 39 w 55"/>
                                <a:gd name="GluePoint4Y" fmla="*/ 1367 h 63"/>
                              </a:gdLst>
                              <a:ahLst/>
                              <a:cxnLst>
                                <a:cxn ang="0">
                                  <a:pos x="GluePoint1X" y="GluePoint1Y"/>
                                </a:cxn>
                                <a:cxn ang="0">
                                  <a:pos x="GluePoint2X" y="GluePoint2Y"/>
                                </a:cxn>
                                <a:cxn ang="0">
                                  <a:pos x="GluePoint3X" y="GluePoint3Y"/>
                                </a:cxn>
                                <a:cxn ang="0">
                                  <a:pos x="GluePoint4X" y="GluePoint4Y"/>
                                </a:cxn>
                              </a:cxnLst>
                              <a:rect l="l" t="t" r="r" b="b"/>
                              <a:pathLst>
                                <a:path w="55" h="63">
                                  <a:moveTo>
                                    <a:pt x="39" y="48"/>
                                  </a:moveTo>
                                  <a:lnTo>
                                    <a:pt x="35" y="52"/>
                                  </a:lnTo>
                                  <a:lnTo>
                                    <a:pt x="38" y="50"/>
                                  </a:lnTo>
                                  <a:lnTo>
                                    <a:pt x="39" y="48"/>
                                  </a:lnTo>
                                  <a:close/>
                                </a:path>
                              </a:pathLst>
                            </a:custGeom>
                            <a:solidFill>
                              <a:srgbClr val="646363"/>
                            </a:solidFill>
                            <a:ln w="0">
                              <a:noFill/>
                            </a:ln>
                          </wps:spPr>
                          <wps:style>
                            <a:lnRef idx="0"/>
                            <a:fillRef idx="0"/>
                            <a:effectRef idx="0"/>
                            <a:fontRef idx="minor"/>
                          </wps:style>
                          <wps:bodyPr/>
                        </wps:wsp>
                        <wps:wsp>
                          <wps:cNvPr id="47" name="Freeform 1132"/>
                          <wps:cNvSpPr/>
                          <wps:spPr>
                            <a:xfrm>
                              <a:off x="0" y="0"/>
                              <a:ext cx="34920" cy="38880"/>
                            </a:xfrm>
                            <a:custGeom>
                              <a:avLst/>
                              <a:gdLst>
                                <a:gd name="GluePoint1X" fmla="*/ 55 w 55"/>
                                <a:gd name="GluePoint1Y" fmla="*/ 1333 h 63"/>
                                <a:gd name="GluePoint2X" fmla="*/ 55 w 55"/>
                                <a:gd name="GluePoint2Y" fmla="*/ 1333 h 63"/>
                                <a:gd name="GluePoint3X" fmla="*/ 54 w 55"/>
                                <a:gd name="GluePoint3Y" fmla="*/ 1334 h 63"/>
                                <a:gd name="GluePoint4X" fmla="*/ 54 w 55"/>
                                <a:gd name="GluePoint4Y" fmla="*/ 1334 h 63"/>
                                <a:gd name="GluePoint5X" fmla="*/ 51 w 55"/>
                                <a:gd name="GluePoint5Y" fmla="*/ 1346 h 63"/>
                                <a:gd name="GluePoint6X" fmla="*/ 46 w 55"/>
                                <a:gd name="GluePoint6Y" fmla="*/ 1358 h 63"/>
                                <a:gd name="GluePoint7X" fmla="*/ 39 w 55"/>
                                <a:gd name="GluePoint7Y" fmla="*/ 1367 h 63"/>
                                <a:gd name="GluePoint8X" fmla="*/ 39 w 55"/>
                                <a:gd name="GluePoint8Y" fmla="*/ 1367 h 63"/>
                                <a:gd name="GluePoint9X" fmla="*/ 46 w 55"/>
                                <a:gd name="GluePoint9Y" fmla="*/ 1357 h 63"/>
                                <a:gd name="GluePoint10X" fmla="*/ 54 w 55"/>
                                <a:gd name="GluePoint10Y" fmla="*/ 1345 h 63"/>
                                <a:gd name="GluePoint11X" fmla="*/ 55 w 55"/>
                                <a:gd name="GluePoint11Y" fmla="*/ 1333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55" h="63">
                                  <a:moveTo>
                                    <a:pt x="55" y="14"/>
                                  </a:moveTo>
                                  <a:lnTo>
                                    <a:pt x="55" y="14"/>
                                  </a:lnTo>
                                  <a:lnTo>
                                    <a:pt x="54" y="15"/>
                                  </a:lnTo>
                                  <a:lnTo>
                                    <a:pt x="51" y="27"/>
                                  </a:lnTo>
                                  <a:lnTo>
                                    <a:pt x="46" y="39"/>
                                  </a:lnTo>
                                  <a:lnTo>
                                    <a:pt x="39" y="48"/>
                                  </a:lnTo>
                                  <a:lnTo>
                                    <a:pt x="46" y="38"/>
                                  </a:lnTo>
                                  <a:lnTo>
                                    <a:pt x="54" y="26"/>
                                  </a:lnTo>
                                  <a:lnTo>
                                    <a:pt x="55" y="14"/>
                                  </a:lnTo>
                                  <a:close/>
                                </a:path>
                              </a:pathLst>
                            </a:custGeom>
                            <a:solidFill>
                              <a:srgbClr val="646363"/>
                            </a:solidFill>
                            <a:ln w="0">
                              <a:noFill/>
                            </a:ln>
                          </wps:spPr>
                          <wps:style>
                            <a:lnRef idx="0"/>
                            <a:fillRef idx="0"/>
                            <a:effectRef idx="0"/>
                            <a:fontRef idx="minor"/>
                          </wps:style>
                          <wps:bodyPr/>
                        </wps:wsp>
                        <wps:wsp>
                          <wps:cNvPr id="48" name="Freeform 1131"/>
                          <wps:cNvSpPr/>
                          <wps:spPr>
                            <a:xfrm>
                              <a:off x="0" y="0"/>
                              <a:ext cx="34920" cy="38880"/>
                            </a:xfrm>
                            <a:custGeom>
                              <a:avLst/>
                              <a:gdLst>
                                <a:gd name="GluePoint1X" fmla="*/ 3 w 55"/>
                                <a:gd name="GluePoint1Y" fmla="*/ 1345 h 63"/>
                                <a:gd name="GluePoint2X" fmla="*/ 0 w 55"/>
                                <a:gd name="GluePoint2Y" fmla="*/ 1351 h 63"/>
                                <a:gd name="GluePoint3X" fmla="*/ 0 w 55"/>
                                <a:gd name="GluePoint3Y" fmla="*/ 1352 h 63"/>
                                <a:gd name="GluePoint4X" fmla="*/ 3 w 55"/>
                                <a:gd name="GluePoint4Y" fmla="*/ 1345 h 63"/>
                              </a:gdLst>
                              <a:ahLst/>
                              <a:cxnLst>
                                <a:cxn ang="0">
                                  <a:pos x="GluePoint1X" y="GluePoint1Y"/>
                                </a:cxn>
                                <a:cxn ang="0">
                                  <a:pos x="GluePoint2X" y="GluePoint2Y"/>
                                </a:cxn>
                                <a:cxn ang="0">
                                  <a:pos x="GluePoint3X" y="GluePoint3Y"/>
                                </a:cxn>
                                <a:cxn ang="0">
                                  <a:pos x="GluePoint4X" y="GluePoint4Y"/>
                                </a:cxn>
                              </a:cxnLst>
                              <a:rect l="l" t="t" r="r" b="b"/>
                              <a:pathLst>
                                <a:path w="55" h="63">
                                  <a:moveTo>
                                    <a:pt x="3" y="26"/>
                                  </a:moveTo>
                                  <a:lnTo>
                                    <a:pt x="0" y="32"/>
                                  </a:lnTo>
                                  <a:lnTo>
                                    <a:pt x="0" y="33"/>
                                  </a:lnTo>
                                  <a:lnTo>
                                    <a:pt x="3" y="26"/>
                                  </a:lnTo>
                                  <a:close/>
                                </a:path>
                              </a:pathLst>
                            </a:custGeom>
                            <a:solidFill>
                              <a:srgbClr val="646363"/>
                            </a:solidFill>
                            <a:ln w="0">
                              <a:noFill/>
                            </a:ln>
                          </wps:spPr>
                          <wps:style>
                            <a:lnRef idx="0"/>
                            <a:fillRef idx="0"/>
                            <a:effectRef idx="0"/>
                            <a:fontRef idx="minor"/>
                          </wps:style>
                          <wps:bodyPr/>
                        </wps:wsp>
                        <wps:wsp>
                          <wps:cNvPr id="49" name="Freeform 1130"/>
                          <wps:cNvSpPr/>
                          <wps:spPr>
                            <a:xfrm>
                              <a:off x="0" y="0"/>
                              <a:ext cx="34920" cy="38880"/>
                            </a:xfrm>
                            <a:custGeom>
                              <a:avLst/>
                              <a:gdLst>
                                <a:gd name="GluePoint1X" fmla="*/ 30 w 55"/>
                                <a:gd name="GluePoint1Y" fmla="*/ 1319 h 63"/>
                                <a:gd name="GluePoint2X" fmla="*/ 18 w 55"/>
                                <a:gd name="GluePoint2Y" fmla="*/ 1328 h 63"/>
                                <a:gd name="GluePoint3X" fmla="*/ 7 w 55"/>
                                <a:gd name="GluePoint3Y" fmla="*/ 1339 h 63"/>
                                <a:gd name="GluePoint4X" fmla="*/ 3 w 55"/>
                                <a:gd name="GluePoint4Y" fmla="*/ 1345 h 63"/>
                                <a:gd name="GluePoint5X" fmla="*/ 7 w 55"/>
                                <a:gd name="GluePoint5Y" fmla="*/ 1339 h 63"/>
                                <a:gd name="GluePoint6X" fmla="*/ 18 w 55"/>
                                <a:gd name="GluePoint6Y" fmla="*/ 1328 h 63"/>
                                <a:gd name="GluePoint7X" fmla="*/ 29 w 55"/>
                                <a:gd name="GluePoint7Y" fmla="*/ 1320 h 63"/>
                                <a:gd name="GluePoint8X" fmla="*/ 30 w 55"/>
                                <a:gd name="GluePoint8Y" fmla="*/ 1320 h 63"/>
                                <a:gd name="GluePoint9X" fmla="*/ 30 w 55"/>
                                <a:gd name="GluePoint9Y" fmla="*/ 1319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l" t="t" r="r" b="b"/>
                              <a:pathLst>
                                <a:path w="55" h="63">
                                  <a:moveTo>
                                    <a:pt x="30" y="0"/>
                                  </a:moveTo>
                                  <a:lnTo>
                                    <a:pt x="18" y="9"/>
                                  </a:lnTo>
                                  <a:lnTo>
                                    <a:pt x="7" y="20"/>
                                  </a:lnTo>
                                  <a:lnTo>
                                    <a:pt x="3" y="26"/>
                                  </a:lnTo>
                                  <a:lnTo>
                                    <a:pt x="7" y="20"/>
                                  </a:lnTo>
                                  <a:lnTo>
                                    <a:pt x="18" y="9"/>
                                  </a:lnTo>
                                  <a:lnTo>
                                    <a:pt x="29" y="1"/>
                                  </a:lnTo>
                                  <a:lnTo>
                                    <a:pt x="30" y="1"/>
                                  </a:lnTo>
                                  <a:lnTo>
                                    <a:pt x="30" y="0"/>
                                  </a:lnTo>
                                  <a:close/>
                                </a:path>
                              </a:pathLst>
                            </a:custGeom>
                            <a:solidFill>
                              <a:srgbClr val="646363"/>
                            </a:solidFill>
                            <a:ln w="0">
                              <a:noFill/>
                            </a:ln>
                          </wps:spPr>
                          <wps:style>
                            <a:lnRef idx="0"/>
                            <a:fillRef idx="0"/>
                            <a:effectRef idx="0"/>
                            <a:fontRef idx="minor"/>
                          </wps:style>
                          <wps:bodyPr/>
                        </wps:wsp>
                      </wpg:grpSp>
                      <wpg:grpSp>
                        <wpg:cNvGrpSpPr/>
                        <wpg:grpSpPr>
                          <a:xfrm>
                            <a:off x="5193720" y="649080"/>
                            <a:ext cx="47160" cy="39240"/>
                          </a:xfrm>
                        </wpg:grpSpPr>
                        <wps:wsp>
                          <wps:cNvPr id="50" name="Freeform 1128"/>
                          <wps:cNvSpPr/>
                          <wps:spPr>
                            <a:xfrm>
                              <a:off x="0" y="0"/>
                              <a:ext cx="47160" cy="39240"/>
                            </a:xfrm>
                            <a:custGeom>
                              <a:avLst/>
                              <a:gdLst>
                                <a:gd name="GluePoint1X" fmla="*/ 62 w 74"/>
                                <a:gd name="GluePoint1Y" fmla="*/ 1298 h 64"/>
                                <a:gd name="GluePoint2X" fmla="*/ 19 w 74"/>
                                <a:gd name="GluePoint2Y" fmla="*/ 1313 h 64"/>
                                <a:gd name="GluePoint3X" fmla="*/ 0 w 74"/>
                                <a:gd name="GluePoint3Y" fmla="*/ 1324 h 64"/>
                                <a:gd name="GluePoint4X" fmla="*/ 2 w 74"/>
                                <a:gd name="GluePoint4Y" fmla="*/ 1337 h 64"/>
                                <a:gd name="GluePoint5X" fmla="*/ 22 w 74"/>
                                <a:gd name="GluePoint5Y" fmla="*/ 1358 h 64"/>
                                <a:gd name="GluePoint6X" fmla="*/ 36 w 74"/>
                                <a:gd name="GluePoint6Y" fmla="*/ 1362 h 64"/>
                                <a:gd name="GluePoint7X" fmla="*/ 52 w 74"/>
                                <a:gd name="GluePoint7Y" fmla="*/ 1353 h 64"/>
                                <a:gd name="GluePoint8X" fmla="*/ 66 w 74"/>
                                <a:gd name="GluePoint8Y" fmla="*/ 1339 h 64"/>
                                <a:gd name="GluePoint9X" fmla="*/ 74 w 74"/>
                                <a:gd name="GluePoint9Y" fmla="*/ 1328 h 64"/>
                                <a:gd name="GluePoint10X" fmla="*/ 62 w 74"/>
                                <a:gd name="GluePoint10Y" fmla="*/ 1298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4" h="64">
                                  <a:moveTo>
                                    <a:pt x="62" y="0"/>
                                  </a:moveTo>
                                  <a:lnTo>
                                    <a:pt x="19" y="15"/>
                                  </a:lnTo>
                                  <a:lnTo>
                                    <a:pt x="0" y="26"/>
                                  </a:lnTo>
                                  <a:lnTo>
                                    <a:pt x="2" y="39"/>
                                  </a:lnTo>
                                  <a:lnTo>
                                    <a:pt x="22" y="60"/>
                                  </a:lnTo>
                                  <a:lnTo>
                                    <a:pt x="36" y="64"/>
                                  </a:lnTo>
                                  <a:lnTo>
                                    <a:pt x="52" y="55"/>
                                  </a:lnTo>
                                  <a:lnTo>
                                    <a:pt x="66" y="41"/>
                                  </a:lnTo>
                                  <a:lnTo>
                                    <a:pt x="74" y="30"/>
                                  </a:lnTo>
                                  <a:lnTo>
                                    <a:pt x="62" y="0"/>
                                  </a:lnTo>
                                  <a:close/>
                                </a:path>
                              </a:pathLst>
                            </a:custGeom>
                            <a:solidFill>
                              <a:srgbClr val="a8a8a7"/>
                            </a:solidFill>
                            <a:ln w="0">
                              <a:noFill/>
                            </a:ln>
                          </wps:spPr>
                          <wps:style>
                            <a:lnRef idx="0"/>
                            <a:fillRef idx="0"/>
                            <a:effectRef idx="0"/>
                            <a:fontRef idx="minor"/>
                          </wps:style>
                          <wps:bodyPr/>
                        </wps:wsp>
                      </wpg:grpSp>
                      <wpg:grpSp>
                        <wpg:cNvGrpSpPr/>
                        <wpg:grpSpPr>
                          <a:xfrm>
                            <a:off x="5200560" y="649080"/>
                            <a:ext cx="40680" cy="42480"/>
                          </a:xfrm>
                        </wpg:grpSpPr>
                        <wps:wsp>
                          <wps:cNvPr id="51" name="Freeform 1126"/>
                          <wps:cNvSpPr/>
                          <wps:spPr>
                            <a:xfrm>
                              <a:off x="24120" y="19440"/>
                              <a:ext cx="5760" cy="13320"/>
                            </a:xfrm>
                            <a:custGeom>
                              <a:avLst/>
                              <a:gdLst>
                                <a:gd name="GluePoint1X" fmla="*/ 56 w 64"/>
                                <a:gd name="GluePoint1Y" fmla="*/ 1339 h 69"/>
                                <a:gd name="GluePoint2X" fmla="*/ 47 w 64"/>
                                <a:gd name="GluePoint2Y" fmla="*/ 1349 h 69"/>
                                <a:gd name="GluePoint3X" fmla="*/ 35 w 64"/>
                                <a:gd name="GluePoint3Y" fmla="*/ 1357 h 69"/>
                                <a:gd name="GluePoint4X" fmla="*/ 24 w 64"/>
                                <a:gd name="GluePoint4Y" fmla="*/ 1361 h 69"/>
                                <a:gd name="GluePoint5X" fmla="*/ 15 w 64"/>
                                <a:gd name="GluePoint5Y" fmla="*/ 1363 h 69"/>
                                <a:gd name="GluePoint6X" fmla="*/ 19 w 64"/>
                                <a:gd name="GluePoint6Y" fmla="*/ 1366 h 69"/>
                                <a:gd name="GluePoint7X" fmla="*/ 29 w 64"/>
                                <a:gd name="GluePoint7Y" fmla="*/ 1361 h 69"/>
                                <a:gd name="GluePoint8X" fmla="*/ 36 w 64"/>
                                <a:gd name="GluePoint8Y" fmla="*/ 1357 h 69"/>
                                <a:gd name="GluePoint9X" fmla="*/ 44 w 64"/>
                                <a:gd name="GluePoint9Y" fmla="*/ 1351 h 69"/>
                                <a:gd name="GluePoint10X" fmla="*/ 52 w 64"/>
                                <a:gd name="GluePoint10Y" fmla="*/ 1344 h 69"/>
                                <a:gd name="GluePoint11X" fmla="*/ 56 w 64"/>
                                <a:gd name="GluePoint11Y" fmla="*/ 1339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4" h="69">
                                  <a:moveTo>
                                    <a:pt x="56" y="41"/>
                                  </a:moveTo>
                                  <a:lnTo>
                                    <a:pt x="47" y="51"/>
                                  </a:lnTo>
                                  <a:lnTo>
                                    <a:pt x="35" y="59"/>
                                  </a:lnTo>
                                  <a:lnTo>
                                    <a:pt x="24" y="63"/>
                                  </a:lnTo>
                                  <a:lnTo>
                                    <a:pt x="15" y="65"/>
                                  </a:lnTo>
                                  <a:lnTo>
                                    <a:pt x="19" y="68"/>
                                  </a:lnTo>
                                  <a:lnTo>
                                    <a:pt x="29" y="63"/>
                                  </a:lnTo>
                                  <a:lnTo>
                                    <a:pt x="36" y="59"/>
                                  </a:lnTo>
                                  <a:lnTo>
                                    <a:pt x="44" y="53"/>
                                  </a:lnTo>
                                  <a:lnTo>
                                    <a:pt x="52" y="46"/>
                                  </a:lnTo>
                                  <a:lnTo>
                                    <a:pt x="56" y="41"/>
                                  </a:lnTo>
                                  <a:close/>
                                </a:path>
                              </a:pathLst>
                            </a:custGeom>
                            <a:solidFill>
                              <a:srgbClr val="646363"/>
                            </a:solidFill>
                            <a:ln w="0">
                              <a:noFill/>
                            </a:ln>
                          </wps:spPr>
                          <wps:style>
                            <a:lnRef idx="0"/>
                            <a:fillRef idx="0"/>
                            <a:effectRef idx="0"/>
                            <a:fontRef idx="minor"/>
                          </wps:style>
                          <wps:bodyPr/>
                        </wps:wsp>
                        <wps:wsp>
                          <wps:cNvPr id="52" name="Freeform 1125"/>
                          <wps:cNvSpPr/>
                          <wps:spPr>
                            <a:xfrm>
                              <a:off x="24120" y="19440"/>
                              <a:ext cx="5760" cy="13320"/>
                            </a:xfrm>
                            <a:custGeom>
                              <a:avLst/>
                              <a:gdLst>
                                <a:gd name="GluePoint1X" fmla="*/ 4 w 64"/>
                                <a:gd name="GluePoint1Y" fmla="*/ 1352 h 69"/>
                                <a:gd name="GluePoint2X" fmla="*/ 11 w 64"/>
                                <a:gd name="GluePoint2Y" fmla="*/ 1364 h 69"/>
                                <a:gd name="GluePoint3X" fmla="*/ 15 w 64"/>
                                <a:gd name="GluePoint3Y" fmla="*/ 1363 h 69"/>
                                <a:gd name="GluePoint4X" fmla="*/ 6 w 64"/>
                                <a:gd name="GluePoint4Y" fmla="*/ 1355 h 69"/>
                                <a:gd name="GluePoint5X" fmla="*/ 4 w 64"/>
                                <a:gd name="GluePoint5Y" fmla="*/ 1352 h 69"/>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4" h="69">
                                  <a:moveTo>
                                    <a:pt x="4" y="54"/>
                                  </a:moveTo>
                                  <a:lnTo>
                                    <a:pt x="11" y="66"/>
                                  </a:lnTo>
                                  <a:lnTo>
                                    <a:pt x="15" y="65"/>
                                  </a:lnTo>
                                  <a:lnTo>
                                    <a:pt x="6" y="57"/>
                                  </a:lnTo>
                                  <a:lnTo>
                                    <a:pt x="4" y="54"/>
                                  </a:lnTo>
                                  <a:close/>
                                </a:path>
                              </a:pathLst>
                            </a:custGeom>
                            <a:solidFill>
                              <a:srgbClr val="646363"/>
                            </a:solidFill>
                            <a:ln w="0">
                              <a:noFill/>
                            </a:ln>
                          </wps:spPr>
                          <wps:style>
                            <a:lnRef idx="0"/>
                            <a:fillRef idx="0"/>
                            <a:effectRef idx="0"/>
                            <a:fontRef idx="minor"/>
                          </wps:style>
                          <wps:bodyPr/>
                        </wps:wsp>
                        <wps:wsp>
                          <wps:cNvPr id="53" name="Freeform 1124"/>
                          <wps:cNvSpPr/>
                          <wps:spPr>
                            <a:xfrm>
                              <a:off x="24120" y="19440"/>
                              <a:ext cx="5760" cy="13320"/>
                            </a:xfrm>
                            <a:custGeom>
                              <a:avLst/>
                              <a:gdLst>
                                <a:gd name="GluePoint1X" fmla="*/ 51 w 64"/>
                                <a:gd name="GluePoint1Y" fmla="*/ 1298 h 69"/>
                                <a:gd name="GluePoint2X" fmla="*/ 1 w 64"/>
                                <a:gd name="GluePoint2Y" fmla="*/ 1338 h 69"/>
                                <a:gd name="GluePoint3X" fmla="*/ 0 w 64"/>
                                <a:gd name="GluePoint3Y" fmla="*/ 1347 h 69"/>
                                <a:gd name="GluePoint4X" fmla="*/ 4 w 64"/>
                                <a:gd name="GluePoint4Y" fmla="*/ 1352 h 69"/>
                                <a:gd name="GluePoint5X" fmla="*/ 1 w 64"/>
                                <a:gd name="GluePoint5Y" fmla="*/ 1348 h 69"/>
                                <a:gd name="GluePoint6X" fmla="*/ 2 w 64"/>
                                <a:gd name="GluePoint6Y" fmla="*/ 1337 h 69"/>
                                <a:gd name="GluePoint7X" fmla="*/ 7 w 64"/>
                                <a:gd name="GluePoint7Y" fmla="*/ 1324 h 69"/>
                                <a:gd name="GluePoint8X" fmla="*/ 20 w 64"/>
                                <a:gd name="GluePoint8Y" fmla="*/ 1313 h 69"/>
                                <a:gd name="GluePoint9X" fmla="*/ 36 w 64"/>
                                <a:gd name="GluePoint9Y" fmla="*/ 1304 h 69"/>
                                <a:gd name="GluePoint10X" fmla="*/ 51 w 64"/>
                                <a:gd name="GluePoint10Y" fmla="*/ 1299 h 69"/>
                                <a:gd name="GluePoint11X" fmla="*/ 51 w 64"/>
                                <a:gd name="GluePoint11Y" fmla="*/ 1298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4" h="69">
                                  <a:moveTo>
                                    <a:pt x="51" y="0"/>
                                  </a:moveTo>
                                  <a:lnTo>
                                    <a:pt x="1" y="40"/>
                                  </a:lnTo>
                                  <a:lnTo>
                                    <a:pt x="0" y="49"/>
                                  </a:lnTo>
                                  <a:lnTo>
                                    <a:pt x="4" y="54"/>
                                  </a:lnTo>
                                  <a:lnTo>
                                    <a:pt x="1" y="50"/>
                                  </a:lnTo>
                                  <a:lnTo>
                                    <a:pt x="2" y="39"/>
                                  </a:lnTo>
                                  <a:lnTo>
                                    <a:pt x="7" y="26"/>
                                  </a:lnTo>
                                  <a:lnTo>
                                    <a:pt x="20" y="15"/>
                                  </a:lnTo>
                                  <a:lnTo>
                                    <a:pt x="36" y="6"/>
                                  </a:lnTo>
                                  <a:lnTo>
                                    <a:pt x="51" y="1"/>
                                  </a:lnTo>
                                  <a:lnTo>
                                    <a:pt x="51" y="0"/>
                                  </a:lnTo>
                                  <a:close/>
                                </a:path>
                              </a:pathLst>
                            </a:custGeom>
                            <a:solidFill>
                              <a:srgbClr val="646363"/>
                            </a:solidFill>
                            <a:ln w="0">
                              <a:noFill/>
                            </a:ln>
                          </wps:spPr>
                          <wps:style>
                            <a:lnRef idx="0"/>
                            <a:fillRef idx="0"/>
                            <a:effectRef idx="0"/>
                            <a:fontRef idx="minor"/>
                          </wps:style>
                          <wps:bodyPr/>
                        </wps:wsp>
                        <wps:wsp>
                          <wps:cNvPr id="54" name="Freeform 1123"/>
                          <wps:cNvSpPr/>
                          <wps:spPr>
                            <a:xfrm>
                              <a:off x="24120" y="19440"/>
                              <a:ext cx="5760" cy="13320"/>
                            </a:xfrm>
                            <a:custGeom>
                              <a:avLst/>
                              <a:gdLst>
                                <a:gd name="GluePoint1X" fmla="*/ 56 w 64"/>
                                <a:gd name="GluePoint1Y" fmla="*/ 1338 h 69"/>
                                <a:gd name="GluePoint2X" fmla="*/ 56 w 64"/>
                                <a:gd name="GluePoint2Y" fmla="*/ 1339 h 69"/>
                                <a:gd name="GluePoint3X" fmla="*/ 56 w 64"/>
                                <a:gd name="GluePoint3Y" fmla="*/ 1339 h 69"/>
                                <a:gd name="GluePoint4X" fmla="*/ 56 w 64"/>
                                <a:gd name="GluePoint4Y" fmla="*/ 1338 h 69"/>
                              </a:gdLst>
                              <a:ahLst/>
                              <a:cxnLst>
                                <a:cxn ang="0">
                                  <a:pos x="GluePoint1X" y="GluePoint1Y"/>
                                </a:cxn>
                                <a:cxn ang="0">
                                  <a:pos x="GluePoint2X" y="GluePoint2Y"/>
                                </a:cxn>
                                <a:cxn ang="0">
                                  <a:pos x="GluePoint3X" y="GluePoint3Y"/>
                                </a:cxn>
                                <a:cxn ang="0">
                                  <a:pos x="GluePoint4X" y="GluePoint4Y"/>
                                </a:cxn>
                              </a:cxnLst>
                              <a:rect l="l" t="t" r="r" b="b"/>
                              <a:pathLst>
                                <a:path w="64" h="69">
                                  <a:moveTo>
                                    <a:pt x="56" y="40"/>
                                  </a:moveTo>
                                  <a:lnTo>
                                    <a:pt x="56" y="41"/>
                                  </a:lnTo>
                                  <a:lnTo>
                                    <a:pt x="56" y="40"/>
                                  </a:lnTo>
                                  <a:close/>
                                </a:path>
                              </a:pathLst>
                            </a:custGeom>
                            <a:solidFill>
                              <a:srgbClr val="646363"/>
                            </a:solidFill>
                            <a:ln w="0">
                              <a:noFill/>
                            </a:ln>
                          </wps:spPr>
                          <wps:style>
                            <a:lnRef idx="0"/>
                            <a:fillRef idx="0"/>
                            <a:effectRef idx="0"/>
                            <a:fontRef idx="minor"/>
                          </wps:style>
                          <wps:bodyPr/>
                        </wps:wsp>
                        <wps:wsp>
                          <wps:cNvPr id="55" name="Freeform 1122"/>
                          <wps:cNvSpPr/>
                          <wps:spPr>
                            <a:xfrm>
                              <a:off x="24120" y="19440"/>
                              <a:ext cx="5760" cy="13320"/>
                            </a:xfrm>
                            <a:custGeom>
                              <a:avLst/>
                              <a:gdLst>
                                <a:gd name="GluePoint1X" fmla="*/ 63 w 64"/>
                                <a:gd name="GluePoint1Y" fmla="*/ 1327 h 69"/>
                                <a:gd name="GluePoint2X" fmla="*/ 63 w 64"/>
                                <a:gd name="GluePoint2Y" fmla="*/ 1328 h 69"/>
                                <a:gd name="GluePoint3X" fmla="*/ 63 w 64"/>
                                <a:gd name="GluePoint3Y" fmla="*/ 1328 h 69"/>
                                <a:gd name="GluePoint4X" fmla="*/ 56 w 64"/>
                                <a:gd name="GluePoint4Y" fmla="*/ 1338 h 69"/>
                                <a:gd name="GluePoint5X" fmla="*/ 58 w 64"/>
                                <a:gd name="GluePoint5Y" fmla="*/ 1336 h 69"/>
                                <a:gd name="GluePoint6X" fmla="*/ 63 w 64"/>
                                <a:gd name="GluePoint6Y" fmla="*/ 1327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64" h="69">
                                  <a:moveTo>
                                    <a:pt x="63" y="29"/>
                                  </a:moveTo>
                                  <a:lnTo>
                                    <a:pt x="63" y="30"/>
                                  </a:lnTo>
                                  <a:lnTo>
                                    <a:pt x="56" y="40"/>
                                  </a:lnTo>
                                  <a:lnTo>
                                    <a:pt x="58" y="38"/>
                                  </a:lnTo>
                                  <a:lnTo>
                                    <a:pt x="63" y="29"/>
                                  </a:lnTo>
                                  <a:close/>
                                </a:path>
                              </a:pathLst>
                            </a:custGeom>
                            <a:solidFill>
                              <a:srgbClr val="646363"/>
                            </a:solidFill>
                            <a:ln w="0">
                              <a:noFill/>
                            </a:ln>
                          </wps:spPr>
                          <wps:style>
                            <a:lnRef idx="0"/>
                            <a:fillRef idx="0"/>
                            <a:effectRef idx="0"/>
                            <a:fontRef idx="minor"/>
                          </wps:style>
                          <wps:bodyPr/>
                        </wps:wsp>
                        <pic:pic xmlns:pic="http://schemas.openxmlformats.org/drawingml/2006/picture">
                          <pic:nvPicPr>
                            <pic:cNvPr id="56" name="Picture 1121" descr=""/>
                            <pic:cNvPicPr/>
                          </pic:nvPicPr>
                          <pic:blipFill>
                            <a:blip r:embed="rId13"/>
                            <a:stretch/>
                          </pic:blipFill>
                          <pic:spPr>
                            <a:xfrm>
                              <a:off x="24120" y="22680"/>
                              <a:ext cx="5040" cy="8280"/>
                            </a:xfrm>
                            <a:prstGeom prst="rect">
                              <a:avLst/>
                            </a:prstGeom>
                            <a:noFill/>
                            <a:ln w="0">
                              <a:noFill/>
                            </a:ln>
                          </pic:spPr>
                        </pic:pic>
                        <pic:pic xmlns:pic="http://schemas.openxmlformats.org/drawingml/2006/picture">
                          <pic:nvPicPr>
                            <pic:cNvPr id="57" name="Picture 1120" descr=""/>
                            <pic:cNvPicPr/>
                          </pic:nvPicPr>
                          <pic:blipFill>
                            <a:blip r:embed="rId14"/>
                            <a:stretch/>
                          </pic:blipFill>
                          <pic:spPr>
                            <a:xfrm>
                              <a:off x="28080" y="25200"/>
                              <a:ext cx="3960" cy="9000"/>
                            </a:xfrm>
                            <a:prstGeom prst="rect">
                              <a:avLst/>
                            </a:prstGeom>
                            <a:noFill/>
                            <a:ln w="0">
                              <a:noFill/>
                            </a:ln>
                          </pic:spPr>
                        </pic:pic>
                        <pic:pic xmlns:pic="http://schemas.openxmlformats.org/drawingml/2006/picture">
                          <pic:nvPicPr>
                            <pic:cNvPr id="58" name="Picture 1119" descr=""/>
                            <pic:cNvPicPr/>
                          </pic:nvPicPr>
                          <pic:blipFill>
                            <a:blip r:embed="rId15"/>
                            <a:stretch/>
                          </pic:blipFill>
                          <pic:spPr>
                            <a:xfrm>
                              <a:off x="31320" y="28440"/>
                              <a:ext cx="3240" cy="9000"/>
                            </a:xfrm>
                            <a:prstGeom prst="rect">
                              <a:avLst/>
                            </a:prstGeom>
                            <a:noFill/>
                            <a:ln w="0">
                              <a:noFill/>
                            </a:ln>
                          </pic:spPr>
                        </pic:pic>
                        <pic:pic xmlns:pic="http://schemas.openxmlformats.org/drawingml/2006/picture">
                          <pic:nvPicPr>
                            <pic:cNvPr id="59" name="Picture 1118" descr=""/>
                            <pic:cNvPicPr/>
                          </pic:nvPicPr>
                          <pic:blipFill>
                            <a:blip r:embed="rId16"/>
                            <a:stretch/>
                          </pic:blipFill>
                          <pic:spPr>
                            <a:xfrm>
                              <a:off x="33840" y="30960"/>
                              <a:ext cx="2520" cy="7560"/>
                            </a:xfrm>
                            <a:prstGeom prst="rect">
                              <a:avLst/>
                            </a:prstGeom>
                            <a:noFill/>
                            <a:ln w="0">
                              <a:noFill/>
                            </a:ln>
                          </pic:spPr>
                        </pic:pic>
                        <pic:pic xmlns:pic="http://schemas.openxmlformats.org/drawingml/2006/picture">
                          <pic:nvPicPr>
                            <pic:cNvPr id="60" name="Picture 1117" descr=""/>
                            <pic:cNvPicPr/>
                          </pic:nvPicPr>
                          <pic:blipFill>
                            <a:blip r:embed="rId17"/>
                            <a:stretch/>
                          </pic:blipFill>
                          <pic:spPr>
                            <a:xfrm>
                              <a:off x="37080" y="30960"/>
                              <a:ext cx="1800" cy="7560"/>
                            </a:xfrm>
                            <a:prstGeom prst="rect">
                              <a:avLst/>
                            </a:prstGeom>
                            <a:noFill/>
                            <a:ln w="0">
                              <a:noFill/>
                            </a:ln>
                          </pic:spPr>
                        </pic:pic>
                        <pic:pic xmlns:pic="http://schemas.openxmlformats.org/drawingml/2006/picture">
                          <pic:nvPicPr>
                            <pic:cNvPr id="61" name="Picture 1116" descr=""/>
                            <pic:cNvPicPr/>
                          </pic:nvPicPr>
                          <pic:blipFill>
                            <a:blip r:embed="rId18"/>
                            <a:stretch/>
                          </pic:blipFill>
                          <pic:spPr>
                            <a:xfrm>
                              <a:off x="14040" y="1800"/>
                              <a:ext cx="25560" cy="31680"/>
                            </a:xfrm>
                            <a:prstGeom prst="rect">
                              <a:avLst/>
                            </a:prstGeom>
                            <a:noFill/>
                            <a:ln w="0">
                              <a:noFill/>
                            </a:ln>
                          </pic:spPr>
                        </pic:pic>
                        <pic:pic xmlns:pic="http://schemas.openxmlformats.org/drawingml/2006/picture">
                          <pic:nvPicPr>
                            <pic:cNvPr id="62" name="Picture 1115" descr=""/>
                            <pic:cNvPicPr/>
                          </pic:nvPicPr>
                          <pic:blipFill>
                            <a:blip r:embed="rId19"/>
                            <a:stretch/>
                          </pic:blipFill>
                          <pic:spPr>
                            <a:xfrm>
                              <a:off x="15840" y="4320"/>
                              <a:ext cx="15840" cy="6480"/>
                            </a:xfrm>
                            <a:prstGeom prst="rect">
                              <a:avLst/>
                            </a:prstGeom>
                            <a:noFill/>
                            <a:ln w="0">
                              <a:noFill/>
                            </a:ln>
                          </pic:spPr>
                        </pic:pic>
                        <pic:pic xmlns:pic="http://schemas.openxmlformats.org/drawingml/2006/picture">
                          <pic:nvPicPr>
                            <pic:cNvPr id="63" name="Picture 1114" descr=""/>
                            <pic:cNvPicPr/>
                          </pic:nvPicPr>
                          <pic:blipFill>
                            <a:blip r:embed="rId20"/>
                            <a:stretch/>
                          </pic:blipFill>
                          <pic:spPr>
                            <a:xfrm>
                              <a:off x="18000" y="11160"/>
                              <a:ext cx="14040" cy="4320"/>
                            </a:xfrm>
                            <a:prstGeom prst="rect">
                              <a:avLst/>
                            </a:prstGeom>
                            <a:noFill/>
                            <a:ln w="0">
                              <a:noFill/>
                            </a:ln>
                          </pic:spPr>
                        </pic:pic>
                        <pic:pic xmlns:pic="http://schemas.openxmlformats.org/drawingml/2006/picture">
                          <pic:nvPicPr>
                            <pic:cNvPr id="64" name="Picture 1113" descr=""/>
                            <pic:cNvPicPr/>
                          </pic:nvPicPr>
                          <pic:blipFill>
                            <a:blip r:embed="rId21"/>
                            <a:stretch/>
                          </pic:blipFill>
                          <pic:spPr>
                            <a:xfrm>
                              <a:off x="22320" y="15840"/>
                              <a:ext cx="9360" cy="6840"/>
                            </a:xfrm>
                            <a:prstGeom prst="rect">
                              <a:avLst/>
                            </a:prstGeom>
                            <a:noFill/>
                            <a:ln w="0">
                              <a:noFill/>
                            </a:ln>
                          </pic:spPr>
                        </pic:pic>
                        <pic:pic xmlns:pic="http://schemas.openxmlformats.org/drawingml/2006/picture">
                          <pic:nvPicPr>
                            <pic:cNvPr id="65" name="Picture 1112" descr=""/>
                            <pic:cNvPicPr/>
                          </pic:nvPicPr>
                          <pic:blipFill>
                            <a:blip r:embed="rId22"/>
                            <a:stretch/>
                          </pic:blipFill>
                          <pic:spPr>
                            <a:xfrm>
                              <a:off x="29160" y="18360"/>
                              <a:ext cx="3960" cy="5760"/>
                            </a:xfrm>
                            <a:prstGeom prst="rect">
                              <a:avLst/>
                            </a:prstGeom>
                            <a:noFill/>
                            <a:ln w="0">
                              <a:noFill/>
                            </a:ln>
                          </pic:spPr>
                        </pic:pic>
                        <pic:pic xmlns:pic="http://schemas.openxmlformats.org/drawingml/2006/picture">
                          <pic:nvPicPr>
                            <pic:cNvPr id="66" name="Picture 1111" descr=""/>
                            <pic:cNvPicPr/>
                          </pic:nvPicPr>
                          <pic:blipFill>
                            <a:blip r:embed="rId23"/>
                            <a:stretch/>
                          </pic:blipFill>
                          <pic:spPr>
                            <a:xfrm>
                              <a:off x="31320" y="20160"/>
                              <a:ext cx="3240" cy="6480"/>
                            </a:xfrm>
                            <a:prstGeom prst="rect">
                              <a:avLst/>
                            </a:prstGeom>
                            <a:noFill/>
                            <a:ln w="0">
                              <a:noFill/>
                            </a:ln>
                          </pic:spPr>
                        </pic:pic>
                        <pic:pic xmlns:pic="http://schemas.openxmlformats.org/drawingml/2006/picture">
                          <pic:nvPicPr>
                            <pic:cNvPr id="67" name="Picture 1110" descr=""/>
                            <pic:cNvPicPr/>
                          </pic:nvPicPr>
                          <pic:blipFill>
                            <a:blip r:embed="rId24"/>
                            <a:stretch/>
                          </pic:blipFill>
                          <pic:spPr>
                            <a:xfrm>
                              <a:off x="33120" y="23400"/>
                              <a:ext cx="2520" cy="6840"/>
                            </a:xfrm>
                            <a:prstGeom prst="rect">
                              <a:avLst/>
                            </a:prstGeom>
                            <a:noFill/>
                            <a:ln w="0">
                              <a:noFill/>
                            </a:ln>
                          </pic:spPr>
                        </pic:pic>
                        <pic:pic xmlns:pic="http://schemas.openxmlformats.org/drawingml/2006/picture">
                          <pic:nvPicPr>
                            <pic:cNvPr id="68" name="Picture 1109" descr=""/>
                            <pic:cNvPicPr/>
                          </pic:nvPicPr>
                          <pic:blipFill>
                            <a:blip r:embed="rId25"/>
                            <a:stretch/>
                          </pic:blipFill>
                          <pic:spPr>
                            <a:xfrm>
                              <a:off x="35640" y="25200"/>
                              <a:ext cx="1800" cy="6840"/>
                            </a:xfrm>
                            <a:prstGeom prst="rect">
                              <a:avLst/>
                            </a:prstGeom>
                            <a:noFill/>
                            <a:ln w="0">
                              <a:noFill/>
                            </a:ln>
                          </pic:spPr>
                        </pic:pic>
                        <pic:pic xmlns:pic="http://schemas.openxmlformats.org/drawingml/2006/picture">
                          <pic:nvPicPr>
                            <pic:cNvPr id="69" name="Picture 1108" descr=""/>
                            <pic:cNvPicPr/>
                          </pic:nvPicPr>
                          <pic:blipFill>
                            <a:blip r:embed="rId26"/>
                            <a:stretch/>
                          </pic:blipFill>
                          <pic:spPr>
                            <a:xfrm>
                              <a:off x="38160" y="25200"/>
                              <a:ext cx="1440" cy="6480"/>
                            </a:xfrm>
                            <a:prstGeom prst="rect">
                              <a:avLst/>
                            </a:prstGeom>
                            <a:noFill/>
                            <a:ln w="0">
                              <a:noFill/>
                            </a:ln>
                          </pic:spPr>
                        </pic:pic>
                        <pic:pic xmlns:pic="http://schemas.openxmlformats.org/drawingml/2006/picture">
                          <pic:nvPicPr>
                            <pic:cNvPr id="70" name="Picture 1107" descr=""/>
                            <pic:cNvPicPr/>
                          </pic:nvPicPr>
                          <pic:blipFill>
                            <a:blip r:embed="rId27"/>
                            <a:stretch/>
                          </pic:blipFill>
                          <pic:spPr>
                            <a:xfrm>
                              <a:off x="0" y="0"/>
                              <a:ext cx="40680" cy="42480"/>
                            </a:xfrm>
                            <a:prstGeom prst="rect">
                              <a:avLst/>
                            </a:prstGeom>
                            <a:noFill/>
                            <a:ln w="0">
                              <a:noFill/>
                            </a:ln>
                          </pic:spPr>
                        </pic:pic>
                        <pic:pic xmlns:pic="http://schemas.openxmlformats.org/drawingml/2006/picture">
                          <pic:nvPicPr>
                            <pic:cNvPr id="71" name="Picture 1106" descr=""/>
                            <pic:cNvPicPr/>
                          </pic:nvPicPr>
                          <pic:blipFill>
                            <a:blip r:embed="rId28"/>
                            <a:stretch/>
                          </pic:blipFill>
                          <pic:spPr>
                            <a:xfrm>
                              <a:off x="1440" y="4320"/>
                              <a:ext cx="17640" cy="8280"/>
                            </a:xfrm>
                            <a:prstGeom prst="rect">
                              <a:avLst/>
                            </a:prstGeom>
                            <a:noFill/>
                            <a:ln w="0">
                              <a:noFill/>
                            </a:ln>
                          </pic:spPr>
                        </pic:pic>
                        <pic:pic xmlns:pic="http://schemas.openxmlformats.org/drawingml/2006/picture">
                          <pic:nvPicPr>
                            <pic:cNvPr id="72" name="Picture 1105" descr=""/>
                            <pic:cNvPicPr/>
                          </pic:nvPicPr>
                          <pic:blipFill>
                            <a:blip r:embed="rId29"/>
                            <a:stretch/>
                          </pic:blipFill>
                          <pic:spPr>
                            <a:xfrm>
                              <a:off x="7560" y="14400"/>
                              <a:ext cx="13320" cy="4320"/>
                            </a:xfrm>
                            <a:prstGeom prst="rect">
                              <a:avLst/>
                            </a:prstGeom>
                            <a:noFill/>
                            <a:ln w="0">
                              <a:noFill/>
                            </a:ln>
                          </pic:spPr>
                        </pic:pic>
                        <pic:pic xmlns:pic="http://schemas.openxmlformats.org/drawingml/2006/picture">
                          <pic:nvPicPr>
                            <pic:cNvPr id="73" name="Picture 1104" descr=""/>
                            <pic:cNvPicPr/>
                          </pic:nvPicPr>
                          <pic:blipFill>
                            <a:blip r:embed="rId30"/>
                            <a:stretch/>
                          </pic:blipFill>
                          <pic:spPr>
                            <a:xfrm>
                              <a:off x="12240" y="19080"/>
                              <a:ext cx="12240" cy="5760"/>
                            </a:xfrm>
                            <a:prstGeom prst="rect">
                              <a:avLst/>
                            </a:prstGeom>
                            <a:noFill/>
                            <a:ln w="0">
                              <a:noFill/>
                            </a:ln>
                          </pic:spPr>
                        </pic:pic>
                        <pic:pic xmlns:pic="http://schemas.openxmlformats.org/drawingml/2006/picture">
                          <pic:nvPicPr>
                            <pic:cNvPr id="74" name="Picture 1103" descr=""/>
                            <pic:cNvPicPr/>
                          </pic:nvPicPr>
                          <pic:blipFill>
                            <a:blip r:embed="rId31"/>
                            <a:stretch/>
                          </pic:blipFill>
                          <pic:spPr>
                            <a:xfrm>
                              <a:off x="16560" y="22680"/>
                              <a:ext cx="10080" cy="6840"/>
                            </a:xfrm>
                            <a:prstGeom prst="rect">
                              <a:avLst/>
                            </a:prstGeom>
                            <a:noFill/>
                            <a:ln w="0">
                              <a:noFill/>
                            </a:ln>
                          </pic:spPr>
                        </pic:pic>
                      </wpg:grpSp>
                      <wpg:grpSp>
                        <wpg:cNvGrpSpPr/>
                        <wpg:grpSpPr>
                          <a:xfrm>
                            <a:off x="5216400" y="662400"/>
                            <a:ext cx="44280" cy="35640"/>
                          </a:xfrm>
                        </wpg:grpSpPr>
                        <wps:wsp>
                          <wps:cNvPr id="75" name="Freeform 1101"/>
                          <wps:cNvSpPr/>
                          <wps:spPr>
                            <a:xfrm>
                              <a:off x="0" y="0"/>
                              <a:ext cx="44280" cy="35640"/>
                            </a:xfrm>
                            <a:custGeom>
                              <a:avLst/>
                              <a:gdLst>
                                <a:gd name="GluePoint1X" fmla="*/ 45 w 70"/>
                                <a:gd name="GluePoint1Y" fmla="*/ 1320 h 58"/>
                                <a:gd name="GluePoint2X" fmla="*/ 12 w 70"/>
                                <a:gd name="GluePoint2Y" fmla="*/ 1341 h 58"/>
                                <a:gd name="GluePoint3X" fmla="*/ 0 w 70"/>
                                <a:gd name="GluePoint3Y" fmla="*/ 1353 h 58"/>
                                <a:gd name="GluePoint4X" fmla="*/ 6 w 70"/>
                                <a:gd name="GluePoint4Y" fmla="*/ 1364 h 58"/>
                                <a:gd name="GluePoint5X" fmla="*/ 30 w 70"/>
                                <a:gd name="GluePoint5Y" fmla="*/ 1377 h 58"/>
                                <a:gd name="GluePoint6X" fmla="*/ 44 w 70"/>
                                <a:gd name="GluePoint6Y" fmla="*/ 1376 h 58"/>
                                <a:gd name="GluePoint7X" fmla="*/ 57 w 70"/>
                                <a:gd name="GluePoint7Y" fmla="*/ 1363 h 58"/>
                                <a:gd name="GluePoint8X" fmla="*/ 66 w 70"/>
                                <a:gd name="GluePoint8Y" fmla="*/ 1347 h 58"/>
                                <a:gd name="GluePoint9X" fmla="*/ 69 w 70"/>
                                <a:gd name="GluePoint9Y" fmla="*/ 1334 h 58"/>
                                <a:gd name="GluePoint10X" fmla="*/ 45 w 70"/>
                                <a:gd name="GluePoint10Y" fmla="*/ 1320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0" h="58">
                                  <a:moveTo>
                                    <a:pt x="45" y="0"/>
                                  </a:moveTo>
                                  <a:lnTo>
                                    <a:pt x="12" y="21"/>
                                  </a:lnTo>
                                  <a:lnTo>
                                    <a:pt x="0" y="33"/>
                                  </a:lnTo>
                                  <a:lnTo>
                                    <a:pt x="6" y="44"/>
                                  </a:lnTo>
                                  <a:lnTo>
                                    <a:pt x="30" y="57"/>
                                  </a:lnTo>
                                  <a:lnTo>
                                    <a:pt x="44" y="56"/>
                                  </a:lnTo>
                                  <a:lnTo>
                                    <a:pt x="57" y="43"/>
                                  </a:lnTo>
                                  <a:lnTo>
                                    <a:pt x="66" y="27"/>
                                  </a:lnTo>
                                  <a:lnTo>
                                    <a:pt x="69" y="14"/>
                                  </a:lnTo>
                                  <a:lnTo>
                                    <a:pt x="45" y="0"/>
                                  </a:lnTo>
                                  <a:close/>
                                </a:path>
                              </a:pathLst>
                            </a:custGeom>
                            <a:solidFill>
                              <a:srgbClr val="a8a8a7"/>
                            </a:solidFill>
                            <a:ln w="0">
                              <a:noFill/>
                            </a:ln>
                          </wps:spPr>
                          <wps:style>
                            <a:lnRef idx="0"/>
                            <a:fillRef idx="0"/>
                            <a:effectRef idx="0"/>
                            <a:fontRef idx="minor"/>
                          </wps:style>
                          <wps:bodyPr/>
                        </wps:wsp>
                      </wpg:grpSp>
                      <wpg:grpSp>
                        <wpg:cNvGrpSpPr/>
                        <wpg:grpSpPr>
                          <a:xfrm>
                            <a:off x="5226120" y="661680"/>
                            <a:ext cx="34920" cy="38880"/>
                          </a:xfrm>
                        </wpg:grpSpPr>
                        <wps:wsp>
                          <wps:cNvPr id="76" name="Freeform 1099"/>
                          <wps:cNvSpPr/>
                          <wps:spPr>
                            <a:xfrm>
                              <a:off x="0" y="0"/>
                              <a:ext cx="34920" cy="38880"/>
                            </a:xfrm>
                            <a:custGeom>
                              <a:avLst/>
                              <a:gdLst>
                                <a:gd name="GluePoint1X" fmla="*/ 11 w 55"/>
                                <a:gd name="GluePoint1Y" fmla="*/ 1376 h 63"/>
                                <a:gd name="GluePoint2X" fmla="*/ 18 w 55"/>
                                <a:gd name="GluePoint2Y" fmla="*/ 1382 h 63"/>
                                <a:gd name="GluePoint3X" fmla="*/ 24 w 55"/>
                                <a:gd name="GluePoint3Y" fmla="*/ 1379 h 63"/>
                                <a:gd name="GluePoint4X" fmla="*/ 20 w 55"/>
                                <a:gd name="GluePoint4Y" fmla="*/ 1379 h 63"/>
                                <a:gd name="GluePoint5X" fmla="*/ 11 w 55"/>
                                <a:gd name="GluePoint5Y" fmla="*/ 1376 h 6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5" h="63">
                                  <a:moveTo>
                                    <a:pt x="11" y="57"/>
                                  </a:moveTo>
                                  <a:lnTo>
                                    <a:pt x="18" y="63"/>
                                  </a:lnTo>
                                  <a:lnTo>
                                    <a:pt x="24" y="60"/>
                                  </a:lnTo>
                                  <a:lnTo>
                                    <a:pt x="20" y="60"/>
                                  </a:lnTo>
                                  <a:lnTo>
                                    <a:pt x="11" y="57"/>
                                  </a:lnTo>
                                  <a:close/>
                                </a:path>
                              </a:pathLst>
                            </a:custGeom>
                            <a:solidFill>
                              <a:srgbClr val="646363"/>
                            </a:solidFill>
                            <a:ln w="0">
                              <a:noFill/>
                            </a:ln>
                          </wps:spPr>
                          <wps:style>
                            <a:lnRef idx="0"/>
                            <a:fillRef idx="0"/>
                            <a:effectRef idx="0"/>
                            <a:fontRef idx="minor"/>
                          </wps:style>
                          <wps:bodyPr/>
                        </wps:wsp>
                        <wps:wsp>
                          <wps:cNvPr id="77" name="Freeform 1098"/>
                          <wps:cNvSpPr/>
                          <wps:spPr>
                            <a:xfrm>
                              <a:off x="0" y="0"/>
                              <a:ext cx="34920" cy="38880"/>
                            </a:xfrm>
                            <a:custGeom>
                              <a:avLst/>
                              <a:gdLst>
                                <a:gd name="GluePoint1X" fmla="*/ 29 w 55"/>
                                <a:gd name="GluePoint1Y" fmla="*/ 1376 h 63"/>
                                <a:gd name="GluePoint2X" fmla="*/ 20 w 55"/>
                                <a:gd name="GluePoint2Y" fmla="*/ 1379 h 63"/>
                                <a:gd name="GluePoint3X" fmla="*/ 24 w 55"/>
                                <a:gd name="GluePoint3Y" fmla="*/ 1379 h 63"/>
                                <a:gd name="GluePoint4X" fmla="*/ 28 w 55"/>
                                <a:gd name="GluePoint4Y" fmla="*/ 1376 h 63"/>
                                <a:gd name="GluePoint5X" fmla="*/ 29 w 55"/>
                                <a:gd name="GluePoint5Y" fmla="*/ 1376 h 6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5" h="63">
                                  <a:moveTo>
                                    <a:pt x="29" y="57"/>
                                  </a:moveTo>
                                  <a:lnTo>
                                    <a:pt x="20" y="60"/>
                                  </a:lnTo>
                                  <a:lnTo>
                                    <a:pt x="24" y="60"/>
                                  </a:lnTo>
                                  <a:lnTo>
                                    <a:pt x="28" y="57"/>
                                  </a:lnTo>
                                  <a:lnTo>
                                    <a:pt x="29" y="57"/>
                                  </a:lnTo>
                                  <a:close/>
                                </a:path>
                              </a:pathLst>
                            </a:custGeom>
                            <a:solidFill>
                              <a:srgbClr val="646363"/>
                            </a:solidFill>
                            <a:ln w="0">
                              <a:noFill/>
                            </a:ln>
                          </wps:spPr>
                          <wps:style>
                            <a:lnRef idx="0"/>
                            <a:fillRef idx="0"/>
                            <a:effectRef idx="0"/>
                            <a:fontRef idx="minor"/>
                          </wps:style>
                          <wps:bodyPr/>
                        </wps:wsp>
                        <wps:wsp>
                          <wps:cNvPr id="78" name="Freeform 1097"/>
                          <wps:cNvSpPr/>
                          <wps:spPr>
                            <a:xfrm>
                              <a:off x="0" y="0"/>
                              <a:ext cx="34920" cy="38880"/>
                            </a:xfrm>
                            <a:custGeom>
                              <a:avLst/>
                              <a:gdLst>
                                <a:gd name="GluePoint1X" fmla="*/ 8 w 55"/>
                                <a:gd name="GluePoint1Y" fmla="*/ 1374 h 63"/>
                                <a:gd name="GluePoint2X" fmla="*/ 10 w 55"/>
                                <a:gd name="GluePoint2Y" fmla="*/ 1376 h 63"/>
                                <a:gd name="GluePoint3X" fmla="*/ 11 w 55"/>
                                <a:gd name="GluePoint3Y" fmla="*/ 1376 h 63"/>
                                <a:gd name="GluePoint4X" fmla="*/ 8 w 55"/>
                                <a:gd name="GluePoint4Y" fmla="*/ 1374 h 63"/>
                              </a:gdLst>
                              <a:ahLst/>
                              <a:cxnLst>
                                <a:cxn ang="0">
                                  <a:pos x="GluePoint1X" y="GluePoint1Y"/>
                                </a:cxn>
                                <a:cxn ang="0">
                                  <a:pos x="GluePoint2X" y="GluePoint2Y"/>
                                </a:cxn>
                                <a:cxn ang="0">
                                  <a:pos x="GluePoint3X" y="GluePoint3Y"/>
                                </a:cxn>
                                <a:cxn ang="0">
                                  <a:pos x="GluePoint4X" y="GluePoint4Y"/>
                                </a:cxn>
                              </a:cxnLst>
                              <a:rect l="l" t="t" r="r" b="b"/>
                              <a:pathLst>
                                <a:path w="55" h="63">
                                  <a:moveTo>
                                    <a:pt x="8" y="55"/>
                                  </a:moveTo>
                                  <a:lnTo>
                                    <a:pt x="10" y="57"/>
                                  </a:lnTo>
                                  <a:lnTo>
                                    <a:pt x="11" y="57"/>
                                  </a:lnTo>
                                  <a:lnTo>
                                    <a:pt x="8" y="55"/>
                                  </a:lnTo>
                                  <a:close/>
                                </a:path>
                              </a:pathLst>
                            </a:custGeom>
                            <a:solidFill>
                              <a:srgbClr val="646363"/>
                            </a:solidFill>
                            <a:ln w="0">
                              <a:noFill/>
                            </a:ln>
                          </wps:spPr>
                          <wps:style>
                            <a:lnRef idx="0"/>
                            <a:fillRef idx="0"/>
                            <a:effectRef idx="0"/>
                            <a:fontRef idx="minor"/>
                          </wps:style>
                          <wps:bodyPr/>
                        </wps:wsp>
                        <wps:wsp>
                          <wps:cNvPr id="79" name="Freeform 1096"/>
                          <wps:cNvSpPr/>
                          <wps:spPr>
                            <a:xfrm>
                              <a:off x="0" y="0"/>
                              <a:ext cx="34920" cy="38880"/>
                            </a:xfrm>
                            <a:custGeom>
                              <a:avLst/>
                              <a:gdLst>
                                <a:gd name="GluePoint1X" fmla="*/ 35 w 55"/>
                                <a:gd name="GluePoint1Y" fmla="*/ 1371 h 63"/>
                                <a:gd name="GluePoint2X" fmla="*/ 29 w 55"/>
                                <a:gd name="GluePoint2Y" fmla="*/ 1376 h 63"/>
                                <a:gd name="GluePoint3X" fmla="*/ 30 w 55"/>
                                <a:gd name="GluePoint3Y" fmla="*/ 1375 h 63"/>
                                <a:gd name="GluePoint4X" fmla="*/ 35 w 55"/>
                                <a:gd name="GluePoint4Y" fmla="*/ 1371 h 63"/>
                              </a:gdLst>
                              <a:ahLst/>
                              <a:cxnLst>
                                <a:cxn ang="0">
                                  <a:pos x="GluePoint1X" y="GluePoint1Y"/>
                                </a:cxn>
                                <a:cxn ang="0">
                                  <a:pos x="GluePoint2X" y="GluePoint2Y"/>
                                </a:cxn>
                                <a:cxn ang="0">
                                  <a:pos x="GluePoint3X" y="GluePoint3Y"/>
                                </a:cxn>
                                <a:cxn ang="0">
                                  <a:pos x="GluePoint4X" y="GluePoint4Y"/>
                                </a:cxn>
                              </a:cxnLst>
                              <a:rect l="l" t="t" r="r" b="b"/>
                              <a:pathLst>
                                <a:path w="55" h="63">
                                  <a:moveTo>
                                    <a:pt x="35" y="52"/>
                                  </a:moveTo>
                                  <a:lnTo>
                                    <a:pt x="29" y="57"/>
                                  </a:lnTo>
                                  <a:lnTo>
                                    <a:pt x="30" y="56"/>
                                  </a:lnTo>
                                  <a:lnTo>
                                    <a:pt x="35" y="52"/>
                                  </a:lnTo>
                                  <a:close/>
                                </a:path>
                              </a:pathLst>
                            </a:custGeom>
                            <a:solidFill>
                              <a:srgbClr val="646363"/>
                            </a:solidFill>
                            <a:ln w="0">
                              <a:noFill/>
                            </a:ln>
                          </wps:spPr>
                          <wps:style>
                            <a:lnRef idx="0"/>
                            <a:fillRef idx="0"/>
                            <a:effectRef idx="0"/>
                            <a:fontRef idx="minor"/>
                          </wps:style>
                          <wps:bodyPr/>
                        </wps:wsp>
                        <wps:wsp>
                          <wps:cNvPr id="80" name="Freeform 1095"/>
                          <wps:cNvSpPr/>
                          <wps:spPr>
                            <a:xfrm>
                              <a:off x="0" y="0"/>
                              <a:ext cx="34920" cy="38880"/>
                            </a:xfrm>
                            <a:custGeom>
                              <a:avLst/>
                              <a:gdLst>
                                <a:gd name="GluePoint1X" fmla="*/ 5 w 55"/>
                                <a:gd name="GluePoint1Y" fmla="*/ 1371 h 63"/>
                                <a:gd name="GluePoint2X" fmla="*/ 6 w 55"/>
                                <a:gd name="GluePoint2Y" fmla="*/ 1372 h 63"/>
                                <a:gd name="GluePoint3X" fmla="*/ 8 w 55"/>
                                <a:gd name="GluePoint3Y" fmla="*/ 1374 h 63"/>
                                <a:gd name="GluePoint4X" fmla="*/ 5 w 55"/>
                                <a:gd name="GluePoint4Y" fmla="*/ 1371 h 63"/>
                              </a:gdLst>
                              <a:ahLst/>
                              <a:cxnLst>
                                <a:cxn ang="0">
                                  <a:pos x="GluePoint1X" y="GluePoint1Y"/>
                                </a:cxn>
                                <a:cxn ang="0">
                                  <a:pos x="GluePoint2X" y="GluePoint2Y"/>
                                </a:cxn>
                                <a:cxn ang="0">
                                  <a:pos x="GluePoint3X" y="GluePoint3Y"/>
                                </a:cxn>
                                <a:cxn ang="0">
                                  <a:pos x="GluePoint4X" y="GluePoint4Y"/>
                                </a:cxn>
                              </a:cxnLst>
                              <a:rect l="l" t="t" r="r" b="b"/>
                              <a:pathLst>
                                <a:path w="55" h="63">
                                  <a:moveTo>
                                    <a:pt x="5" y="52"/>
                                  </a:moveTo>
                                  <a:lnTo>
                                    <a:pt x="6" y="53"/>
                                  </a:lnTo>
                                  <a:lnTo>
                                    <a:pt x="8" y="55"/>
                                  </a:lnTo>
                                  <a:lnTo>
                                    <a:pt x="5" y="52"/>
                                  </a:lnTo>
                                  <a:close/>
                                </a:path>
                              </a:pathLst>
                            </a:custGeom>
                            <a:solidFill>
                              <a:srgbClr val="646363"/>
                            </a:solidFill>
                            <a:ln w="0">
                              <a:noFill/>
                            </a:ln>
                          </wps:spPr>
                          <wps:style>
                            <a:lnRef idx="0"/>
                            <a:fillRef idx="0"/>
                            <a:effectRef idx="0"/>
                            <a:fontRef idx="minor"/>
                          </wps:style>
                          <wps:bodyPr/>
                        </wps:wsp>
                        <wps:wsp>
                          <wps:cNvPr id="81" name="Freeform 1094"/>
                          <wps:cNvSpPr/>
                          <wps:spPr>
                            <a:xfrm>
                              <a:off x="0" y="0"/>
                              <a:ext cx="34920" cy="38880"/>
                            </a:xfrm>
                            <a:custGeom>
                              <a:avLst/>
                              <a:gdLst>
                                <a:gd name="GluePoint1X" fmla="*/ 0 w 55"/>
                                <a:gd name="GluePoint1Y" fmla="*/ 1352 h 63"/>
                                <a:gd name="GluePoint2X" fmla="*/ 0 w 55"/>
                                <a:gd name="GluePoint2Y" fmla="*/ 1353 h 63"/>
                                <a:gd name="GluePoint3X" fmla="*/ 1 w 55"/>
                                <a:gd name="GluePoint3Y" fmla="*/ 1367 h 63"/>
                                <a:gd name="GluePoint4X" fmla="*/ 5 w 55"/>
                                <a:gd name="GluePoint4Y" fmla="*/ 1371 h 63"/>
                                <a:gd name="GluePoint5X" fmla="*/ 1 w 55"/>
                                <a:gd name="GluePoint5Y" fmla="*/ 1364 h 63"/>
                                <a:gd name="GluePoint6X" fmla="*/ 0 w 55"/>
                                <a:gd name="GluePoint6Y" fmla="*/ 1352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55" h="63">
                                  <a:moveTo>
                                    <a:pt x="0" y="33"/>
                                  </a:moveTo>
                                  <a:lnTo>
                                    <a:pt x="0" y="34"/>
                                  </a:lnTo>
                                  <a:lnTo>
                                    <a:pt x="1" y="48"/>
                                  </a:lnTo>
                                  <a:lnTo>
                                    <a:pt x="5" y="52"/>
                                  </a:lnTo>
                                  <a:lnTo>
                                    <a:pt x="1" y="45"/>
                                  </a:lnTo>
                                  <a:lnTo>
                                    <a:pt x="0" y="33"/>
                                  </a:lnTo>
                                  <a:close/>
                                </a:path>
                              </a:pathLst>
                            </a:custGeom>
                            <a:solidFill>
                              <a:srgbClr val="646363"/>
                            </a:solidFill>
                            <a:ln w="0">
                              <a:noFill/>
                            </a:ln>
                          </wps:spPr>
                          <wps:style>
                            <a:lnRef idx="0"/>
                            <a:fillRef idx="0"/>
                            <a:effectRef idx="0"/>
                            <a:fontRef idx="minor"/>
                          </wps:style>
                          <wps:bodyPr/>
                        </wps:wsp>
                        <wps:wsp>
                          <wps:cNvPr id="82" name="Freeform 1093"/>
                          <wps:cNvSpPr/>
                          <wps:spPr>
                            <a:xfrm>
                              <a:off x="0" y="0"/>
                              <a:ext cx="34920" cy="38880"/>
                            </a:xfrm>
                            <a:custGeom>
                              <a:avLst/>
                              <a:gdLst>
                                <a:gd name="GluePoint1X" fmla="*/ 39 w 55"/>
                                <a:gd name="GluePoint1Y" fmla="*/ 1367 h 63"/>
                                <a:gd name="GluePoint2X" fmla="*/ 35 w 55"/>
                                <a:gd name="GluePoint2Y" fmla="*/ 1371 h 63"/>
                                <a:gd name="GluePoint3X" fmla="*/ 38 w 55"/>
                                <a:gd name="GluePoint3Y" fmla="*/ 1369 h 63"/>
                                <a:gd name="GluePoint4X" fmla="*/ 39 w 55"/>
                                <a:gd name="GluePoint4Y" fmla="*/ 1367 h 63"/>
                              </a:gdLst>
                              <a:ahLst/>
                              <a:cxnLst>
                                <a:cxn ang="0">
                                  <a:pos x="GluePoint1X" y="GluePoint1Y"/>
                                </a:cxn>
                                <a:cxn ang="0">
                                  <a:pos x="GluePoint2X" y="GluePoint2Y"/>
                                </a:cxn>
                                <a:cxn ang="0">
                                  <a:pos x="GluePoint3X" y="GluePoint3Y"/>
                                </a:cxn>
                                <a:cxn ang="0">
                                  <a:pos x="GluePoint4X" y="GluePoint4Y"/>
                                </a:cxn>
                              </a:cxnLst>
                              <a:rect l="l" t="t" r="r" b="b"/>
                              <a:pathLst>
                                <a:path w="55" h="63">
                                  <a:moveTo>
                                    <a:pt x="39" y="48"/>
                                  </a:moveTo>
                                  <a:lnTo>
                                    <a:pt x="35" y="52"/>
                                  </a:lnTo>
                                  <a:lnTo>
                                    <a:pt x="38" y="50"/>
                                  </a:lnTo>
                                  <a:lnTo>
                                    <a:pt x="39" y="48"/>
                                  </a:lnTo>
                                  <a:close/>
                                </a:path>
                              </a:pathLst>
                            </a:custGeom>
                            <a:solidFill>
                              <a:srgbClr val="646363"/>
                            </a:solidFill>
                            <a:ln w="0">
                              <a:noFill/>
                            </a:ln>
                          </wps:spPr>
                          <wps:style>
                            <a:lnRef idx="0"/>
                            <a:fillRef idx="0"/>
                            <a:effectRef idx="0"/>
                            <a:fontRef idx="minor"/>
                          </wps:style>
                          <wps:bodyPr/>
                        </wps:wsp>
                        <wps:wsp>
                          <wps:cNvPr id="83" name="Freeform 1092"/>
                          <wps:cNvSpPr/>
                          <wps:spPr>
                            <a:xfrm>
                              <a:off x="0" y="0"/>
                              <a:ext cx="34920" cy="38880"/>
                            </a:xfrm>
                            <a:custGeom>
                              <a:avLst/>
                              <a:gdLst>
                                <a:gd name="GluePoint1X" fmla="*/ 55 w 55"/>
                                <a:gd name="GluePoint1Y" fmla="*/ 1333 h 63"/>
                                <a:gd name="GluePoint2X" fmla="*/ 55 w 55"/>
                                <a:gd name="GluePoint2Y" fmla="*/ 1333 h 63"/>
                                <a:gd name="GluePoint3X" fmla="*/ 54 w 55"/>
                                <a:gd name="GluePoint3Y" fmla="*/ 1334 h 63"/>
                                <a:gd name="GluePoint4X" fmla="*/ 54 w 55"/>
                                <a:gd name="GluePoint4Y" fmla="*/ 1334 h 63"/>
                                <a:gd name="GluePoint5X" fmla="*/ 51 w 55"/>
                                <a:gd name="GluePoint5Y" fmla="*/ 1346 h 63"/>
                                <a:gd name="GluePoint6X" fmla="*/ 46 w 55"/>
                                <a:gd name="GluePoint6Y" fmla="*/ 1358 h 63"/>
                                <a:gd name="GluePoint7X" fmla="*/ 39 w 55"/>
                                <a:gd name="GluePoint7Y" fmla="*/ 1367 h 63"/>
                                <a:gd name="GluePoint8X" fmla="*/ 39 w 55"/>
                                <a:gd name="GluePoint8Y" fmla="*/ 1367 h 63"/>
                                <a:gd name="GluePoint9X" fmla="*/ 46 w 55"/>
                                <a:gd name="GluePoint9Y" fmla="*/ 1357 h 63"/>
                                <a:gd name="GluePoint10X" fmla="*/ 54 w 55"/>
                                <a:gd name="GluePoint10Y" fmla="*/ 1345 h 63"/>
                                <a:gd name="GluePoint11X" fmla="*/ 55 w 55"/>
                                <a:gd name="GluePoint11Y" fmla="*/ 1333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55" h="63">
                                  <a:moveTo>
                                    <a:pt x="55" y="14"/>
                                  </a:moveTo>
                                  <a:lnTo>
                                    <a:pt x="55" y="14"/>
                                  </a:lnTo>
                                  <a:lnTo>
                                    <a:pt x="54" y="15"/>
                                  </a:lnTo>
                                  <a:lnTo>
                                    <a:pt x="51" y="27"/>
                                  </a:lnTo>
                                  <a:lnTo>
                                    <a:pt x="46" y="39"/>
                                  </a:lnTo>
                                  <a:lnTo>
                                    <a:pt x="39" y="48"/>
                                  </a:lnTo>
                                  <a:lnTo>
                                    <a:pt x="46" y="38"/>
                                  </a:lnTo>
                                  <a:lnTo>
                                    <a:pt x="54" y="26"/>
                                  </a:lnTo>
                                  <a:lnTo>
                                    <a:pt x="55" y="14"/>
                                  </a:lnTo>
                                  <a:close/>
                                </a:path>
                              </a:pathLst>
                            </a:custGeom>
                            <a:solidFill>
                              <a:srgbClr val="646363"/>
                            </a:solidFill>
                            <a:ln w="0">
                              <a:noFill/>
                            </a:ln>
                          </wps:spPr>
                          <wps:style>
                            <a:lnRef idx="0"/>
                            <a:fillRef idx="0"/>
                            <a:effectRef idx="0"/>
                            <a:fontRef idx="minor"/>
                          </wps:style>
                          <wps:bodyPr/>
                        </wps:wsp>
                        <wps:wsp>
                          <wps:cNvPr id="84" name="Freeform 1091"/>
                          <wps:cNvSpPr/>
                          <wps:spPr>
                            <a:xfrm>
                              <a:off x="0" y="0"/>
                              <a:ext cx="34920" cy="38880"/>
                            </a:xfrm>
                            <a:custGeom>
                              <a:avLst/>
                              <a:gdLst>
                                <a:gd name="GluePoint1X" fmla="*/ 3 w 55"/>
                                <a:gd name="GluePoint1Y" fmla="*/ 1345 h 63"/>
                                <a:gd name="GluePoint2X" fmla="*/ 0 w 55"/>
                                <a:gd name="GluePoint2Y" fmla="*/ 1351 h 63"/>
                                <a:gd name="GluePoint3X" fmla="*/ 0 w 55"/>
                                <a:gd name="GluePoint3Y" fmla="*/ 1352 h 63"/>
                                <a:gd name="GluePoint4X" fmla="*/ 3 w 55"/>
                                <a:gd name="GluePoint4Y" fmla="*/ 1345 h 63"/>
                              </a:gdLst>
                              <a:ahLst/>
                              <a:cxnLst>
                                <a:cxn ang="0">
                                  <a:pos x="GluePoint1X" y="GluePoint1Y"/>
                                </a:cxn>
                                <a:cxn ang="0">
                                  <a:pos x="GluePoint2X" y="GluePoint2Y"/>
                                </a:cxn>
                                <a:cxn ang="0">
                                  <a:pos x="GluePoint3X" y="GluePoint3Y"/>
                                </a:cxn>
                                <a:cxn ang="0">
                                  <a:pos x="GluePoint4X" y="GluePoint4Y"/>
                                </a:cxn>
                              </a:cxnLst>
                              <a:rect l="l" t="t" r="r" b="b"/>
                              <a:pathLst>
                                <a:path w="55" h="63">
                                  <a:moveTo>
                                    <a:pt x="3" y="26"/>
                                  </a:moveTo>
                                  <a:lnTo>
                                    <a:pt x="0" y="32"/>
                                  </a:lnTo>
                                  <a:lnTo>
                                    <a:pt x="0" y="33"/>
                                  </a:lnTo>
                                  <a:lnTo>
                                    <a:pt x="3" y="26"/>
                                  </a:lnTo>
                                  <a:close/>
                                </a:path>
                              </a:pathLst>
                            </a:custGeom>
                            <a:solidFill>
                              <a:srgbClr val="646363"/>
                            </a:solidFill>
                            <a:ln w="0">
                              <a:noFill/>
                            </a:ln>
                          </wps:spPr>
                          <wps:style>
                            <a:lnRef idx="0"/>
                            <a:fillRef idx="0"/>
                            <a:effectRef idx="0"/>
                            <a:fontRef idx="minor"/>
                          </wps:style>
                          <wps:bodyPr/>
                        </wps:wsp>
                        <wps:wsp>
                          <wps:cNvPr id="85" name="Freeform 1090"/>
                          <wps:cNvSpPr/>
                          <wps:spPr>
                            <a:xfrm>
                              <a:off x="0" y="0"/>
                              <a:ext cx="34920" cy="38880"/>
                            </a:xfrm>
                            <a:custGeom>
                              <a:avLst/>
                              <a:gdLst>
                                <a:gd name="GluePoint1X" fmla="*/ 30 w 55"/>
                                <a:gd name="GluePoint1Y" fmla="*/ 1319 h 63"/>
                                <a:gd name="GluePoint2X" fmla="*/ 18 w 55"/>
                                <a:gd name="GluePoint2Y" fmla="*/ 1328 h 63"/>
                                <a:gd name="GluePoint3X" fmla="*/ 7 w 55"/>
                                <a:gd name="GluePoint3Y" fmla="*/ 1339 h 63"/>
                                <a:gd name="GluePoint4X" fmla="*/ 3 w 55"/>
                                <a:gd name="GluePoint4Y" fmla="*/ 1345 h 63"/>
                                <a:gd name="GluePoint5X" fmla="*/ 7 w 55"/>
                                <a:gd name="GluePoint5Y" fmla="*/ 1339 h 63"/>
                                <a:gd name="GluePoint6X" fmla="*/ 18 w 55"/>
                                <a:gd name="GluePoint6Y" fmla="*/ 1328 h 63"/>
                                <a:gd name="GluePoint7X" fmla="*/ 29 w 55"/>
                                <a:gd name="GluePoint7Y" fmla="*/ 1320 h 63"/>
                                <a:gd name="GluePoint8X" fmla="*/ 30 w 55"/>
                                <a:gd name="GluePoint8Y" fmla="*/ 1320 h 63"/>
                                <a:gd name="GluePoint9X" fmla="*/ 30 w 55"/>
                                <a:gd name="GluePoint9Y" fmla="*/ 1319 h 6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l" t="t" r="r" b="b"/>
                              <a:pathLst>
                                <a:path w="55" h="63">
                                  <a:moveTo>
                                    <a:pt x="30" y="0"/>
                                  </a:moveTo>
                                  <a:lnTo>
                                    <a:pt x="18" y="9"/>
                                  </a:lnTo>
                                  <a:lnTo>
                                    <a:pt x="7" y="20"/>
                                  </a:lnTo>
                                  <a:lnTo>
                                    <a:pt x="3" y="26"/>
                                  </a:lnTo>
                                  <a:lnTo>
                                    <a:pt x="7" y="20"/>
                                  </a:lnTo>
                                  <a:lnTo>
                                    <a:pt x="18" y="9"/>
                                  </a:lnTo>
                                  <a:lnTo>
                                    <a:pt x="29" y="1"/>
                                  </a:lnTo>
                                  <a:lnTo>
                                    <a:pt x="30" y="1"/>
                                  </a:lnTo>
                                  <a:lnTo>
                                    <a:pt x="30" y="0"/>
                                  </a:lnTo>
                                  <a:close/>
                                </a:path>
                              </a:pathLst>
                            </a:custGeom>
                            <a:solidFill>
                              <a:srgbClr val="646363"/>
                            </a:solidFill>
                            <a:ln w="0">
                              <a:noFill/>
                            </a:ln>
                          </wps:spPr>
                          <wps:style>
                            <a:lnRef idx="0"/>
                            <a:fillRef idx="0"/>
                            <a:effectRef idx="0"/>
                            <a:fontRef idx="minor"/>
                          </wps:style>
                          <wps:bodyPr/>
                        </wps:wsp>
                      </wpg:grpSp>
                      <wpg:grpSp>
                        <wpg:cNvGrpSpPr/>
                        <wpg:grpSpPr>
                          <a:xfrm>
                            <a:off x="5193720" y="649080"/>
                            <a:ext cx="47160" cy="39240"/>
                          </a:xfrm>
                        </wpg:grpSpPr>
                        <wps:wsp>
                          <wps:cNvPr id="86" name="Freeform 1088"/>
                          <wps:cNvSpPr/>
                          <wps:spPr>
                            <a:xfrm>
                              <a:off x="0" y="0"/>
                              <a:ext cx="47160" cy="39240"/>
                            </a:xfrm>
                            <a:custGeom>
                              <a:avLst/>
                              <a:gdLst>
                                <a:gd name="GluePoint1X" fmla="*/ 62 w 74"/>
                                <a:gd name="GluePoint1Y" fmla="*/ 1298 h 64"/>
                                <a:gd name="GluePoint2X" fmla="*/ 19 w 74"/>
                                <a:gd name="GluePoint2Y" fmla="*/ 1313 h 64"/>
                                <a:gd name="GluePoint3X" fmla="*/ 0 w 74"/>
                                <a:gd name="GluePoint3Y" fmla="*/ 1324 h 64"/>
                                <a:gd name="GluePoint4X" fmla="*/ 2 w 74"/>
                                <a:gd name="GluePoint4Y" fmla="*/ 1337 h 64"/>
                                <a:gd name="GluePoint5X" fmla="*/ 22 w 74"/>
                                <a:gd name="GluePoint5Y" fmla="*/ 1358 h 64"/>
                                <a:gd name="GluePoint6X" fmla="*/ 36 w 74"/>
                                <a:gd name="GluePoint6Y" fmla="*/ 1362 h 64"/>
                                <a:gd name="GluePoint7X" fmla="*/ 52 w 74"/>
                                <a:gd name="GluePoint7Y" fmla="*/ 1353 h 64"/>
                                <a:gd name="GluePoint8X" fmla="*/ 66 w 74"/>
                                <a:gd name="GluePoint8Y" fmla="*/ 1339 h 64"/>
                                <a:gd name="GluePoint9X" fmla="*/ 74 w 74"/>
                                <a:gd name="GluePoint9Y" fmla="*/ 1328 h 64"/>
                                <a:gd name="GluePoint10X" fmla="*/ 62 w 74"/>
                                <a:gd name="GluePoint10Y" fmla="*/ 1298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4" h="64">
                                  <a:moveTo>
                                    <a:pt x="62" y="0"/>
                                  </a:moveTo>
                                  <a:lnTo>
                                    <a:pt x="19" y="15"/>
                                  </a:lnTo>
                                  <a:lnTo>
                                    <a:pt x="0" y="26"/>
                                  </a:lnTo>
                                  <a:lnTo>
                                    <a:pt x="2" y="39"/>
                                  </a:lnTo>
                                  <a:lnTo>
                                    <a:pt x="22" y="60"/>
                                  </a:lnTo>
                                  <a:lnTo>
                                    <a:pt x="36" y="64"/>
                                  </a:lnTo>
                                  <a:lnTo>
                                    <a:pt x="52" y="55"/>
                                  </a:lnTo>
                                  <a:lnTo>
                                    <a:pt x="66" y="41"/>
                                  </a:lnTo>
                                  <a:lnTo>
                                    <a:pt x="74" y="30"/>
                                  </a:lnTo>
                                  <a:lnTo>
                                    <a:pt x="62" y="0"/>
                                  </a:lnTo>
                                  <a:close/>
                                </a:path>
                              </a:pathLst>
                            </a:custGeom>
                            <a:solidFill>
                              <a:srgbClr val="a8a8a7"/>
                            </a:solidFill>
                            <a:ln w="0">
                              <a:noFill/>
                            </a:ln>
                          </wps:spPr>
                          <wps:style>
                            <a:lnRef idx="0"/>
                            <a:fillRef idx="0"/>
                            <a:effectRef idx="0"/>
                            <a:fontRef idx="minor"/>
                          </wps:style>
                          <wps:bodyPr/>
                        </wps:wsp>
                      </wpg:grpSp>
                      <wpg:grpSp>
                        <wpg:cNvGrpSpPr/>
                        <wpg:grpSpPr>
                          <a:xfrm>
                            <a:off x="5200560" y="649080"/>
                            <a:ext cx="40680" cy="42480"/>
                          </a:xfrm>
                        </wpg:grpSpPr>
                        <wps:wsp>
                          <wps:cNvPr id="87" name="Freeform 1086"/>
                          <wps:cNvSpPr/>
                          <wps:spPr>
                            <a:xfrm>
                              <a:off x="5760" y="19440"/>
                              <a:ext cx="3240" cy="13320"/>
                            </a:xfrm>
                            <a:custGeom>
                              <a:avLst/>
                              <a:gdLst>
                                <a:gd name="GluePoint1X" fmla="*/ 56 w 64"/>
                                <a:gd name="GluePoint1Y" fmla="*/ 1339 h 69"/>
                                <a:gd name="GluePoint2X" fmla="*/ 47 w 64"/>
                                <a:gd name="GluePoint2Y" fmla="*/ 1349 h 69"/>
                                <a:gd name="GluePoint3X" fmla="*/ 35 w 64"/>
                                <a:gd name="GluePoint3Y" fmla="*/ 1357 h 69"/>
                                <a:gd name="GluePoint4X" fmla="*/ 24 w 64"/>
                                <a:gd name="GluePoint4Y" fmla="*/ 1361 h 69"/>
                                <a:gd name="GluePoint5X" fmla="*/ 15 w 64"/>
                                <a:gd name="GluePoint5Y" fmla="*/ 1363 h 69"/>
                                <a:gd name="GluePoint6X" fmla="*/ 19 w 64"/>
                                <a:gd name="GluePoint6Y" fmla="*/ 1366 h 69"/>
                                <a:gd name="GluePoint7X" fmla="*/ 29 w 64"/>
                                <a:gd name="GluePoint7Y" fmla="*/ 1361 h 69"/>
                                <a:gd name="GluePoint8X" fmla="*/ 36 w 64"/>
                                <a:gd name="GluePoint8Y" fmla="*/ 1357 h 69"/>
                                <a:gd name="GluePoint9X" fmla="*/ 44 w 64"/>
                                <a:gd name="GluePoint9Y" fmla="*/ 1351 h 69"/>
                                <a:gd name="GluePoint10X" fmla="*/ 52 w 64"/>
                                <a:gd name="GluePoint10Y" fmla="*/ 1344 h 69"/>
                                <a:gd name="GluePoint11X" fmla="*/ 56 w 64"/>
                                <a:gd name="GluePoint11Y" fmla="*/ 1339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4" h="69">
                                  <a:moveTo>
                                    <a:pt x="56" y="41"/>
                                  </a:moveTo>
                                  <a:lnTo>
                                    <a:pt x="47" y="51"/>
                                  </a:lnTo>
                                  <a:lnTo>
                                    <a:pt x="35" y="59"/>
                                  </a:lnTo>
                                  <a:lnTo>
                                    <a:pt x="24" y="63"/>
                                  </a:lnTo>
                                  <a:lnTo>
                                    <a:pt x="15" y="65"/>
                                  </a:lnTo>
                                  <a:lnTo>
                                    <a:pt x="19" y="68"/>
                                  </a:lnTo>
                                  <a:lnTo>
                                    <a:pt x="29" y="63"/>
                                  </a:lnTo>
                                  <a:lnTo>
                                    <a:pt x="36" y="59"/>
                                  </a:lnTo>
                                  <a:lnTo>
                                    <a:pt x="44" y="53"/>
                                  </a:lnTo>
                                  <a:lnTo>
                                    <a:pt x="52" y="46"/>
                                  </a:lnTo>
                                  <a:lnTo>
                                    <a:pt x="56" y="41"/>
                                  </a:lnTo>
                                  <a:close/>
                                </a:path>
                              </a:pathLst>
                            </a:custGeom>
                            <a:solidFill>
                              <a:srgbClr val="646363"/>
                            </a:solidFill>
                            <a:ln w="0">
                              <a:noFill/>
                            </a:ln>
                          </wps:spPr>
                          <wps:style>
                            <a:lnRef idx="0"/>
                            <a:fillRef idx="0"/>
                            <a:effectRef idx="0"/>
                            <a:fontRef idx="minor"/>
                          </wps:style>
                          <wps:bodyPr/>
                        </wps:wsp>
                        <wps:wsp>
                          <wps:cNvPr id="88" name="Freeform 1085"/>
                          <wps:cNvSpPr/>
                          <wps:spPr>
                            <a:xfrm>
                              <a:off x="5760" y="19440"/>
                              <a:ext cx="3240" cy="13320"/>
                            </a:xfrm>
                            <a:custGeom>
                              <a:avLst/>
                              <a:gdLst>
                                <a:gd name="GluePoint1X" fmla="*/ 4 w 64"/>
                                <a:gd name="GluePoint1Y" fmla="*/ 1352 h 69"/>
                                <a:gd name="GluePoint2X" fmla="*/ 11 w 64"/>
                                <a:gd name="GluePoint2Y" fmla="*/ 1364 h 69"/>
                                <a:gd name="GluePoint3X" fmla="*/ 15 w 64"/>
                                <a:gd name="GluePoint3Y" fmla="*/ 1363 h 69"/>
                                <a:gd name="GluePoint4X" fmla="*/ 6 w 64"/>
                                <a:gd name="GluePoint4Y" fmla="*/ 1355 h 69"/>
                                <a:gd name="GluePoint5X" fmla="*/ 4 w 64"/>
                                <a:gd name="GluePoint5Y" fmla="*/ 1352 h 69"/>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4" h="69">
                                  <a:moveTo>
                                    <a:pt x="4" y="54"/>
                                  </a:moveTo>
                                  <a:lnTo>
                                    <a:pt x="11" y="66"/>
                                  </a:lnTo>
                                  <a:lnTo>
                                    <a:pt x="15" y="65"/>
                                  </a:lnTo>
                                  <a:lnTo>
                                    <a:pt x="6" y="57"/>
                                  </a:lnTo>
                                  <a:lnTo>
                                    <a:pt x="4" y="54"/>
                                  </a:lnTo>
                                  <a:close/>
                                </a:path>
                              </a:pathLst>
                            </a:custGeom>
                            <a:solidFill>
                              <a:srgbClr val="646363"/>
                            </a:solidFill>
                            <a:ln w="0">
                              <a:noFill/>
                            </a:ln>
                          </wps:spPr>
                          <wps:style>
                            <a:lnRef idx="0"/>
                            <a:fillRef idx="0"/>
                            <a:effectRef idx="0"/>
                            <a:fontRef idx="minor"/>
                          </wps:style>
                          <wps:bodyPr/>
                        </wps:wsp>
                        <wps:wsp>
                          <wps:cNvPr id="89" name="Freeform 1084"/>
                          <wps:cNvSpPr/>
                          <wps:spPr>
                            <a:xfrm>
                              <a:off x="5760" y="19440"/>
                              <a:ext cx="3240" cy="13320"/>
                            </a:xfrm>
                            <a:custGeom>
                              <a:avLst/>
                              <a:gdLst>
                                <a:gd name="GluePoint1X" fmla="*/ 51 w 64"/>
                                <a:gd name="GluePoint1Y" fmla="*/ 1298 h 69"/>
                                <a:gd name="GluePoint2X" fmla="*/ 1 w 64"/>
                                <a:gd name="GluePoint2Y" fmla="*/ 1338 h 69"/>
                                <a:gd name="GluePoint3X" fmla="*/ 0 w 64"/>
                                <a:gd name="GluePoint3Y" fmla="*/ 1347 h 69"/>
                                <a:gd name="GluePoint4X" fmla="*/ 4 w 64"/>
                                <a:gd name="GluePoint4Y" fmla="*/ 1352 h 69"/>
                                <a:gd name="GluePoint5X" fmla="*/ 1 w 64"/>
                                <a:gd name="GluePoint5Y" fmla="*/ 1348 h 69"/>
                                <a:gd name="GluePoint6X" fmla="*/ 2 w 64"/>
                                <a:gd name="GluePoint6Y" fmla="*/ 1337 h 69"/>
                                <a:gd name="GluePoint7X" fmla="*/ 7 w 64"/>
                                <a:gd name="GluePoint7Y" fmla="*/ 1324 h 69"/>
                                <a:gd name="GluePoint8X" fmla="*/ 20 w 64"/>
                                <a:gd name="GluePoint8Y" fmla="*/ 1313 h 69"/>
                                <a:gd name="GluePoint9X" fmla="*/ 36 w 64"/>
                                <a:gd name="GluePoint9Y" fmla="*/ 1304 h 69"/>
                                <a:gd name="GluePoint10X" fmla="*/ 51 w 64"/>
                                <a:gd name="GluePoint10Y" fmla="*/ 1299 h 69"/>
                                <a:gd name="GluePoint11X" fmla="*/ 51 w 64"/>
                                <a:gd name="GluePoint11Y" fmla="*/ 1298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4" h="69">
                                  <a:moveTo>
                                    <a:pt x="51" y="0"/>
                                  </a:moveTo>
                                  <a:lnTo>
                                    <a:pt x="1" y="40"/>
                                  </a:lnTo>
                                  <a:lnTo>
                                    <a:pt x="0" y="49"/>
                                  </a:lnTo>
                                  <a:lnTo>
                                    <a:pt x="4" y="54"/>
                                  </a:lnTo>
                                  <a:lnTo>
                                    <a:pt x="1" y="50"/>
                                  </a:lnTo>
                                  <a:lnTo>
                                    <a:pt x="2" y="39"/>
                                  </a:lnTo>
                                  <a:lnTo>
                                    <a:pt x="7" y="26"/>
                                  </a:lnTo>
                                  <a:lnTo>
                                    <a:pt x="20" y="15"/>
                                  </a:lnTo>
                                  <a:lnTo>
                                    <a:pt x="36" y="6"/>
                                  </a:lnTo>
                                  <a:lnTo>
                                    <a:pt x="51" y="1"/>
                                  </a:lnTo>
                                  <a:lnTo>
                                    <a:pt x="51" y="0"/>
                                  </a:lnTo>
                                  <a:close/>
                                </a:path>
                              </a:pathLst>
                            </a:custGeom>
                            <a:solidFill>
                              <a:srgbClr val="646363"/>
                            </a:solidFill>
                            <a:ln w="0">
                              <a:noFill/>
                            </a:ln>
                          </wps:spPr>
                          <wps:style>
                            <a:lnRef idx="0"/>
                            <a:fillRef idx="0"/>
                            <a:effectRef idx="0"/>
                            <a:fontRef idx="minor"/>
                          </wps:style>
                          <wps:bodyPr/>
                        </wps:wsp>
                        <wps:wsp>
                          <wps:cNvPr id="90" name="Freeform 1083"/>
                          <wps:cNvSpPr/>
                          <wps:spPr>
                            <a:xfrm>
                              <a:off x="5760" y="19440"/>
                              <a:ext cx="3240" cy="13320"/>
                            </a:xfrm>
                            <a:custGeom>
                              <a:avLst/>
                              <a:gdLst>
                                <a:gd name="GluePoint1X" fmla="*/ 56 w 64"/>
                                <a:gd name="GluePoint1Y" fmla="*/ 1338 h 69"/>
                                <a:gd name="GluePoint2X" fmla="*/ 56 w 64"/>
                                <a:gd name="GluePoint2Y" fmla="*/ 1339 h 69"/>
                                <a:gd name="GluePoint3X" fmla="*/ 56 w 64"/>
                                <a:gd name="GluePoint3Y" fmla="*/ 1339 h 69"/>
                                <a:gd name="GluePoint4X" fmla="*/ 56 w 64"/>
                                <a:gd name="GluePoint4Y" fmla="*/ 1338 h 69"/>
                              </a:gdLst>
                              <a:ahLst/>
                              <a:cxnLst>
                                <a:cxn ang="0">
                                  <a:pos x="GluePoint1X" y="GluePoint1Y"/>
                                </a:cxn>
                                <a:cxn ang="0">
                                  <a:pos x="GluePoint2X" y="GluePoint2Y"/>
                                </a:cxn>
                                <a:cxn ang="0">
                                  <a:pos x="GluePoint3X" y="GluePoint3Y"/>
                                </a:cxn>
                                <a:cxn ang="0">
                                  <a:pos x="GluePoint4X" y="GluePoint4Y"/>
                                </a:cxn>
                              </a:cxnLst>
                              <a:rect l="l" t="t" r="r" b="b"/>
                              <a:pathLst>
                                <a:path w="64" h="69">
                                  <a:moveTo>
                                    <a:pt x="56" y="40"/>
                                  </a:moveTo>
                                  <a:lnTo>
                                    <a:pt x="56" y="41"/>
                                  </a:lnTo>
                                  <a:lnTo>
                                    <a:pt x="56" y="40"/>
                                  </a:lnTo>
                                  <a:close/>
                                </a:path>
                              </a:pathLst>
                            </a:custGeom>
                            <a:solidFill>
                              <a:srgbClr val="646363"/>
                            </a:solidFill>
                            <a:ln w="0">
                              <a:noFill/>
                            </a:ln>
                          </wps:spPr>
                          <wps:style>
                            <a:lnRef idx="0"/>
                            <a:fillRef idx="0"/>
                            <a:effectRef idx="0"/>
                            <a:fontRef idx="minor"/>
                          </wps:style>
                          <wps:bodyPr/>
                        </wps:wsp>
                        <wps:wsp>
                          <wps:cNvPr id="91" name="Freeform 1082"/>
                          <wps:cNvSpPr/>
                          <wps:spPr>
                            <a:xfrm>
                              <a:off x="5760" y="19440"/>
                              <a:ext cx="3240" cy="13320"/>
                            </a:xfrm>
                            <a:custGeom>
                              <a:avLst/>
                              <a:gdLst>
                                <a:gd name="GluePoint1X" fmla="*/ 63 w 64"/>
                                <a:gd name="GluePoint1Y" fmla="*/ 1327 h 69"/>
                                <a:gd name="GluePoint2X" fmla="*/ 63 w 64"/>
                                <a:gd name="GluePoint2Y" fmla="*/ 1328 h 69"/>
                                <a:gd name="GluePoint3X" fmla="*/ 63 w 64"/>
                                <a:gd name="GluePoint3Y" fmla="*/ 1328 h 69"/>
                                <a:gd name="GluePoint4X" fmla="*/ 56 w 64"/>
                                <a:gd name="GluePoint4Y" fmla="*/ 1338 h 69"/>
                                <a:gd name="GluePoint5X" fmla="*/ 58 w 64"/>
                                <a:gd name="GluePoint5Y" fmla="*/ 1336 h 69"/>
                                <a:gd name="GluePoint6X" fmla="*/ 63 w 64"/>
                                <a:gd name="GluePoint6Y" fmla="*/ 1327 h 6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64" h="69">
                                  <a:moveTo>
                                    <a:pt x="63" y="29"/>
                                  </a:moveTo>
                                  <a:lnTo>
                                    <a:pt x="63" y="30"/>
                                  </a:lnTo>
                                  <a:lnTo>
                                    <a:pt x="56" y="40"/>
                                  </a:lnTo>
                                  <a:lnTo>
                                    <a:pt x="58" y="38"/>
                                  </a:lnTo>
                                  <a:lnTo>
                                    <a:pt x="63" y="29"/>
                                  </a:lnTo>
                                  <a:close/>
                                </a:path>
                              </a:pathLst>
                            </a:custGeom>
                            <a:solidFill>
                              <a:srgbClr val="646363"/>
                            </a:solidFill>
                            <a:ln w="0">
                              <a:noFill/>
                            </a:ln>
                          </wps:spPr>
                          <wps:style>
                            <a:lnRef idx="0"/>
                            <a:fillRef idx="0"/>
                            <a:effectRef idx="0"/>
                            <a:fontRef idx="minor"/>
                          </wps:style>
                          <wps:bodyPr/>
                        </wps:wsp>
                        <pic:pic xmlns:pic="http://schemas.openxmlformats.org/drawingml/2006/picture">
                          <pic:nvPicPr>
                            <pic:cNvPr id="92" name="Picture 1081" descr=""/>
                            <pic:cNvPicPr/>
                          </pic:nvPicPr>
                          <pic:blipFill>
                            <a:blip r:embed="rId32"/>
                            <a:stretch/>
                          </pic:blipFill>
                          <pic:spPr>
                            <a:xfrm>
                              <a:off x="5760" y="22680"/>
                              <a:ext cx="3240" cy="8280"/>
                            </a:xfrm>
                            <a:prstGeom prst="rect">
                              <a:avLst/>
                            </a:prstGeom>
                            <a:noFill/>
                            <a:ln w="0">
                              <a:noFill/>
                            </a:ln>
                          </pic:spPr>
                        </pic:pic>
                        <pic:pic xmlns:pic="http://schemas.openxmlformats.org/drawingml/2006/picture">
                          <pic:nvPicPr>
                            <pic:cNvPr id="93" name="Picture 1080" descr=""/>
                            <pic:cNvPicPr/>
                          </pic:nvPicPr>
                          <pic:blipFill>
                            <a:blip r:embed="rId33"/>
                            <a:stretch/>
                          </pic:blipFill>
                          <pic:spPr>
                            <a:xfrm>
                              <a:off x="8280" y="25200"/>
                              <a:ext cx="2520" cy="9000"/>
                            </a:xfrm>
                            <a:prstGeom prst="rect">
                              <a:avLst/>
                            </a:prstGeom>
                            <a:noFill/>
                            <a:ln w="0">
                              <a:noFill/>
                            </a:ln>
                          </pic:spPr>
                        </pic:pic>
                        <pic:pic xmlns:pic="http://schemas.openxmlformats.org/drawingml/2006/picture">
                          <pic:nvPicPr>
                            <pic:cNvPr id="94" name="Picture 1079" descr=""/>
                            <pic:cNvPicPr/>
                          </pic:nvPicPr>
                          <pic:blipFill>
                            <a:blip r:embed="rId34"/>
                            <a:stretch/>
                          </pic:blipFill>
                          <pic:spPr>
                            <a:xfrm>
                              <a:off x="10080" y="28440"/>
                              <a:ext cx="1800" cy="9000"/>
                            </a:xfrm>
                            <a:prstGeom prst="rect">
                              <a:avLst/>
                            </a:prstGeom>
                            <a:noFill/>
                            <a:ln w="0">
                              <a:noFill/>
                            </a:ln>
                          </pic:spPr>
                        </pic:pic>
                        <pic:pic xmlns:pic="http://schemas.openxmlformats.org/drawingml/2006/picture">
                          <pic:nvPicPr>
                            <pic:cNvPr id="95" name="Picture 1078" descr=""/>
                            <pic:cNvPicPr/>
                          </pic:nvPicPr>
                          <pic:blipFill>
                            <a:blip r:embed="rId35"/>
                            <a:stretch/>
                          </pic:blipFill>
                          <pic:spPr>
                            <a:xfrm>
                              <a:off x="12240" y="30960"/>
                              <a:ext cx="1440" cy="8280"/>
                            </a:xfrm>
                            <a:prstGeom prst="rect">
                              <a:avLst/>
                            </a:prstGeom>
                            <a:noFill/>
                            <a:ln w="0">
                              <a:noFill/>
                            </a:ln>
                          </pic:spPr>
                        </pic:pic>
                        <pic:pic xmlns:pic="http://schemas.openxmlformats.org/drawingml/2006/picture">
                          <pic:nvPicPr>
                            <pic:cNvPr id="96" name="Picture 1077" descr=""/>
                            <pic:cNvPicPr/>
                          </pic:nvPicPr>
                          <pic:blipFill>
                            <a:blip r:embed="rId36"/>
                            <a:stretch/>
                          </pic:blipFill>
                          <pic:spPr>
                            <a:xfrm>
                              <a:off x="13320" y="30960"/>
                              <a:ext cx="1440" cy="8280"/>
                            </a:xfrm>
                            <a:prstGeom prst="rect">
                              <a:avLst/>
                            </a:prstGeom>
                            <a:noFill/>
                            <a:ln w="0">
                              <a:noFill/>
                            </a:ln>
                          </pic:spPr>
                        </pic:pic>
                        <pic:pic xmlns:pic="http://schemas.openxmlformats.org/drawingml/2006/picture">
                          <pic:nvPicPr>
                            <pic:cNvPr id="97" name="Picture 1076" descr=""/>
                            <pic:cNvPicPr/>
                          </pic:nvPicPr>
                          <pic:blipFill>
                            <a:blip r:embed="rId37"/>
                            <a:stretch/>
                          </pic:blipFill>
                          <pic:spPr>
                            <a:xfrm>
                              <a:off x="0" y="1800"/>
                              <a:ext cx="15120" cy="32400"/>
                            </a:xfrm>
                            <a:prstGeom prst="rect">
                              <a:avLst/>
                            </a:prstGeom>
                            <a:noFill/>
                            <a:ln w="0">
                              <a:noFill/>
                            </a:ln>
                          </pic:spPr>
                        </pic:pic>
                        <pic:pic xmlns:pic="http://schemas.openxmlformats.org/drawingml/2006/picture">
                          <pic:nvPicPr>
                            <pic:cNvPr id="98" name="Picture 1075" descr=""/>
                            <pic:cNvPicPr/>
                          </pic:nvPicPr>
                          <pic:blipFill>
                            <a:blip r:embed="rId38"/>
                            <a:stretch/>
                          </pic:blipFill>
                          <pic:spPr>
                            <a:xfrm>
                              <a:off x="720" y="4320"/>
                              <a:ext cx="9360" cy="6480"/>
                            </a:xfrm>
                            <a:prstGeom prst="rect">
                              <a:avLst/>
                            </a:prstGeom>
                            <a:noFill/>
                            <a:ln w="0">
                              <a:noFill/>
                            </a:ln>
                          </pic:spPr>
                        </pic:pic>
                        <pic:pic xmlns:pic="http://schemas.openxmlformats.org/drawingml/2006/picture">
                          <pic:nvPicPr>
                            <pic:cNvPr id="99" name="Picture 1074" descr=""/>
                            <pic:cNvPicPr/>
                          </pic:nvPicPr>
                          <pic:blipFill>
                            <a:blip r:embed="rId39"/>
                            <a:stretch/>
                          </pic:blipFill>
                          <pic:spPr>
                            <a:xfrm>
                              <a:off x="2160" y="11160"/>
                              <a:ext cx="8280" cy="4320"/>
                            </a:xfrm>
                            <a:prstGeom prst="rect">
                              <a:avLst/>
                            </a:prstGeom>
                            <a:noFill/>
                            <a:ln w="0">
                              <a:noFill/>
                            </a:ln>
                          </pic:spPr>
                        </pic:pic>
                        <pic:pic xmlns:pic="http://schemas.openxmlformats.org/drawingml/2006/picture">
                          <pic:nvPicPr>
                            <pic:cNvPr id="100" name="Picture 1073" descr=""/>
                            <pic:cNvPicPr/>
                          </pic:nvPicPr>
                          <pic:blipFill>
                            <a:blip r:embed="rId40"/>
                            <a:stretch/>
                          </pic:blipFill>
                          <pic:spPr>
                            <a:xfrm>
                              <a:off x="4680" y="15840"/>
                              <a:ext cx="5760" cy="6840"/>
                            </a:xfrm>
                            <a:prstGeom prst="rect">
                              <a:avLst/>
                            </a:prstGeom>
                            <a:noFill/>
                            <a:ln w="0">
                              <a:noFill/>
                            </a:ln>
                          </pic:spPr>
                        </pic:pic>
                        <pic:pic xmlns:pic="http://schemas.openxmlformats.org/drawingml/2006/picture">
                          <pic:nvPicPr>
                            <pic:cNvPr id="101" name="Picture 1072" descr=""/>
                            <pic:cNvPicPr/>
                          </pic:nvPicPr>
                          <pic:blipFill>
                            <a:blip r:embed="rId41"/>
                            <a:stretch/>
                          </pic:blipFill>
                          <pic:spPr>
                            <a:xfrm>
                              <a:off x="9000" y="18360"/>
                              <a:ext cx="1800" cy="5760"/>
                            </a:xfrm>
                            <a:prstGeom prst="rect">
                              <a:avLst/>
                            </a:prstGeom>
                            <a:noFill/>
                            <a:ln w="0">
                              <a:noFill/>
                            </a:ln>
                          </pic:spPr>
                        </pic:pic>
                        <pic:pic xmlns:pic="http://schemas.openxmlformats.org/drawingml/2006/picture">
                          <pic:nvPicPr>
                            <pic:cNvPr id="102" name="Picture 1071" descr=""/>
                            <pic:cNvPicPr/>
                          </pic:nvPicPr>
                          <pic:blipFill>
                            <a:blip r:embed="rId42"/>
                            <a:stretch/>
                          </pic:blipFill>
                          <pic:spPr>
                            <a:xfrm>
                              <a:off x="10080" y="20160"/>
                              <a:ext cx="1800" cy="6480"/>
                            </a:xfrm>
                            <a:prstGeom prst="rect">
                              <a:avLst/>
                            </a:prstGeom>
                            <a:noFill/>
                            <a:ln w="0">
                              <a:noFill/>
                            </a:ln>
                          </pic:spPr>
                        </pic:pic>
                        <pic:pic xmlns:pic="http://schemas.openxmlformats.org/drawingml/2006/picture">
                          <pic:nvPicPr>
                            <pic:cNvPr id="103" name="Picture 1070" descr=""/>
                            <pic:cNvPicPr/>
                          </pic:nvPicPr>
                          <pic:blipFill>
                            <a:blip r:embed="rId43"/>
                            <a:stretch/>
                          </pic:blipFill>
                          <pic:spPr>
                            <a:xfrm>
                              <a:off x="11520" y="22680"/>
                              <a:ext cx="1440" cy="6840"/>
                            </a:xfrm>
                            <a:prstGeom prst="rect">
                              <a:avLst/>
                            </a:prstGeom>
                            <a:noFill/>
                            <a:ln w="0">
                              <a:noFill/>
                            </a:ln>
                          </pic:spPr>
                        </pic:pic>
                        <pic:pic xmlns:pic="http://schemas.openxmlformats.org/drawingml/2006/picture">
                          <pic:nvPicPr>
                            <pic:cNvPr id="104" name="Picture 1069" descr=""/>
                            <pic:cNvPicPr/>
                          </pic:nvPicPr>
                          <pic:blipFill>
                            <a:blip r:embed="rId44"/>
                            <a:stretch/>
                          </pic:blipFill>
                          <pic:spPr>
                            <a:xfrm>
                              <a:off x="12960" y="25200"/>
                              <a:ext cx="1440" cy="6840"/>
                            </a:xfrm>
                            <a:prstGeom prst="rect">
                              <a:avLst/>
                            </a:prstGeom>
                            <a:noFill/>
                            <a:ln w="0">
                              <a:noFill/>
                            </a:ln>
                          </pic:spPr>
                        </pic:pic>
                        <pic:pic xmlns:pic="http://schemas.openxmlformats.org/drawingml/2006/picture">
                          <pic:nvPicPr>
                            <pic:cNvPr id="105" name="Picture 1068" descr=""/>
                            <pic:cNvPicPr/>
                          </pic:nvPicPr>
                          <pic:blipFill>
                            <a:blip r:embed="rId45"/>
                            <a:stretch/>
                          </pic:blipFill>
                          <pic:spPr>
                            <a:xfrm>
                              <a:off x="14040" y="25200"/>
                              <a:ext cx="720" cy="6480"/>
                            </a:xfrm>
                            <a:prstGeom prst="rect">
                              <a:avLst/>
                            </a:prstGeom>
                            <a:noFill/>
                            <a:ln w="0">
                              <a:noFill/>
                            </a:ln>
                          </pic:spPr>
                        </pic:pic>
                        <pic:pic xmlns:pic="http://schemas.openxmlformats.org/drawingml/2006/picture">
                          <pic:nvPicPr>
                            <pic:cNvPr id="106" name="Picture 1067" descr=""/>
                            <pic:cNvPicPr/>
                          </pic:nvPicPr>
                          <pic:blipFill>
                            <a:blip r:embed="rId46"/>
                            <a:stretch/>
                          </pic:blipFill>
                          <pic:spPr>
                            <a:xfrm>
                              <a:off x="10800" y="0"/>
                              <a:ext cx="29880" cy="42480"/>
                            </a:xfrm>
                            <a:prstGeom prst="rect">
                              <a:avLst/>
                            </a:prstGeom>
                            <a:noFill/>
                            <a:ln w="0">
                              <a:noFill/>
                            </a:ln>
                          </pic:spPr>
                        </pic:pic>
                        <pic:pic xmlns:pic="http://schemas.openxmlformats.org/drawingml/2006/picture">
                          <pic:nvPicPr>
                            <pic:cNvPr id="107" name="Picture 1066" descr=""/>
                            <pic:cNvPicPr/>
                          </pic:nvPicPr>
                          <pic:blipFill>
                            <a:blip r:embed="rId47"/>
                            <a:stretch/>
                          </pic:blipFill>
                          <pic:spPr>
                            <a:xfrm>
                              <a:off x="29160" y="4320"/>
                              <a:ext cx="10800" cy="8280"/>
                            </a:xfrm>
                            <a:prstGeom prst="rect">
                              <a:avLst/>
                            </a:prstGeom>
                            <a:noFill/>
                            <a:ln w="0">
                              <a:noFill/>
                            </a:ln>
                          </pic:spPr>
                        </pic:pic>
                        <pic:pic xmlns:pic="http://schemas.openxmlformats.org/drawingml/2006/picture">
                          <pic:nvPicPr>
                            <pic:cNvPr id="108" name="Picture 1065" descr=""/>
                            <pic:cNvPicPr/>
                          </pic:nvPicPr>
                          <pic:blipFill>
                            <a:blip r:embed="rId48"/>
                            <a:stretch/>
                          </pic:blipFill>
                          <pic:spPr>
                            <a:xfrm>
                              <a:off x="28080" y="14040"/>
                              <a:ext cx="8280" cy="4320"/>
                            </a:xfrm>
                            <a:prstGeom prst="rect">
                              <a:avLst/>
                            </a:prstGeom>
                            <a:noFill/>
                            <a:ln w="0">
                              <a:noFill/>
                            </a:ln>
                          </pic:spPr>
                        </pic:pic>
                        <pic:pic xmlns:pic="http://schemas.openxmlformats.org/drawingml/2006/picture">
                          <pic:nvPicPr>
                            <pic:cNvPr id="109" name="Picture 1064" descr=""/>
                            <pic:cNvPicPr/>
                          </pic:nvPicPr>
                          <pic:blipFill>
                            <a:blip r:embed="rId49"/>
                            <a:stretch/>
                          </pic:blipFill>
                          <pic:spPr>
                            <a:xfrm>
                              <a:off x="26280" y="19080"/>
                              <a:ext cx="6840" cy="5760"/>
                            </a:xfrm>
                            <a:prstGeom prst="rect">
                              <a:avLst/>
                            </a:prstGeom>
                            <a:noFill/>
                            <a:ln w="0">
                              <a:noFill/>
                            </a:ln>
                          </pic:spPr>
                        </pic:pic>
                        <pic:pic xmlns:pic="http://schemas.openxmlformats.org/drawingml/2006/picture">
                          <pic:nvPicPr>
                            <pic:cNvPr id="110" name="Picture 1063" descr=""/>
                            <pic:cNvPicPr/>
                          </pic:nvPicPr>
                          <pic:blipFill>
                            <a:blip r:embed="rId50"/>
                            <a:stretch/>
                          </pic:blipFill>
                          <pic:spPr>
                            <a:xfrm>
                              <a:off x="24120" y="21960"/>
                              <a:ext cx="6480" cy="6840"/>
                            </a:xfrm>
                            <a:prstGeom prst="rect">
                              <a:avLst/>
                            </a:prstGeom>
                            <a:noFill/>
                            <a:ln w="0">
                              <a:noFill/>
                            </a:ln>
                          </pic:spPr>
                        </pic:pic>
                      </wpg:grpSp>
                      <wpg:grpSp>
                        <wpg:cNvGrpSpPr/>
                        <wpg:grpSpPr>
                          <a:xfrm>
                            <a:off x="5372640" y="662400"/>
                            <a:ext cx="44280" cy="35640"/>
                          </a:xfrm>
                        </wpg:grpSpPr>
                        <wps:wsp>
                          <wps:cNvPr id="111" name="Freeform 1061"/>
                          <wps:cNvSpPr/>
                          <wps:spPr>
                            <a:xfrm>
                              <a:off x="0" y="0"/>
                              <a:ext cx="44280" cy="35640"/>
                            </a:xfrm>
                            <a:custGeom>
                              <a:avLst/>
                              <a:gdLst>
                                <a:gd name="GluePoint1X" fmla="*/ 25 w 70"/>
                                <a:gd name="GluePoint1Y" fmla="*/ 1320 h 58"/>
                                <a:gd name="GluePoint2X" fmla="*/ 0 w 70"/>
                                <a:gd name="GluePoint2Y" fmla="*/ 1334 h 58"/>
                                <a:gd name="GluePoint3X" fmla="*/ 4 w 70"/>
                                <a:gd name="GluePoint3Y" fmla="*/ 1347 h 58"/>
                                <a:gd name="GluePoint4X" fmla="*/ 13 w 70"/>
                                <a:gd name="GluePoint4Y" fmla="*/ 1363 h 58"/>
                                <a:gd name="GluePoint5X" fmla="*/ 25 w 70"/>
                                <a:gd name="GluePoint5Y" fmla="*/ 1376 h 58"/>
                                <a:gd name="GluePoint6X" fmla="*/ 39 w 70"/>
                                <a:gd name="GluePoint6Y" fmla="*/ 1377 h 58"/>
                                <a:gd name="GluePoint7X" fmla="*/ 63 w 70"/>
                                <a:gd name="GluePoint7Y" fmla="*/ 1364 h 58"/>
                                <a:gd name="GluePoint8X" fmla="*/ 70 w 70"/>
                                <a:gd name="GluePoint8Y" fmla="*/ 1353 h 58"/>
                                <a:gd name="GluePoint9X" fmla="*/ 57 w 70"/>
                                <a:gd name="GluePoint9Y" fmla="*/ 1341 h 58"/>
                                <a:gd name="GluePoint10X" fmla="*/ 25 w 70"/>
                                <a:gd name="GluePoint10Y" fmla="*/ 1320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0" h="58">
                                  <a:moveTo>
                                    <a:pt x="25" y="0"/>
                                  </a:moveTo>
                                  <a:lnTo>
                                    <a:pt x="0" y="14"/>
                                  </a:lnTo>
                                  <a:lnTo>
                                    <a:pt x="4" y="27"/>
                                  </a:lnTo>
                                  <a:lnTo>
                                    <a:pt x="13" y="43"/>
                                  </a:lnTo>
                                  <a:lnTo>
                                    <a:pt x="25" y="56"/>
                                  </a:lnTo>
                                  <a:lnTo>
                                    <a:pt x="39" y="57"/>
                                  </a:lnTo>
                                  <a:lnTo>
                                    <a:pt x="63" y="44"/>
                                  </a:lnTo>
                                  <a:lnTo>
                                    <a:pt x="70" y="33"/>
                                  </a:lnTo>
                                  <a:lnTo>
                                    <a:pt x="57" y="21"/>
                                  </a:lnTo>
                                  <a:lnTo>
                                    <a:pt x="25" y="0"/>
                                  </a:lnTo>
                                  <a:close/>
                                </a:path>
                              </a:pathLst>
                            </a:custGeom>
                            <a:solidFill>
                              <a:srgbClr val="a8a8a7"/>
                            </a:solidFill>
                            <a:ln w="0">
                              <a:noFill/>
                            </a:ln>
                          </wps:spPr>
                          <wps:style>
                            <a:lnRef idx="0"/>
                            <a:fillRef idx="0"/>
                            <a:effectRef idx="0"/>
                            <a:fontRef idx="minor"/>
                          </wps:style>
                          <wps:bodyPr/>
                        </wps:wsp>
                      </wpg:grpSp>
                      <wpg:grpSp>
                        <wpg:cNvGrpSpPr/>
                        <wpg:grpSpPr>
                          <a:xfrm>
                            <a:off x="5372640" y="661680"/>
                            <a:ext cx="35640" cy="36720"/>
                          </a:xfrm>
                        </wpg:grpSpPr>
                        <wps:wsp>
                          <wps:cNvPr id="112" name="Freeform 1059"/>
                          <wps:cNvSpPr/>
                          <wps:spPr>
                            <a:xfrm>
                              <a:off x="0" y="0"/>
                              <a:ext cx="35640" cy="36720"/>
                            </a:xfrm>
                            <a:custGeom>
                              <a:avLst/>
                              <a:gdLst>
                                <a:gd name="GluePoint1X" fmla="*/ 35 w 56"/>
                                <a:gd name="GluePoint1Y" fmla="*/ 1378 h 60"/>
                                <a:gd name="GluePoint2X" fmla="*/ 36 w 56"/>
                                <a:gd name="GluePoint2Y" fmla="*/ 1379 h 60"/>
                                <a:gd name="GluePoint3X" fmla="*/ 37 w 56"/>
                                <a:gd name="GluePoint3Y" fmla="*/ 1378 h 60"/>
                                <a:gd name="GluePoint4X" fmla="*/ 35 w 56"/>
                                <a:gd name="GluePoint4Y" fmla="*/ 1378 h 60"/>
                              </a:gdLst>
                              <a:ahLst/>
                              <a:cxnLst>
                                <a:cxn ang="0">
                                  <a:pos x="GluePoint1X" y="GluePoint1Y"/>
                                </a:cxn>
                                <a:cxn ang="0">
                                  <a:pos x="GluePoint2X" y="GluePoint2Y"/>
                                </a:cxn>
                                <a:cxn ang="0">
                                  <a:pos x="GluePoint3X" y="GluePoint3Y"/>
                                </a:cxn>
                                <a:cxn ang="0">
                                  <a:pos x="GluePoint4X" y="GluePoint4Y"/>
                                </a:cxn>
                              </a:cxnLst>
                              <a:rect l="l" t="t" r="r" b="b"/>
                              <a:pathLst>
                                <a:path w="56" h="60">
                                  <a:moveTo>
                                    <a:pt x="35" y="59"/>
                                  </a:moveTo>
                                  <a:lnTo>
                                    <a:pt x="36" y="60"/>
                                  </a:lnTo>
                                  <a:lnTo>
                                    <a:pt x="37" y="59"/>
                                  </a:lnTo>
                                  <a:lnTo>
                                    <a:pt x="35" y="59"/>
                                  </a:lnTo>
                                  <a:close/>
                                </a:path>
                              </a:pathLst>
                            </a:custGeom>
                            <a:solidFill>
                              <a:srgbClr val="646363"/>
                            </a:solidFill>
                            <a:ln w="0">
                              <a:noFill/>
                            </a:ln>
                          </wps:spPr>
                          <wps:style>
                            <a:lnRef idx="0"/>
                            <a:fillRef idx="0"/>
                            <a:effectRef idx="0"/>
                            <a:fontRef idx="minor"/>
                          </wps:style>
                          <wps:bodyPr/>
                        </wps:wsp>
                        <wps:wsp>
                          <wps:cNvPr id="113" name="Freeform 1058"/>
                          <wps:cNvSpPr/>
                          <wps:spPr>
                            <a:xfrm>
                              <a:off x="0" y="0"/>
                              <a:ext cx="35640" cy="36720"/>
                            </a:xfrm>
                            <a:custGeom>
                              <a:avLst/>
                              <a:gdLst>
                                <a:gd name="GluePoint1X" fmla="*/ 54 w 56"/>
                                <a:gd name="GluePoint1Y" fmla="*/ 1357 h 60"/>
                                <a:gd name="GluePoint2X" fmla="*/ 53 w 56"/>
                                <a:gd name="GluePoint2Y" fmla="*/ 1366 h 60"/>
                                <a:gd name="GluePoint3X" fmla="*/ 37 w 56"/>
                                <a:gd name="GluePoint3Y" fmla="*/ 1378 h 60"/>
                                <a:gd name="GluePoint4X" fmla="*/ 41 w 56"/>
                                <a:gd name="GluePoint4Y" fmla="*/ 1378 h 60"/>
                                <a:gd name="GluePoint5X" fmla="*/ 54 w 56"/>
                                <a:gd name="GluePoint5Y" fmla="*/ 1369 h 60"/>
                                <a:gd name="GluePoint6X" fmla="*/ 55 w 56"/>
                                <a:gd name="GluePoint6Y" fmla="*/ 1360 h 60"/>
                                <a:gd name="GluePoint7X" fmla="*/ 54 w 56"/>
                                <a:gd name="GluePoint7Y" fmla="*/ 1357 h 6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l" t="t" r="r" b="b"/>
                              <a:pathLst>
                                <a:path w="56" h="60">
                                  <a:moveTo>
                                    <a:pt x="54" y="38"/>
                                  </a:moveTo>
                                  <a:lnTo>
                                    <a:pt x="53" y="47"/>
                                  </a:lnTo>
                                  <a:lnTo>
                                    <a:pt x="37" y="59"/>
                                  </a:lnTo>
                                  <a:lnTo>
                                    <a:pt x="41" y="59"/>
                                  </a:lnTo>
                                  <a:lnTo>
                                    <a:pt x="54" y="50"/>
                                  </a:lnTo>
                                  <a:lnTo>
                                    <a:pt x="55" y="41"/>
                                  </a:lnTo>
                                  <a:lnTo>
                                    <a:pt x="54" y="38"/>
                                  </a:lnTo>
                                  <a:close/>
                                </a:path>
                              </a:pathLst>
                            </a:custGeom>
                            <a:solidFill>
                              <a:srgbClr val="646363"/>
                            </a:solidFill>
                            <a:ln w="0">
                              <a:noFill/>
                            </a:ln>
                          </wps:spPr>
                          <wps:style>
                            <a:lnRef idx="0"/>
                            <a:fillRef idx="0"/>
                            <a:effectRef idx="0"/>
                            <a:fontRef idx="minor"/>
                          </wps:style>
                          <wps:bodyPr/>
                        </wps:wsp>
                        <wps:wsp>
                          <wps:cNvPr id="114" name="Freeform 1057"/>
                          <wps:cNvSpPr/>
                          <wps:spPr>
                            <a:xfrm>
                              <a:off x="0" y="0"/>
                              <a:ext cx="35640" cy="36720"/>
                            </a:xfrm>
                            <a:custGeom>
                              <a:avLst/>
                              <a:gdLst>
                                <a:gd name="GluePoint1X" fmla="*/ 21 w 56"/>
                                <a:gd name="GluePoint1Y" fmla="*/ 1372 h 60"/>
                                <a:gd name="GluePoint2X" fmla="*/ 26 w 56"/>
                                <a:gd name="GluePoint2Y" fmla="*/ 1378 h 60"/>
                                <a:gd name="GluePoint3X" fmla="*/ 35 w 56"/>
                                <a:gd name="GluePoint3Y" fmla="*/ 1378 h 60"/>
                                <a:gd name="GluePoint4X" fmla="*/ 21 w 56"/>
                                <a:gd name="GluePoint4Y" fmla="*/ 1372 h 60"/>
                              </a:gdLst>
                              <a:ahLst/>
                              <a:cxnLst>
                                <a:cxn ang="0">
                                  <a:pos x="GluePoint1X" y="GluePoint1Y"/>
                                </a:cxn>
                                <a:cxn ang="0">
                                  <a:pos x="GluePoint2X" y="GluePoint2Y"/>
                                </a:cxn>
                                <a:cxn ang="0">
                                  <a:pos x="GluePoint3X" y="GluePoint3Y"/>
                                </a:cxn>
                                <a:cxn ang="0">
                                  <a:pos x="GluePoint4X" y="GluePoint4Y"/>
                                </a:cxn>
                              </a:cxnLst>
                              <a:rect l="l" t="t" r="r" b="b"/>
                              <a:pathLst>
                                <a:path w="56" h="60">
                                  <a:moveTo>
                                    <a:pt x="21" y="53"/>
                                  </a:moveTo>
                                  <a:lnTo>
                                    <a:pt x="26" y="59"/>
                                  </a:lnTo>
                                  <a:lnTo>
                                    <a:pt x="35" y="59"/>
                                  </a:lnTo>
                                  <a:lnTo>
                                    <a:pt x="21" y="53"/>
                                  </a:lnTo>
                                  <a:close/>
                                </a:path>
                              </a:pathLst>
                            </a:custGeom>
                            <a:solidFill>
                              <a:srgbClr val="646363"/>
                            </a:solidFill>
                            <a:ln w="0">
                              <a:noFill/>
                            </a:ln>
                          </wps:spPr>
                          <wps:style>
                            <a:lnRef idx="0"/>
                            <a:fillRef idx="0"/>
                            <a:effectRef idx="0"/>
                            <a:fontRef idx="minor"/>
                          </wps:style>
                          <wps:bodyPr/>
                        </wps:wsp>
                        <wps:wsp>
                          <wps:cNvPr id="115" name="Freeform 1056"/>
                          <wps:cNvSpPr/>
                          <wps:spPr>
                            <a:xfrm>
                              <a:off x="0" y="0"/>
                              <a:ext cx="35640" cy="36720"/>
                            </a:xfrm>
                            <a:custGeom>
                              <a:avLst/>
                              <a:gdLst>
                                <a:gd name="GluePoint1X" fmla="*/ 13 w 56"/>
                                <a:gd name="GluePoint1Y" fmla="*/ 1363 h 60"/>
                                <a:gd name="GluePoint2X" fmla="*/ 19 w 56"/>
                                <a:gd name="GluePoint2Y" fmla="*/ 1372 h 60"/>
                                <a:gd name="GluePoint3X" fmla="*/ 21 w 56"/>
                                <a:gd name="GluePoint3Y" fmla="*/ 1372 h 60"/>
                                <a:gd name="GluePoint4X" fmla="*/ 13 w 56"/>
                                <a:gd name="GluePoint4Y" fmla="*/ 1363 h 60"/>
                              </a:gdLst>
                              <a:ahLst/>
                              <a:cxnLst>
                                <a:cxn ang="0">
                                  <a:pos x="GluePoint1X" y="GluePoint1Y"/>
                                </a:cxn>
                                <a:cxn ang="0">
                                  <a:pos x="GluePoint2X" y="GluePoint2Y"/>
                                </a:cxn>
                                <a:cxn ang="0">
                                  <a:pos x="GluePoint3X" y="GluePoint3Y"/>
                                </a:cxn>
                                <a:cxn ang="0">
                                  <a:pos x="GluePoint4X" y="GluePoint4Y"/>
                                </a:cxn>
                              </a:cxnLst>
                              <a:rect l="l" t="t" r="r" b="b"/>
                              <a:pathLst>
                                <a:path w="56" h="60">
                                  <a:moveTo>
                                    <a:pt x="13" y="44"/>
                                  </a:moveTo>
                                  <a:lnTo>
                                    <a:pt x="19" y="53"/>
                                  </a:lnTo>
                                  <a:lnTo>
                                    <a:pt x="21" y="53"/>
                                  </a:lnTo>
                                  <a:lnTo>
                                    <a:pt x="13" y="44"/>
                                  </a:lnTo>
                                  <a:close/>
                                </a:path>
                              </a:pathLst>
                            </a:custGeom>
                            <a:solidFill>
                              <a:srgbClr val="646363"/>
                            </a:solidFill>
                            <a:ln w="0">
                              <a:noFill/>
                            </a:ln>
                          </wps:spPr>
                          <wps:style>
                            <a:lnRef idx="0"/>
                            <a:fillRef idx="0"/>
                            <a:effectRef idx="0"/>
                            <a:fontRef idx="minor"/>
                          </wps:style>
                          <wps:bodyPr/>
                        </wps:wsp>
                        <wps:wsp>
                          <wps:cNvPr id="116" name="Freeform 1055"/>
                          <wps:cNvSpPr/>
                          <wps:spPr>
                            <a:xfrm>
                              <a:off x="0" y="0"/>
                              <a:ext cx="35640" cy="36720"/>
                            </a:xfrm>
                            <a:custGeom>
                              <a:avLst/>
                              <a:gdLst>
                                <a:gd name="GluePoint1X" fmla="*/ 8 w 56"/>
                                <a:gd name="GluePoint1Y" fmla="*/ 1356 h 60"/>
                                <a:gd name="GluePoint2X" fmla="*/ 9 w 56"/>
                                <a:gd name="GluePoint2Y" fmla="*/ 1359 h 60"/>
                                <a:gd name="GluePoint3X" fmla="*/ 13 w 56"/>
                                <a:gd name="GluePoint3Y" fmla="*/ 1363 h 60"/>
                                <a:gd name="GluePoint4X" fmla="*/ 8 w 56"/>
                                <a:gd name="GluePoint4Y" fmla="*/ 1356 h 60"/>
                              </a:gdLst>
                              <a:ahLst/>
                              <a:cxnLst>
                                <a:cxn ang="0">
                                  <a:pos x="GluePoint1X" y="GluePoint1Y"/>
                                </a:cxn>
                                <a:cxn ang="0">
                                  <a:pos x="GluePoint2X" y="GluePoint2Y"/>
                                </a:cxn>
                                <a:cxn ang="0">
                                  <a:pos x="GluePoint3X" y="GluePoint3Y"/>
                                </a:cxn>
                                <a:cxn ang="0">
                                  <a:pos x="GluePoint4X" y="GluePoint4Y"/>
                                </a:cxn>
                              </a:cxnLst>
                              <a:rect l="l" t="t" r="r" b="b"/>
                              <a:pathLst>
                                <a:path w="56" h="60">
                                  <a:moveTo>
                                    <a:pt x="8" y="37"/>
                                  </a:moveTo>
                                  <a:lnTo>
                                    <a:pt x="9" y="40"/>
                                  </a:lnTo>
                                  <a:lnTo>
                                    <a:pt x="13" y="44"/>
                                  </a:lnTo>
                                  <a:lnTo>
                                    <a:pt x="8" y="37"/>
                                  </a:lnTo>
                                  <a:close/>
                                </a:path>
                              </a:pathLst>
                            </a:custGeom>
                            <a:solidFill>
                              <a:srgbClr val="646363"/>
                            </a:solidFill>
                            <a:ln w="0">
                              <a:noFill/>
                            </a:ln>
                          </wps:spPr>
                          <wps:style>
                            <a:lnRef idx="0"/>
                            <a:fillRef idx="0"/>
                            <a:effectRef idx="0"/>
                            <a:fontRef idx="minor"/>
                          </wps:style>
                          <wps:bodyPr/>
                        </wps:wsp>
                        <wps:wsp>
                          <wps:cNvPr id="117" name="Freeform 1054"/>
                          <wps:cNvSpPr/>
                          <wps:spPr>
                            <a:xfrm>
                              <a:off x="0" y="0"/>
                              <a:ext cx="35640" cy="36720"/>
                            </a:xfrm>
                            <a:custGeom>
                              <a:avLst/>
                              <a:gdLst>
                                <a:gd name="GluePoint1X" fmla="*/ 25 w 56"/>
                                <a:gd name="GluePoint1Y" fmla="*/ 1319 h 60"/>
                                <a:gd name="GluePoint2X" fmla="*/ 24 w 56"/>
                                <a:gd name="GluePoint2Y" fmla="*/ 1320 h 60"/>
                                <a:gd name="GluePoint3X" fmla="*/ 35 w 56"/>
                                <a:gd name="GluePoint3Y" fmla="*/ 1328 h 60"/>
                                <a:gd name="GluePoint4X" fmla="*/ 45 w 56"/>
                                <a:gd name="GluePoint4Y" fmla="*/ 1337 h 60"/>
                                <a:gd name="GluePoint5X" fmla="*/ 52 w 56"/>
                                <a:gd name="GluePoint5Y" fmla="*/ 1348 h 60"/>
                                <a:gd name="GluePoint6X" fmla="*/ 54 w 56"/>
                                <a:gd name="GluePoint6Y" fmla="*/ 1357 h 60"/>
                                <a:gd name="GluePoint7X" fmla="*/ 55 w 56"/>
                                <a:gd name="GluePoint7Y" fmla="*/ 1352 h 60"/>
                                <a:gd name="GluePoint8X" fmla="*/ 49 w 56"/>
                                <a:gd name="GluePoint8Y" fmla="*/ 1339 h 60"/>
                                <a:gd name="GluePoint9X" fmla="*/ 37 w 56"/>
                                <a:gd name="GluePoint9Y" fmla="*/ 1328 h 60"/>
                                <a:gd name="GluePoint10X" fmla="*/ 25 w 56"/>
                                <a:gd name="GluePoint10Y" fmla="*/ 1319 h 6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56" h="60">
                                  <a:moveTo>
                                    <a:pt x="25" y="0"/>
                                  </a:moveTo>
                                  <a:lnTo>
                                    <a:pt x="24" y="1"/>
                                  </a:lnTo>
                                  <a:lnTo>
                                    <a:pt x="35" y="9"/>
                                  </a:lnTo>
                                  <a:lnTo>
                                    <a:pt x="45" y="18"/>
                                  </a:lnTo>
                                  <a:lnTo>
                                    <a:pt x="52" y="29"/>
                                  </a:lnTo>
                                  <a:lnTo>
                                    <a:pt x="54" y="38"/>
                                  </a:lnTo>
                                  <a:lnTo>
                                    <a:pt x="55" y="33"/>
                                  </a:lnTo>
                                  <a:lnTo>
                                    <a:pt x="49" y="20"/>
                                  </a:lnTo>
                                  <a:lnTo>
                                    <a:pt x="37" y="9"/>
                                  </a:lnTo>
                                  <a:lnTo>
                                    <a:pt x="25" y="0"/>
                                  </a:lnTo>
                                  <a:close/>
                                </a:path>
                              </a:pathLst>
                            </a:custGeom>
                            <a:solidFill>
                              <a:srgbClr val="646363"/>
                            </a:solidFill>
                            <a:ln w="0">
                              <a:noFill/>
                            </a:ln>
                          </wps:spPr>
                          <wps:style>
                            <a:lnRef idx="0"/>
                            <a:fillRef idx="0"/>
                            <a:effectRef idx="0"/>
                            <a:fontRef idx="minor"/>
                          </wps:style>
                          <wps:bodyPr/>
                        </wps:wsp>
                        <wps:wsp>
                          <wps:cNvPr id="118" name="Freeform 1053"/>
                          <wps:cNvSpPr/>
                          <wps:spPr>
                            <a:xfrm>
                              <a:off x="0" y="0"/>
                              <a:ext cx="35640" cy="36720"/>
                            </a:xfrm>
                            <a:custGeom>
                              <a:avLst/>
                              <a:gdLst>
                                <a:gd name="GluePoint1X" fmla="*/ 6 w 56"/>
                                <a:gd name="GluePoint1Y" fmla="*/ 1352 h 60"/>
                                <a:gd name="GluePoint2X" fmla="*/ 6 w 56"/>
                                <a:gd name="GluePoint2Y" fmla="*/ 1354 h 60"/>
                                <a:gd name="GluePoint3X" fmla="*/ 8 w 56"/>
                                <a:gd name="GluePoint3Y" fmla="*/ 1356 h 60"/>
                                <a:gd name="GluePoint4X" fmla="*/ 6 w 56"/>
                                <a:gd name="GluePoint4Y" fmla="*/ 1352 h 60"/>
                              </a:gdLst>
                              <a:ahLst/>
                              <a:cxnLst>
                                <a:cxn ang="0">
                                  <a:pos x="GluePoint1X" y="GluePoint1Y"/>
                                </a:cxn>
                                <a:cxn ang="0">
                                  <a:pos x="GluePoint2X" y="GluePoint2Y"/>
                                </a:cxn>
                                <a:cxn ang="0">
                                  <a:pos x="GluePoint3X" y="GluePoint3Y"/>
                                </a:cxn>
                                <a:cxn ang="0">
                                  <a:pos x="GluePoint4X" y="GluePoint4Y"/>
                                </a:cxn>
                              </a:cxnLst>
                              <a:rect l="l" t="t" r="r" b="b"/>
                              <a:pathLst>
                                <a:path w="56" h="60">
                                  <a:moveTo>
                                    <a:pt x="6" y="33"/>
                                  </a:moveTo>
                                  <a:lnTo>
                                    <a:pt x="6" y="35"/>
                                  </a:lnTo>
                                  <a:lnTo>
                                    <a:pt x="8" y="37"/>
                                  </a:lnTo>
                                  <a:lnTo>
                                    <a:pt x="6" y="33"/>
                                  </a:lnTo>
                                  <a:close/>
                                </a:path>
                              </a:pathLst>
                            </a:custGeom>
                            <a:solidFill>
                              <a:srgbClr val="646363"/>
                            </a:solidFill>
                            <a:ln w="0">
                              <a:noFill/>
                            </a:ln>
                          </wps:spPr>
                          <wps:style>
                            <a:lnRef idx="0"/>
                            <a:fillRef idx="0"/>
                            <a:effectRef idx="0"/>
                            <a:fontRef idx="minor"/>
                          </wps:style>
                          <wps:bodyPr/>
                        </wps:wsp>
                        <wps:wsp>
                          <wps:cNvPr id="119" name="Freeform 1052"/>
                          <wps:cNvSpPr/>
                          <wps:spPr>
                            <a:xfrm>
                              <a:off x="0" y="0"/>
                              <a:ext cx="35640" cy="36720"/>
                            </a:xfrm>
                            <a:custGeom>
                              <a:avLst/>
                              <a:gdLst>
                                <a:gd name="GluePoint1X" fmla="*/ 1 w 56"/>
                                <a:gd name="GluePoint1Y" fmla="*/ 1338 h 60"/>
                                <a:gd name="GluePoint2X" fmla="*/ 2 w 56"/>
                                <a:gd name="GluePoint2Y" fmla="*/ 1345 h 60"/>
                                <a:gd name="GluePoint3X" fmla="*/ 6 w 56"/>
                                <a:gd name="GluePoint3Y" fmla="*/ 1352 h 60"/>
                                <a:gd name="GluePoint4X" fmla="*/ 1 w 56"/>
                                <a:gd name="GluePoint4Y" fmla="*/ 1338 h 60"/>
                              </a:gdLst>
                              <a:ahLst/>
                              <a:cxnLst>
                                <a:cxn ang="0">
                                  <a:pos x="GluePoint1X" y="GluePoint1Y"/>
                                </a:cxn>
                                <a:cxn ang="0">
                                  <a:pos x="GluePoint2X" y="GluePoint2Y"/>
                                </a:cxn>
                                <a:cxn ang="0">
                                  <a:pos x="GluePoint3X" y="GluePoint3Y"/>
                                </a:cxn>
                                <a:cxn ang="0">
                                  <a:pos x="GluePoint4X" y="GluePoint4Y"/>
                                </a:cxn>
                              </a:cxnLst>
                              <a:rect l="l" t="t" r="r" b="b"/>
                              <a:pathLst>
                                <a:path w="56" h="60">
                                  <a:moveTo>
                                    <a:pt x="1" y="19"/>
                                  </a:moveTo>
                                  <a:lnTo>
                                    <a:pt x="2" y="26"/>
                                  </a:lnTo>
                                  <a:lnTo>
                                    <a:pt x="6" y="33"/>
                                  </a:lnTo>
                                  <a:lnTo>
                                    <a:pt x="1" y="19"/>
                                  </a:lnTo>
                                  <a:close/>
                                </a:path>
                              </a:pathLst>
                            </a:custGeom>
                            <a:solidFill>
                              <a:srgbClr val="646363"/>
                            </a:solidFill>
                            <a:ln w="0">
                              <a:noFill/>
                            </a:ln>
                          </wps:spPr>
                          <wps:style>
                            <a:lnRef idx="0"/>
                            <a:fillRef idx="0"/>
                            <a:effectRef idx="0"/>
                            <a:fontRef idx="minor"/>
                          </wps:style>
                          <wps:bodyPr/>
                        </wps:wsp>
                        <wps:wsp>
                          <wps:cNvPr id="120" name="Freeform 1051"/>
                          <wps:cNvSpPr/>
                          <wps:spPr>
                            <a:xfrm>
                              <a:off x="0" y="0"/>
                              <a:ext cx="35640" cy="36720"/>
                            </a:xfrm>
                            <a:custGeom>
                              <a:avLst/>
                              <a:gdLst>
                                <a:gd name="GluePoint1X" fmla="*/ 1 w 56"/>
                                <a:gd name="GluePoint1Y" fmla="*/ 1333 h 60"/>
                                <a:gd name="GluePoint2X" fmla="*/ 0 w 56"/>
                                <a:gd name="GluePoint2Y" fmla="*/ 1334 h 60"/>
                                <a:gd name="GluePoint3X" fmla="*/ 0 w 56"/>
                                <a:gd name="GluePoint3Y" fmla="*/ 1334 h 60"/>
                                <a:gd name="GluePoint4X" fmla="*/ 1 w 56"/>
                                <a:gd name="GluePoint4Y" fmla="*/ 1338 h 60"/>
                                <a:gd name="GluePoint5X" fmla="*/ 1 w 56"/>
                                <a:gd name="GluePoint5Y" fmla="*/ 1333 h 60"/>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6" h="60">
                                  <a:moveTo>
                                    <a:pt x="1" y="14"/>
                                  </a:moveTo>
                                  <a:lnTo>
                                    <a:pt x="0" y="15"/>
                                  </a:lnTo>
                                  <a:lnTo>
                                    <a:pt x="1" y="19"/>
                                  </a:lnTo>
                                  <a:lnTo>
                                    <a:pt x="1" y="14"/>
                                  </a:lnTo>
                                  <a:close/>
                                </a:path>
                              </a:pathLst>
                            </a:custGeom>
                            <a:solidFill>
                              <a:srgbClr val="646363"/>
                            </a:solidFill>
                            <a:ln w="0">
                              <a:noFill/>
                            </a:ln>
                          </wps:spPr>
                          <wps:style>
                            <a:lnRef idx="0"/>
                            <a:fillRef idx="0"/>
                            <a:effectRef idx="0"/>
                            <a:fontRef idx="minor"/>
                          </wps:style>
                          <wps:bodyPr/>
                        </wps:wsp>
                      </wpg:grpSp>
                      <wpg:grpSp>
                        <wpg:cNvGrpSpPr/>
                        <wpg:grpSpPr>
                          <a:xfrm>
                            <a:off x="5393160" y="649080"/>
                            <a:ext cx="47160" cy="39240"/>
                          </a:xfrm>
                        </wpg:grpSpPr>
                        <wps:wsp>
                          <wps:cNvPr id="121" name="Freeform 1049"/>
                          <wps:cNvSpPr/>
                          <wps:spPr>
                            <a:xfrm>
                              <a:off x="0" y="0"/>
                              <a:ext cx="47160" cy="39240"/>
                            </a:xfrm>
                            <a:custGeom>
                              <a:avLst/>
                              <a:gdLst>
                                <a:gd name="GluePoint1X" fmla="*/ 12 w 74"/>
                                <a:gd name="GluePoint1Y" fmla="*/ 1298 h 64"/>
                                <a:gd name="GluePoint2X" fmla="*/ 0 w 74"/>
                                <a:gd name="GluePoint2Y" fmla="*/ 1328 h 64"/>
                                <a:gd name="GluePoint3X" fmla="*/ 7 w 74"/>
                                <a:gd name="GluePoint3Y" fmla="*/ 1339 h 64"/>
                                <a:gd name="GluePoint4X" fmla="*/ 21 w 74"/>
                                <a:gd name="GluePoint4Y" fmla="*/ 1353 h 64"/>
                                <a:gd name="GluePoint5X" fmla="*/ 38 w 74"/>
                                <a:gd name="GluePoint5Y" fmla="*/ 1362 h 64"/>
                                <a:gd name="GluePoint6X" fmla="*/ 52 w 74"/>
                                <a:gd name="GluePoint6Y" fmla="*/ 1358 h 64"/>
                                <a:gd name="GluePoint7X" fmla="*/ 71 w 74"/>
                                <a:gd name="GluePoint7Y" fmla="*/ 1337 h 64"/>
                                <a:gd name="GluePoint8X" fmla="*/ 73 w 74"/>
                                <a:gd name="GluePoint8Y" fmla="*/ 1324 h 64"/>
                                <a:gd name="GluePoint9X" fmla="*/ 55 w 74"/>
                                <a:gd name="GluePoint9Y" fmla="*/ 1313 h 64"/>
                                <a:gd name="GluePoint10X" fmla="*/ 12 w 74"/>
                                <a:gd name="GluePoint10Y" fmla="*/ 1298 h 6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74" h="64">
                                  <a:moveTo>
                                    <a:pt x="12" y="0"/>
                                  </a:moveTo>
                                  <a:lnTo>
                                    <a:pt x="0" y="30"/>
                                  </a:lnTo>
                                  <a:lnTo>
                                    <a:pt x="7" y="41"/>
                                  </a:lnTo>
                                  <a:lnTo>
                                    <a:pt x="21" y="55"/>
                                  </a:lnTo>
                                  <a:lnTo>
                                    <a:pt x="38" y="64"/>
                                  </a:lnTo>
                                  <a:lnTo>
                                    <a:pt x="52" y="60"/>
                                  </a:lnTo>
                                  <a:lnTo>
                                    <a:pt x="71" y="39"/>
                                  </a:lnTo>
                                  <a:lnTo>
                                    <a:pt x="73" y="26"/>
                                  </a:lnTo>
                                  <a:lnTo>
                                    <a:pt x="55" y="15"/>
                                  </a:lnTo>
                                  <a:lnTo>
                                    <a:pt x="12" y="0"/>
                                  </a:lnTo>
                                  <a:close/>
                                </a:path>
                              </a:pathLst>
                            </a:custGeom>
                            <a:solidFill>
                              <a:srgbClr val="a8a8a7"/>
                            </a:solidFill>
                            <a:ln w="0">
                              <a:noFill/>
                            </a:ln>
                          </wps:spPr>
                          <wps:style>
                            <a:lnRef idx="0"/>
                            <a:fillRef idx="0"/>
                            <a:effectRef idx="0"/>
                            <a:fontRef idx="minor"/>
                          </wps:style>
                          <wps:bodyPr/>
                        </wps:wsp>
                      </wpg:grpSp>
                      <wpg:grpSp>
                        <wpg:cNvGrpSpPr/>
                        <wpg:grpSpPr>
                          <a:xfrm>
                            <a:off x="5392440" y="649080"/>
                            <a:ext cx="41400" cy="41760"/>
                          </a:xfrm>
                        </wpg:grpSpPr>
                        <wps:wsp>
                          <wps:cNvPr id="122" name="Freeform 1047"/>
                          <wps:cNvSpPr/>
                          <wps:spPr>
                            <a:xfrm>
                              <a:off x="16560" y="19440"/>
                              <a:ext cx="9360" cy="15120"/>
                            </a:xfrm>
                            <a:custGeom>
                              <a:avLst/>
                              <a:gdLst>
                                <a:gd name="GluePoint1X" fmla="*/ 59 w 65"/>
                                <a:gd name="GluePoint1Y" fmla="*/ 1353 h 68"/>
                                <a:gd name="GluePoint2X" fmla="*/ 46 w 65"/>
                                <a:gd name="GluePoint2Y" fmla="*/ 1364 h 68"/>
                                <a:gd name="GluePoint3X" fmla="*/ 51 w 65"/>
                                <a:gd name="GluePoint3Y" fmla="*/ 1365 h 68"/>
                                <a:gd name="GluePoint4X" fmla="*/ 59 w 65"/>
                                <a:gd name="GluePoint4Y" fmla="*/ 1353 h 68"/>
                                <a:gd name="GluePoint5X" fmla="*/ 59 w 65"/>
                                <a:gd name="GluePoint5Y" fmla="*/ 1353 h 68"/>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65" h="68">
                                  <a:moveTo>
                                    <a:pt x="59" y="55"/>
                                  </a:moveTo>
                                  <a:lnTo>
                                    <a:pt x="46" y="66"/>
                                  </a:lnTo>
                                  <a:lnTo>
                                    <a:pt x="51" y="67"/>
                                  </a:lnTo>
                                  <a:lnTo>
                                    <a:pt x="59" y="55"/>
                                  </a:lnTo>
                                  <a:close/>
                                </a:path>
                              </a:pathLst>
                            </a:custGeom>
                            <a:solidFill>
                              <a:srgbClr val="646363"/>
                            </a:solidFill>
                            <a:ln w="0">
                              <a:noFill/>
                            </a:ln>
                          </wps:spPr>
                          <wps:style>
                            <a:lnRef idx="0"/>
                            <a:fillRef idx="0"/>
                            <a:effectRef idx="0"/>
                            <a:fontRef idx="minor"/>
                          </wps:style>
                          <wps:bodyPr/>
                        </wps:wsp>
                        <wps:wsp>
                          <wps:cNvPr id="123" name="Freeform 1046"/>
                          <wps:cNvSpPr/>
                          <wps:spPr>
                            <a:xfrm>
                              <a:off x="16560" y="19440"/>
                              <a:ext cx="9360" cy="15120"/>
                            </a:xfrm>
                            <a:custGeom>
                              <a:avLst/>
                              <a:gdLst>
                                <a:gd name="GluePoint1X" fmla="*/ 43 w 65"/>
                                <a:gd name="GluePoint1Y" fmla="*/ 1363 h 68"/>
                                <a:gd name="GluePoint2X" fmla="*/ 45 w 65"/>
                                <a:gd name="GluePoint2Y" fmla="*/ 1364 h 68"/>
                                <a:gd name="GluePoint3X" fmla="*/ 46 w 65"/>
                                <a:gd name="GluePoint3Y" fmla="*/ 1364 h 68"/>
                                <a:gd name="GluePoint4X" fmla="*/ 43 w 65"/>
                                <a:gd name="GluePoint4Y" fmla="*/ 1363 h 68"/>
                              </a:gdLst>
                              <a:ahLst/>
                              <a:cxnLst>
                                <a:cxn ang="0">
                                  <a:pos x="GluePoint1X" y="GluePoint1Y"/>
                                </a:cxn>
                                <a:cxn ang="0">
                                  <a:pos x="GluePoint2X" y="GluePoint2Y"/>
                                </a:cxn>
                                <a:cxn ang="0">
                                  <a:pos x="GluePoint3X" y="GluePoint3Y"/>
                                </a:cxn>
                                <a:cxn ang="0">
                                  <a:pos x="GluePoint4X" y="GluePoint4Y"/>
                                </a:cxn>
                              </a:cxnLst>
                              <a:rect l="l" t="t" r="r" b="b"/>
                              <a:pathLst>
                                <a:path w="65" h="68">
                                  <a:moveTo>
                                    <a:pt x="43" y="65"/>
                                  </a:moveTo>
                                  <a:lnTo>
                                    <a:pt x="45" y="66"/>
                                  </a:lnTo>
                                  <a:lnTo>
                                    <a:pt x="46" y="66"/>
                                  </a:lnTo>
                                  <a:lnTo>
                                    <a:pt x="43" y="65"/>
                                  </a:lnTo>
                                  <a:close/>
                                </a:path>
                              </a:pathLst>
                            </a:custGeom>
                            <a:solidFill>
                              <a:srgbClr val="646363"/>
                            </a:solidFill>
                            <a:ln w="0">
                              <a:noFill/>
                            </a:ln>
                          </wps:spPr>
                          <wps:style>
                            <a:lnRef idx="0"/>
                            <a:fillRef idx="0"/>
                            <a:effectRef idx="0"/>
                            <a:fontRef idx="minor"/>
                          </wps:style>
                          <wps:bodyPr/>
                        </wps:wsp>
                        <wps:wsp>
                          <wps:cNvPr id="124" name="Freeform 1045"/>
                          <wps:cNvSpPr/>
                          <wps:spPr>
                            <a:xfrm>
                              <a:off x="16560" y="19440"/>
                              <a:ext cx="9360" cy="15120"/>
                            </a:xfrm>
                            <a:custGeom>
                              <a:avLst/>
                              <a:gdLst>
                                <a:gd name="GluePoint1X" fmla="*/ 1 w 65"/>
                                <a:gd name="GluePoint1Y" fmla="*/ 1327 h 68"/>
                                <a:gd name="GluePoint2X" fmla="*/ 1 w 65"/>
                                <a:gd name="GluePoint2Y" fmla="*/ 1327 h 68"/>
                                <a:gd name="GluePoint3X" fmla="*/ 0 w 65"/>
                                <a:gd name="GluePoint3Y" fmla="*/ 1328 h 68"/>
                                <a:gd name="GluePoint4X" fmla="*/ 0 w 65"/>
                                <a:gd name="GluePoint4Y" fmla="*/ 1328 h 68"/>
                                <a:gd name="GluePoint5X" fmla="*/ 43 w 65"/>
                                <a:gd name="GluePoint5Y" fmla="*/ 1363 h 68"/>
                                <a:gd name="GluePoint6X" fmla="*/ 36 w 65"/>
                                <a:gd name="GluePoint6Y" fmla="*/ 1361 h 68"/>
                                <a:gd name="GluePoint7X" fmla="*/ 30 w 65"/>
                                <a:gd name="GluePoint7Y" fmla="*/ 1357 h 68"/>
                                <a:gd name="GluePoint8X" fmla="*/ 21 w 65"/>
                                <a:gd name="GluePoint8Y" fmla="*/ 1352 h 68"/>
                                <a:gd name="GluePoint9X" fmla="*/ 13 w 65"/>
                                <a:gd name="GluePoint9Y" fmla="*/ 1344 h 68"/>
                                <a:gd name="GluePoint10X" fmla="*/ 6 w 65"/>
                                <a:gd name="GluePoint10Y" fmla="*/ 1336 h 68"/>
                                <a:gd name="GluePoint11X" fmla="*/ 1 w 65"/>
                                <a:gd name="GluePoint11Y" fmla="*/ 1327 h 6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5" h="68">
                                  <a:moveTo>
                                    <a:pt x="1" y="29"/>
                                  </a:moveTo>
                                  <a:lnTo>
                                    <a:pt x="1" y="29"/>
                                  </a:lnTo>
                                  <a:lnTo>
                                    <a:pt x="0" y="30"/>
                                  </a:lnTo>
                                  <a:lnTo>
                                    <a:pt x="43" y="65"/>
                                  </a:lnTo>
                                  <a:lnTo>
                                    <a:pt x="36" y="63"/>
                                  </a:lnTo>
                                  <a:lnTo>
                                    <a:pt x="30" y="59"/>
                                  </a:lnTo>
                                  <a:lnTo>
                                    <a:pt x="21" y="54"/>
                                  </a:lnTo>
                                  <a:lnTo>
                                    <a:pt x="13" y="46"/>
                                  </a:lnTo>
                                  <a:lnTo>
                                    <a:pt x="6" y="38"/>
                                  </a:lnTo>
                                  <a:lnTo>
                                    <a:pt x="1" y="29"/>
                                  </a:lnTo>
                                  <a:close/>
                                </a:path>
                              </a:pathLst>
                            </a:custGeom>
                            <a:solidFill>
                              <a:srgbClr val="646363"/>
                            </a:solidFill>
                            <a:ln w="0">
                              <a:noFill/>
                            </a:ln>
                          </wps:spPr>
                          <wps:style>
                            <a:lnRef idx="0"/>
                            <a:fillRef idx="0"/>
                            <a:effectRef idx="0"/>
                            <a:fontRef idx="minor"/>
                          </wps:style>
                          <wps:bodyPr/>
                        </wps:wsp>
                        <wps:wsp>
                          <wps:cNvPr id="125" name="Freeform 1044"/>
                          <wps:cNvSpPr/>
                          <wps:spPr>
                            <a:xfrm>
                              <a:off x="16560" y="19440"/>
                              <a:ext cx="9360" cy="15120"/>
                            </a:xfrm>
                            <a:custGeom>
                              <a:avLst/>
                              <a:gdLst>
                                <a:gd name="GluePoint1X" fmla="*/ 61 w 65"/>
                                <a:gd name="GluePoint1Y" fmla="*/ 1332 h 68"/>
                                <a:gd name="GluePoint2X" fmla="*/ 62 w 65"/>
                                <a:gd name="GluePoint2Y" fmla="*/ 1344 h 68"/>
                                <a:gd name="GluePoint3X" fmla="*/ 59 w 65"/>
                                <a:gd name="GluePoint3Y" fmla="*/ 1353 h 68"/>
                                <a:gd name="GluePoint4X" fmla="*/ 60 w 65"/>
                                <a:gd name="GluePoint4Y" fmla="*/ 1352 h 68"/>
                                <a:gd name="GluePoint5X" fmla="*/ 65 w 65"/>
                                <a:gd name="GluePoint5Y" fmla="*/ 1340 h 68"/>
                                <a:gd name="GluePoint6X" fmla="*/ 61 w 65"/>
                                <a:gd name="GluePoint6Y" fmla="*/ 1332 h 6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65" h="68">
                                  <a:moveTo>
                                    <a:pt x="61" y="34"/>
                                  </a:moveTo>
                                  <a:lnTo>
                                    <a:pt x="62" y="46"/>
                                  </a:lnTo>
                                  <a:lnTo>
                                    <a:pt x="59" y="55"/>
                                  </a:lnTo>
                                  <a:lnTo>
                                    <a:pt x="60" y="54"/>
                                  </a:lnTo>
                                  <a:lnTo>
                                    <a:pt x="65" y="42"/>
                                  </a:lnTo>
                                  <a:lnTo>
                                    <a:pt x="61" y="34"/>
                                  </a:lnTo>
                                  <a:close/>
                                </a:path>
                              </a:pathLst>
                            </a:custGeom>
                            <a:solidFill>
                              <a:srgbClr val="646363"/>
                            </a:solidFill>
                            <a:ln w="0">
                              <a:noFill/>
                            </a:ln>
                          </wps:spPr>
                          <wps:style>
                            <a:lnRef idx="0"/>
                            <a:fillRef idx="0"/>
                            <a:effectRef idx="0"/>
                            <a:fontRef idx="minor"/>
                          </wps:style>
                          <wps:bodyPr/>
                        </wps:wsp>
                        <wps:wsp>
                          <wps:cNvPr id="126" name="Freeform 1043"/>
                          <wps:cNvSpPr/>
                          <wps:spPr>
                            <a:xfrm>
                              <a:off x="16560" y="19440"/>
                              <a:ext cx="9360" cy="15120"/>
                            </a:xfrm>
                            <a:custGeom>
                              <a:avLst/>
                              <a:gdLst>
                                <a:gd name="GluePoint1X" fmla="*/ 13 w 65"/>
                                <a:gd name="GluePoint1Y" fmla="*/ 1298 h 68"/>
                                <a:gd name="GluePoint2X" fmla="*/ 12 w 65"/>
                                <a:gd name="GluePoint2Y" fmla="*/ 1299 h 68"/>
                                <a:gd name="GluePoint3X" fmla="*/ 26 w 65"/>
                                <a:gd name="GluePoint3Y" fmla="*/ 1304 h 68"/>
                                <a:gd name="GluePoint4X" fmla="*/ 39 w 65"/>
                                <a:gd name="GluePoint4Y" fmla="*/ 1311 h 68"/>
                                <a:gd name="GluePoint5X" fmla="*/ 51 w 65"/>
                                <a:gd name="GluePoint5Y" fmla="*/ 1319 h 68"/>
                                <a:gd name="GluePoint6X" fmla="*/ 59 w 65"/>
                                <a:gd name="GluePoint6Y" fmla="*/ 1330 h 68"/>
                                <a:gd name="GluePoint7X" fmla="*/ 61 w 65"/>
                                <a:gd name="GluePoint7Y" fmla="*/ 1332 h 68"/>
                                <a:gd name="GluePoint8X" fmla="*/ 60 w 65"/>
                                <a:gd name="GluePoint8Y" fmla="*/ 1328 h 68"/>
                                <a:gd name="GluePoint9X" fmla="*/ 47 w 65"/>
                                <a:gd name="GluePoint9Y" fmla="*/ 1314 h 68"/>
                                <a:gd name="GluePoint10X" fmla="*/ 29 w 65"/>
                                <a:gd name="GluePoint10Y" fmla="*/ 1304 h 68"/>
                                <a:gd name="GluePoint11X" fmla="*/ 13 w 65"/>
                                <a:gd name="GluePoint11Y" fmla="*/ 1298 h 6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65" h="68">
                                  <a:moveTo>
                                    <a:pt x="13" y="0"/>
                                  </a:moveTo>
                                  <a:lnTo>
                                    <a:pt x="12" y="1"/>
                                  </a:lnTo>
                                  <a:lnTo>
                                    <a:pt x="26" y="6"/>
                                  </a:lnTo>
                                  <a:lnTo>
                                    <a:pt x="39" y="13"/>
                                  </a:lnTo>
                                  <a:lnTo>
                                    <a:pt x="51" y="21"/>
                                  </a:lnTo>
                                  <a:lnTo>
                                    <a:pt x="59" y="32"/>
                                  </a:lnTo>
                                  <a:lnTo>
                                    <a:pt x="61" y="34"/>
                                  </a:lnTo>
                                  <a:lnTo>
                                    <a:pt x="60" y="30"/>
                                  </a:lnTo>
                                  <a:lnTo>
                                    <a:pt x="47" y="16"/>
                                  </a:lnTo>
                                  <a:lnTo>
                                    <a:pt x="29" y="6"/>
                                  </a:lnTo>
                                  <a:lnTo>
                                    <a:pt x="13" y="0"/>
                                  </a:lnTo>
                                  <a:close/>
                                </a:path>
                              </a:pathLst>
                            </a:custGeom>
                            <a:solidFill>
                              <a:srgbClr val="646363"/>
                            </a:solidFill>
                            <a:ln w="0">
                              <a:noFill/>
                            </a:ln>
                          </wps:spPr>
                          <wps:style>
                            <a:lnRef idx="0"/>
                            <a:fillRef idx="0"/>
                            <a:effectRef idx="0"/>
                            <a:fontRef idx="minor"/>
                          </wps:style>
                          <wps:bodyPr/>
                        </wps:wsp>
                        <pic:pic xmlns:pic="http://schemas.openxmlformats.org/drawingml/2006/picture">
                          <pic:nvPicPr>
                            <pic:cNvPr id="127" name="Picture 1042" descr=""/>
                            <pic:cNvPicPr/>
                          </pic:nvPicPr>
                          <pic:blipFill>
                            <a:blip r:embed="rId51"/>
                            <a:stretch/>
                          </pic:blipFill>
                          <pic:spPr>
                            <a:xfrm>
                              <a:off x="16560" y="22680"/>
                              <a:ext cx="6840" cy="9360"/>
                            </a:xfrm>
                            <a:prstGeom prst="rect">
                              <a:avLst/>
                            </a:prstGeom>
                            <a:noFill/>
                            <a:ln w="0">
                              <a:noFill/>
                            </a:ln>
                          </pic:spPr>
                        </pic:pic>
                        <pic:pic xmlns:pic="http://schemas.openxmlformats.org/drawingml/2006/picture">
                          <pic:nvPicPr>
                            <pic:cNvPr id="128" name="Picture 1041" descr=""/>
                            <pic:cNvPicPr/>
                          </pic:nvPicPr>
                          <pic:blipFill>
                            <a:blip r:embed="rId52"/>
                            <a:stretch/>
                          </pic:blipFill>
                          <pic:spPr>
                            <a:xfrm>
                              <a:off x="11880" y="25920"/>
                              <a:ext cx="5760" cy="10080"/>
                            </a:xfrm>
                            <a:prstGeom prst="rect">
                              <a:avLst/>
                            </a:prstGeom>
                            <a:noFill/>
                            <a:ln w="0">
                              <a:noFill/>
                            </a:ln>
                          </pic:spPr>
                        </pic:pic>
                        <pic:pic xmlns:pic="http://schemas.openxmlformats.org/drawingml/2006/picture">
                          <pic:nvPicPr>
                            <pic:cNvPr id="129" name="Picture 1040" descr=""/>
                            <pic:cNvPicPr/>
                          </pic:nvPicPr>
                          <pic:blipFill>
                            <a:blip r:embed="rId53"/>
                            <a:stretch/>
                          </pic:blipFill>
                          <pic:spPr>
                            <a:xfrm>
                              <a:off x="9000" y="29160"/>
                              <a:ext cx="4320" cy="9360"/>
                            </a:xfrm>
                            <a:prstGeom prst="rect">
                              <a:avLst/>
                            </a:prstGeom>
                            <a:noFill/>
                            <a:ln w="0">
                              <a:noFill/>
                            </a:ln>
                          </pic:spPr>
                        </pic:pic>
                        <pic:pic xmlns:pic="http://schemas.openxmlformats.org/drawingml/2006/picture">
                          <pic:nvPicPr>
                            <pic:cNvPr id="130" name="Picture 1039" descr=""/>
                            <pic:cNvPicPr/>
                          </pic:nvPicPr>
                          <pic:blipFill>
                            <a:blip r:embed="rId54"/>
                            <a:stretch/>
                          </pic:blipFill>
                          <pic:spPr>
                            <a:xfrm>
                              <a:off x="5040" y="32400"/>
                              <a:ext cx="3240" cy="9000"/>
                            </a:xfrm>
                            <a:prstGeom prst="rect">
                              <a:avLst/>
                            </a:prstGeom>
                            <a:noFill/>
                            <a:ln w="0">
                              <a:noFill/>
                            </a:ln>
                          </pic:spPr>
                        </pic:pic>
                        <pic:pic xmlns:pic="http://schemas.openxmlformats.org/drawingml/2006/picture">
                          <pic:nvPicPr>
                            <pic:cNvPr id="131" name="Picture 1038" descr=""/>
                            <pic:cNvPicPr/>
                          </pic:nvPicPr>
                          <pic:blipFill>
                            <a:blip r:embed="rId55"/>
                            <a:stretch/>
                          </pic:blipFill>
                          <pic:spPr>
                            <a:xfrm>
                              <a:off x="720" y="32760"/>
                              <a:ext cx="3240" cy="9000"/>
                            </a:xfrm>
                            <a:prstGeom prst="rect">
                              <a:avLst/>
                            </a:prstGeom>
                            <a:noFill/>
                            <a:ln w="0">
                              <a:noFill/>
                            </a:ln>
                          </pic:spPr>
                        </pic:pic>
                        <pic:pic xmlns:pic="http://schemas.openxmlformats.org/drawingml/2006/picture">
                          <pic:nvPicPr>
                            <pic:cNvPr id="132" name="Picture 1037" descr=""/>
                            <pic:cNvPicPr/>
                          </pic:nvPicPr>
                          <pic:blipFill>
                            <a:blip r:embed="rId56"/>
                            <a:stretch/>
                          </pic:blipFill>
                          <pic:spPr>
                            <a:xfrm>
                              <a:off x="0" y="0"/>
                              <a:ext cx="41400" cy="36360"/>
                            </a:xfrm>
                            <a:prstGeom prst="rect">
                              <a:avLst/>
                            </a:prstGeom>
                            <a:noFill/>
                            <a:ln w="0">
                              <a:noFill/>
                            </a:ln>
                          </pic:spPr>
                        </pic:pic>
                        <pic:pic xmlns:pic="http://schemas.openxmlformats.org/drawingml/2006/picture">
                          <pic:nvPicPr>
                            <pic:cNvPr id="133" name="Picture 1036" descr=""/>
                            <pic:cNvPicPr/>
                          </pic:nvPicPr>
                          <pic:blipFill>
                            <a:blip r:embed="rId57"/>
                            <a:stretch/>
                          </pic:blipFill>
                          <pic:spPr>
                            <a:xfrm>
                              <a:off x="12600" y="2520"/>
                              <a:ext cx="25920" cy="6840"/>
                            </a:xfrm>
                            <a:prstGeom prst="rect">
                              <a:avLst/>
                            </a:prstGeom>
                            <a:noFill/>
                            <a:ln w="0">
                              <a:noFill/>
                            </a:ln>
                          </pic:spPr>
                        </pic:pic>
                        <pic:pic xmlns:pic="http://schemas.openxmlformats.org/drawingml/2006/picture">
                          <pic:nvPicPr>
                            <pic:cNvPr id="134" name="Picture 1035" descr=""/>
                            <pic:cNvPicPr/>
                          </pic:nvPicPr>
                          <pic:blipFill>
                            <a:blip r:embed="rId58"/>
                            <a:stretch/>
                          </pic:blipFill>
                          <pic:spPr>
                            <a:xfrm>
                              <a:off x="12600" y="10080"/>
                              <a:ext cx="23040" cy="5040"/>
                            </a:xfrm>
                            <a:prstGeom prst="rect">
                              <a:avLst/>
                            </a:prstGeom>
                            <a:noFill/>
                            <a:ln w="0">
                              <a:noFill/>
                            </a:ln>
                          </pic:spPr>
                        </pic:pic>
                        <pic:pic xmlns:pic="http://schemas.openxmlformats.org/drawingml/2006/picture">
                          <pic:nvPicPr>
                            <pic:cNvPr id="135" name="Picture 1034" descr=""/>
                            <pic:cNvPicPr/>
                          </pic:nvPicPr>
                          <pic:blipFill>
                            <a:blip r:embed="rId59"/>
                            <a:stretch/>
                          </pic:blipFill>
                          <pic:spPr>
                            <a:xfrm>
                              <a:off x="12600" y="15120"/>
                              <a:ext cx="15840" cy="7560"/>
                            </a:xfrm>
                            <a:prstGeom prst="rect">
                              <a:avLst/>
                            </a:prstGeom>
                            <a:noFill/>
                            <a:ln w="0">
                              <a:noFill/>
                            </a:ln>
                          </pic:spPr>
                        </pic:pic>
                        <pic:pic xmlns:pic="http://schemas.openxmlformats.org/drawingml/2006/picture">
                          <pic:nvPicPr>
                            <pic:cNvPr id="136" name="Picture 1033" descr=""/>
                            <pic:cNvPicPr/>
                          </pic:nvPicPr>
                          <pic:blipFill>
                            <a:blip r:embed="rId60"/>
                            <a:stretch/>
                          </pic:blipFill>
                          <pic:spPr>
                            <a:xfrm>
                              <a:off x="10800" y="18360"/>
                              <a:ext cx="5040" cy="6480"/>
                            </a:xfrm>
                            <a:prstGeom prst="rect">
                              <a:avLst/>
                            </a:prstGeom>
                            <a:noFill/>
                            <a:ln w="0">
                              <a:noFill/>
                            </a:ln>
                          </pic:spPr>
                        </pic:pic>
                        <pic:pic xmlns:pic="http://schemas.openxmlformats.org/drawingml/2006/picture">
                          <pic:nvPicPr>
                            <pic:cNvPr id="137" name="Picture 1032" descr=""/>
                            <pic:cNvPicPr/>
                          </pic:nvPicPr>
                          <pic:blipFill>
                            <a:blip r:embed="rId61"/>
                            <a:stretch/>
                          </pic:blipFill>
                          <pic:spPr>
                            <a:xfrm>
                              <a:off x="9000" y="20160"/>
                              <a:ext cx="4320" cy="6840"/>
                            </a:xfrm>
                            <a:prstGeom prst="rect">
                              <a:avLst/>
                            </a:prstGeom>
                            <a:noFill/>
                            <a:ln w="0">
                              <a:noFill/>
                            </a:ln>
                          </pic:spPr>
                        </pic:pic>
                        <pic:pic xmlns:pic="http://schemas.openxmlformats.org/drawingml/2006/picture">
                          <pic:nvPicPr>
                            <pic:cNvPr id="138" name="Picture 1031" descr=""/>
                            <pic:cNvPicPr/>
                          </pic:nvPicPr>
                          <pic:blipFill>
                            <a:blip r:embed="rId62"/>
                            <a:stretch/>
                          </pic:blipFill>
                          <pic:spPr>
                            <a:xfrm>
                              <a:off x="6480" y="23400"/>
                              <a:ext cx="3960" cy="7560"/>
                            </a:xfrm>
                            <a:prstGeom prst="rect">
                              <a:avLst/>
                            </a:prstGeom>
                            <a:noFill/>
                            <a:ln w="0">
                              <a:noFill/>
                            </a:ln>
                          </pic:spPr>
                        </pic:pic>
                        <pic:pic xmlns:pic="http://schemas.openxmlformats.org/drawingml/2006/picture">
                          <pic:nvPicPr>
                            <pic:cNvPr id="139" name="Picture 1030" descr=""/>
                            <pic:cNvPicPr/>
                          </pic:nvPicPr>
                          <pic:blipFill>
                            <a:blip r:embed="rId63"/>
                            <a:stretch/>
                          </pic:blipFill>
                          <pic:spPr>
                            <a:xfrm>
                              <a:off x="3240" y="25920"/>
                              <a:ext cx="2520" cy="7560"/>
                            </a:xfrm>
                            <a:prstGeom prst="rect">
                              <a:avLst/>
                            </a:prstGeom>
                            <a:noFill/>
                            <a:ln w="0">
                              <a:noFill/>
                            </a:ln>
                          </pic:spPr>
                        </pic:pic>
                        <pic:pic xmlns:pic="http://schemas.openxmlformats.org/drawingml/2006/picture">
                          <pic:nvPicPr>
                            <pic:cNvPr id="140" name="Picture 1029" descr=""/>
                            <pic:cNvPicPr/>
                          </pic:nvPicPr>
                          <pic:blipFill>
                            <a:blip r:embed="rId64"/>
                            <a:stretch/>
                          </pic:blipFill>
                          <pic:spPr>
                            <a:xfrm>
                              <a:off x="720" y="25920"/>
                              <a:ext cx="2520" cy="7560"/>
                            </a:xfrm>
                            <a:prstGeom prst="rect">
                              <a:avLst/>
                            </a:prstGeom>
                            <a:noFill/>
                            <a:ln w="0">
                              <a:noFill/>
                            </a:ln>
                          </pic:spPr>
                        </pic:pic>
                      </wpg:grpSp>
                      <wpg:grpSp>
                        <wpg:cNvGrpSpPr/>
                        <wpg:grpSpPr>
                          <a:xfrm>
                            <a:off x="5321880" y="604440"/>
                            <a:ext cx="55800" cy="66600"/>
                          </a:xfrm>
                        </wpg:grpSpPr>
                        <wps:wsp>
                          <wps:cNvPr id="141" name="Freeform 1027"/>
                          <wps:cNvSpPr/>
                          <wps:spPr>
                            <a:xfrm>
                              <a:off x="0" y="0"/>
                              <a:ext cx="55800" cy="66600"/>
                            </a:xfrm>
                            <a:custGeom>
                              <a:avLst/>
                              <a:gdLst>
                                <a:gd name="GluePoint1X" fmla="*/ 82 w 88"/>
                                <a:gd name="GluePoint1Y" fmla="*/ 1226 h 108"/>
                                <a:gd name="GluePoint2X" fmla="*/ 65 w 88"/>
                                <a:gd name="GluePoint2Y" fmla="*/ 1235 h 108"/>
                                <a:gd name="GluePoint3X" fmla="*/ 62 w 88"/>
                                <a:gd name="GluePoint3Y" fmla="*/ 1241 h 108"/>
                                <a:gd name="GluePoint4X" fmla="*/ 60 w 88"/>
                                <a:gd name="GluePoint4Y" fmla="*/ 1250 h 108"/>
                                <a:gd name="GluePoint5X" fmla="*/ 70 w 88"/>
                                <a:gd name="GluePoint5Y" fmla="*/ 1256 h 108"/>
                                <a:gd name="GluePoint6X" fmla="*/ 79 w 88"/>
                                <a:gd name="GluePoint6Y" fmla="*/ 1266 h 108"/>
                                <a:gd name="GluePoint7X" fmla="*/ 30 w 88"/>
                                <a:gd name="GluePoint7Y" fmla="*/ 1320 h 108"/>
                                <a:gd name="GluePoint8X" fmla="*/ 5 w 88"/>
                                <a:gd name="GluePoint8Y" fmla="*/ 1328 h 108"/>
                                <a:gd name="GluePoint9X" fmla="*/ 0 w 88"/>
                                <a:gd name="GluePoint9Y" fmla="*/ 1328 h 108"/>
                                <a:gd name="GluePoint10X" fmla="*/ 6 w 88"/>
                                <a:gd name="GluePoint10Y" fmla="*/ 1334 h 108"/>
                                <a:gd name="GluePoint11X" fmla="*/ 54 w 88"/>
                                <a:gd name="GluePoint11Y" fmla="*/ 1321 h 108"/>
                                <a:gd name="GluePoint12X" fmla="*/ 79 w 88"/>
                                <a:gd name="GluePoint12Y" fmla="*/ 1311 h 108"/>
                                <a:gd name="GluePoint13X" fmla="*/ 87 w 88"/>
                                <a:gd name="GluePoint13Y" fmla="*/ 1297 h 108"/>
                                <a:gd name="GluePoint14X" fmla="*/ 87 w 88"/>
                                <a:gd name="GluePoint14Y" fmla="*/ 1274 h 108"/>
                                <a:gd name="GluePoint15X" fmla="*/ 86 w 88"/>
                                <a:gd name="GluePoint15Y" fmla="*/ 1251 h 108"/>
                                <a:gd name="GluePoint16X" fmla="*/ 71 w 88"/>
                                <a:gd name="GluePoint16Y" fmla="*/ 1250 h 108"/>
                                <a:gd name="GluePoint17X" fmla="*/ 70 w 88"/>
                                <a:gd name="GluePoint17Y" fmla="*/ 1237 h 108"/>
                                <a:gd name="GluePoint18X" fmla="*/ 72 w 88"/>
                                <a:gd name="GluePoint18Y" fmla="*/ 1235 h 108"/>
                                <a:gd name="GluePoint19X" fmla="*/ 82 w 88"/>
                                <a:gd name="GluePoint19Y" fmla="*/ 1226 h 1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Lst>
                              <a:rect l="l" t="t" r="r" b="b"/>
                              <a:pathLst>
                                <a:path w="88" h="108">
                                  <a:moveTo>
                                    <a:pt x="82" y="0"/>
                                  </a:moveTo>
                                  <a:lnTo>
                                    <a:pt x="65" y="9"/>
                                  </a:lnTo>
                                  <a:lnTo>
                                    <a:pt x="62" y="15"/>
                                  </a:lnTo>
                                  <a:lnTo>
                                    <a:pt x="60" y="24"/>
                                  </a:lnTo>
                                  <a:lnTo>
                                    <a:pt x="70" y="30"/>
                                  </a:lnTo>
                                  <a:lnTo>
                                    <a:pt x="79" y="40"/>
                                  </a:lnTo>
                                  <a:lnTo>
                                    <a:pt x="30" y="94"/>
                                  </a:lnTo>
                                  <a:lnTo>
                                    <a:pt x="5" y="102"/>
                                  </a:lnTo>
                                  <a:lnTo>
                                    <a:pt x="0" y="102"/>
                                  </a:lnTo>
                                  <a:lnTo>
                                    <a:pt x="6" y="108"/>
                                  </a:lnTo>
                                  <a:lnTo>
                                    <a:pt x="54" y="95"/>
                                  </a:lnTo>
                                  <a:lnTo>
                                    <a:pt x="79" y="85"/>
                                  </a:lnTo>
                                  <a:lnTo>
                                    <a:pt x="87" y="71"/>
                                  </a:lnTo>
                                  <a:lnTo>
                                    <a:pt x="87" y="48"/>
                                  </a:lnTo>
                                  <a:lnTo>
                                    <a:pt x="86" y="25"/>
                                  </a:lnTo>
                                  <a:lnTo>
                                    <a:pt x="71" y="24"/>
                                  </a:lnTo>
                                  <a:lnTo>
                                    <a:pt x="70" y="11"/>
                                  </a:lnTo>
                                  <a:lnTo>
                                    <a:pt x="72" y="9"/>
                                  </a:lnTo>
                                  <a:lnTo>
                                    <a:pt x="82" y="0"/>
                                  </a:lnTo>
                                  <a:close/>
                                </a:path>
                              </a:pathLst>
                            </a:custGeom>
                            <a:solidFill>
                              <a:srgbClr val="878787"/>
                            </a:solidFill>
                            <a:ln w="0">
                              <a:noFill/>
                            </a:ln>
                          </wps:spPr>
                          <wps:style>
                            <a:lnRef idx="0"/>
                            <a:fillRef idx="0"/>
                            <a:effectRef idx="0"/>
                            <a:fontRef idx="minor"/>
                          </wps:style>
                          <wps:bodyPr/>
                        </wps:wsp>
                      </wpg:grpSp>
                      <wpg:grpSp>
                        <wpg:cNvGrpSpPr/>
                        <wpg:grpSpPr>
                          <a:xfrm>
                            <a:off x="5319360" y="602640"/>
                            <a:ext cx="57960" cy="69120"/>
                          </a:xfrm>
                        </wpg:grpSpPr>
                        <wps:wsp>
                          <wps:cNvPr id="142" name="Freeform 1025"/>
                          <wps:cNvSpPr/>
                          <wps:spPr>
                            <a:xfrm>
                              <a:off x="0" y="0"/>
                              <a:ext cx="57960" cy="69120"/>
                            </a:xfrm>
                            <a:custGeom>
                              <a:avLst/>
                              <a:gdLst>
                                <a:gd name="GluePoint1X" fmla="*/ 87 w 91"/>
                                <a:gd name="GluePoint1Y" fmla="*/ 1223 h 112"/>
                                <a:gd name="GluePoint2X" fmla="*/ 78 w 91"/>
                                <a:gd name="GluePoint2Y" fmla="*/ 1227 h 112"/>
                                <a:gd name="GluePoint3X" fmla="*/ 69 w 91"/>
                                <a:gd name="GluePoint3Y" fmla="*/ 1235 h 112"/>
                                <a:gd name="GluePoint4X" fmla="*/ 65 w 91"/>
                                <a:gd name="GluePoint4Y" fmla="*/ 1240 h 112"/>
                                <a:gd name="GluePoint5X" fmla="*/ 62 w 91"/>
                                <a:gd name="GluePoint5Y" fmla="*/ 1248 h 112"/>
                                <a:gd name="GluePoint6X" fmla="*/ 74 w 91"/>
                                <a:gd name="GluePoint6Y" fmla="*/ 1256 h 112"/>
                                <a:gd name="GluePoint7X" fmla="*/ 83 w 91"/>
                                <a:gd name="GluePoint7Y" fmla="*/ 1266 h 112"/>
                                <a:gd name="GluePoint8X" fmla="*/ 38 w 91"/>
                                <a:gd name="GluePoint8Y" fmla="*/ 1317 h 112"/>
                                <a:gd name="GluePoint9X" fmla="*/ 6 w 91"/>
                                <a:gd name="GluePoint9Y" fmla="*/ 1322 h 112"/>
                                <a:gd name="GluePoint10X" fmla="*/ 0 w 91"/>
                                <a:gd name="GluePoint10Y" fmla="*/ 1322 h 112"/>
                                <a:gd name="GluePoint11X" fmla="*/ 10 w 91"/>
                                <a:gd name="GluePoint11Y" fmla="*/ 1334 h 112"/>
                                <a:gd name="GluePoint12X" fmla="*/ 58 w 91"/>
                                <a:gd name="GluePoint12Y" fmla="*/ 1321 h 112"/>
                                <a:gd name="GluePoint13X" fmla="*/ 83 w 91"/>
                                <a:gd name="GluePoint13Y" fmla="*/ 1311 h 112"/>
                                <a:gd name="GluePoint14X" fmla="*/ 91 w 91"/>
                                <a:gd name="GluePoint14Y" fmla="*/ 1297 h 112"/>
                                <a:gd name="GluePoint15X" fmla="*/ 91 w 91"/>
                                <a:gd name="GluePoint15Y" fmla="*/ 1274 h 112"/>
                                <a:gd name="GluePoint16X" fmla="*/ 90 w 91"/>
                                <a:gd name="GluePoint16Y" fmla="*/ 1251 h 112"/>
                                <a:gd name="GluePoint17X" fmla="*/ 75 w 91"/>
                                <a:gd name="GluePoint17Y" fmla="*/ 1250 h 112"/>
                                <a:gd name="GluePoint18X" fmla="*/ 74 w 91"/>
                                <a:gd name="GluePoint18Y" fmla="*/ 1237 h 112"/>
                                <a:gd name="GluePoint19X" fmla="*/ 76 w 91"/>
                                <a:gd name="GluePoint19Y" fmla="*/ 1237 h 112"/>
                                <a:gd name="GluePoint20X" fmla="*/ 86 w 91"/>
                                <a:gd name="GluePoint20Y" fmla="*/ 1229 h 112"/>
                                <a:gd name="GluePoint21X" fmla="*/ 91 w 91"/>
                                <a:gd name="GluePoint21Y" fmla="*/ 1223 h 112"/>
                                <a:gd name="GluePoint22X" fmla="*/ 87 w 91"/>
                                <a:gd name="GluePoint22Y" fmla="*/ 1223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Lst>
                              <a:rect l="l" t="t" r="r" b="b"/>
                              <a:pathLst>
                                <a:path w="91" h="112">
                                  <a:moveTo>
                                    <a:pt x="87" y="0"/>
                                  </a:moveTo>
                                  <a:lnTo>
                                    <a:pt x="78" y="4"/>
                                  </a:lnTo>
                                  <a:lnTo>
                                    <a:pt x="69" y="12"/>
                                  </a:lnTo>
                                  <a:lnTo>
                                    <a:pt x="65" y="17"/>
                                  </a:lnTo>
                                  <a:lnTo>
                                    <a:pt x="62" y="25"/>
                                  </a:lnTo>
                                  <a:lnTo>
                                    <a:pt x="74" y="33"/>
                                  </a:lnTo>
                                  <a:lnTo>
                                    <a:pt x="83" y="43"/>
                                  </a:lnTo>
                                  <a:lnTo>
                                    <a:pt x="38" y="94"/>
                                  </a:lnTo>
                                  <a:lnTo>
                                    <a:pt x="6" y="99"/>
                                  </a:lnTo>
                                  <a:lnTo>
                                    <a:pt x="0" y="99"/>
                                  </a:lnTo>
                                  <a:lnTo>
                                    <a:pt x="10" y="111"/>
                                  </a:lnTo>
                                  <a:lnTo>
                                    <a:pt x="58" y="98"/>
                                  </a:lnTo>
                                  <a:lnTo>
                                    <a:pt x="83" y="88"/>
                                  </a:lnTo>
                                  <a:lnTo>
                                    <a:pt x="91" y="74"/>
                                  </a:lnTo>
                                  <a:lnTo>
                                    <a:pt x="91" y="51"/>
                                  </a:lnTo>
                                  <a:lnTo>
                                    <a:pt x="90" y="28"/>
                                  </a:lnTo>
                                  <a:lnTo>
                                    <a:pt x="75" y="27"/>
                                  </a:lnTo>
                                  <a:lnTo>
                                    <a:pt x="74" y="14"/>
                                  </a:lnTo>
                                  <a:lnTo>
                                    <a:pt x="76" y="14"/>
                                  </a:lnTo>
                                  <a:lnTo>
                                    <a:pt x="86" y="6"/>
                                  </a:lnTo>
                                  <a:lnTo>
                                    <a:pt x="91" y="0"/>
                                  </a:lnTo>
                                  <a:lnTo>
                                    <a:pt x="87" y="0"/>
                                  </a:lnTo>
                                  <a:close/>
                                </a:path>
                              </a:pathLst>
                            </a:custGeom>
                            <a:solidFill>
                              <a:srgbClr val="a8a8a7"/>
                            </a:solidFill>
                            <a:ln w="0">
                              <a:noFill/>
                            </a:ln>
                          </wps:spPr>
                          <wps:style>
                            <a:lnRef idx="0"/>
                            <a:fillRef idx="0"/>
                            <a:effectRef idx="0"/>
                            <a:fontRef idx="minor"/>
                          </wps:style>
                          <wps:bodyPr/>
                        </wps:wsp>
                        <wps:wsp>
                          <wps:cNvPr id="143" name="Freeform 1024"/>
                          <wps:cNvSpPr/>
                          <wps:spPr>
                            <a:xfrm>
                              <a:off x="0" y="0"/>
                              <a:ext cx="57960" cy="69120"/>
                            </a:xfrm>
                            <a:custGeom>
                              <a:avLst/>
                              <a:gdLst>
                                <a:gd name="GluePoint1X" fmla="*/ 76 w 91"/>
                                <a:gd name="GluePoint1Y" fmla="*/ 1237 h 112"/>
                                <a:gd name="GluePoint2X" fmla="*/ 74 w 91"/>
                                <a:gd name="GluePoint2Y" fmla="*/ 1237 h 112"/>
                                <a:gd name="GluePoint3X" fmla="*/ 75 w 91"/>
                                <a:gd name="GluePoint3Y" fmla="*/ 1238 h 112"/>
                                <a:gd name="GluePoint4X" fmla="*/ 76 w 91"/>
                                <a:gd name="GluePoint4Y" fmla="*/ 1237 h 112"/>
                              </a:gdLst>
                              <a:ahLst/>
                              <a:cxnLst>
                                <a:cxn ang="0">
                                  <a:pos x="GluePoint1X" y="GluePoint1Y"/>
                                </a:cxn>
                                <a:cxn ang="0">
                                  <a:pos x="GluePoint2X" y="GluePoint2Y"/>
                                </a:cxn>
                                <a:cxn ang="0">
                                  <a:pos x="GluePoint3X" y="GluePoint3Y"/>
                                </a:cxn>
                                <a:cxn ang="0">
                                  <a:pos x="GluePoint4X" y="GluePoint4Y"/>
                                </a:cxn>
                              </a:cxnLst>
                              <a:rect l="l" t="t" r="r" b="b"/>
                              <a:pathLst>
                                <a:path w="91" h="112">
                                  <a:moveTo>
                                    <a:pt x="76" y="14"/>
                                  </a:moveTo>
                                  <a:lnTo>
                                    <a:pt x="74" y="14"/>
                                  </a:lnTo>
                                  <a:lnTo>
                                    <a:pt x="75" y="15"/>
                                  </a:lnTo>
                                  <a:lnTo>
                                    <a:pt x="76" y="14"/>
                                  </a:lnTo>
                                  <a:close/>
                                </a:path>
                              </a:pathLst>
                            </a:custGeom>
                            <a:solidFill>
                              <a:srgbClr val="a8a8a7"/>
                            </a:solidFill>
                            <a:ln w="0">
                              <a:noFill/>
                            </a:ln>
                          </wps:spPr>
                          <wps:style>
                            <a:lnRef idx="0"/>
                            <a:fillRef idx="0"/>
                            <a:effectRef idx="0"/>
                            <a:fontRef idx="minor"/>
                          </wps:style>
                          <wps:bodyPr/>
                        </wps:wsp>
                      </wpg:grpSp>
                      <wpg:grpSp>
                        <wpg:cNvGrpSpPr/>
                        <wpg:grpSpPr>
                          <a:xfrm>
                            <a:off x="5319360" y="602640"/>
                            <a:ext cx="57960" cy="69120"/>
                          </a:xfrm>
                        </wpg:grpSpPr>
                        <wps:wsp>
                          <wps:cNvPr id="144" name="Freeform 2213"/>
                          <wps:cNvSpPr/>
                          <wps:spPr>
                            <a:xfrm>
                              <a:off x="0" y="0"/>
                              <a:ext cx="57960" cy="69120"/>
                            </a:xfrm>
                            <a:custGeom>
                              <a:avLst/>
                              <a:gdLst>
                                <a:gd name="GluePoint1X" fmla="*/ 69 w 91"/>
                                <a:gd name="GluePoint1Y" fmla="*/ 1235 h 112"/>
                                <a:gd name="GluePoint2X" fmla="*/ 65 w 91"/>
                                <a:gd name="GluePoint2Y" fmla="*/ 1240 h 112"/>
                                <a:gd name="GluePoint3X" fmla="*/ 62 w 91"/>
                                <a:gd name="GluePoint3Y" fmla="*/ 1248 h 112"/>
                                <a:gd name="GluePoint4X" fmla="*/ 74 w 91"/>
                                <a:gd name="GluePoint4Y" fmla="*/ 1256 h 112"/>
                                <a:gd name="GluePoint5X" fmla="*/ 83 w 91"/>
                                <a:gd name="GluePoint5Y" fmla="*/ 1266 h 112"/>
                                <a:gd name="GluePoint6X" fmla="*/ 38 w 91"/>
                                <a:gd name="GluePoint6Y" fmla="*/ 1317 h 112"/>
                                <a:gd name="GluePoint7X" fmla="*/ 6 w 91"/>
                                <a:gd name="GluePoint7Y" fmla="*/ 1322 h 112"/>
                                <a:gd name="GluePoint8X" fmla="*/ 0 w 91"/>
                                <a:gd name="GluePoint8Y" fmla="*/ 1322 h 112"/>
                                <a:gd name="GluePoint9X" fmla="*/ 10 w 91"/>
                                <a:gd name="GluePoint9Y" fmla="*/ 1334 h 112"/>
                                <a:gd name="GluePoint10X" fmla="*/ 58 w 91"/>
                                <a:gd name="GluePoint10Y" fmla="*/ 1321 h 112"/>
                                <a:gd name="GluePoint11X" fmla="*/ 83 w 91"/>
                                <a:gd name="GluePoint11Y" fmla="*/ 1311 h 112"/>
                                <a:gd name="GluePoint12X" fmla="*/ 91 w 91"/>
                                <a:gd name="GluePoint12Y" fmla="*/ 1297 h 112"/>
                                <a:gd name="GluePoint13X" fmla="*/ 91 w 91"/>
                                <a:gd name="GluePoint13Y" fmla="*/ 1274 h 112"/>
                                <a:gd name="GluePoint14X" fmla="*/ 90 w 91"/>
                                <a:gd name="GluePoint14Y" fmla="*/ 1251 h 112"/>
                                <a:gd name="GluePoint15X" fmla="*/ 75 w 91"/>
                                <a:gd name="GluePoint15Y" fmla="*/ 1250 h 112"/>
                                <a:gd name="GluePoint16X" fmla="*/ 74 w 91"/>
                                <a:gd name="GluePoint16Y" fmla="*/ 1241 h 112"/>
                                <a:gd name="GluePoint17X" fmla="*/ 74 w 91"/>
                                <a:gd name="GluePoint17Y" fmla="*/ 1237 h 112"/>
                                <a:gd name="GluePoint18X" fmla="*/ 75 w 91"/>
                                <a:gd name="GluePoint18Y" fmla="*/ 1238 h 112"/>
                                <a:gd name="GluePoint19X" fmla="*/ 86 w 91"/>
                                <a:gd name="GluePoint19Y" fmla="*/ 1229 h 112"/>
                                <a:gd name="GluePoint20X" fmla="*/ 91 w 91"/>
                                <a:gd name="GluePoint20Y" fmla="*/ 1223 h 112"/>
                                <a:gd name="GluePoint21X" fmla="*/ 87 w 91"/>
                                <a:gd name="GluePoint21Y" fmla="*/ 1223 h 112"/>
                                <a:gd name="GluePoint22X" fmla="*/ 78 w 91"/>
                                <a:gd name="GluePoint22Y" fmla="*/ 1227 h 112"/>
                                <a:gd name="GluePoint23X" fmla="*/ 69 w 91"/>
                                <a:gd name="GluePoint23Y" fmla="*/ 1235 h 1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Lst>
                              <a:rect l="l" t="t" r="r" b="b"/>
                              <a:pathLst>
                                <a:path w="91" h="112">
                                  <a:moveTo>
                                    <a:pt x="69" y="12"/>
                                  </a:moveTo>
                                  <a:lnTo>
                                    <a:pt x="65" y="17"/>
                                  </a:lnTo>
                                  <a:lnTo>
                                    <a:pt x="62" y="25"/>
                                  </a:lnTo>
                                  <a:lnTo>
                                    <a:pt x="74" y="33"/>
                                  </a:lnTo>
                                  <a:lnTo>
                                    <a:pt x="83" y="43"/>
                                  </a:lnTo>
                                  <a:lnTo>
                                    <a:pt x="38" y="94"/>
                                  </a:lnTo>
                                  <a:lnTo>
                                    <a:pt x="6" y="99"/>
                                  </a:lnTo>
                                  <a:lnTo>
                                    <a:pt x="0" y="99"/>
                                  </a:lnTo>
                                  <a:lnTo>
                                    <a:pt x="10" y="111"/>
                                  </a:lnTo>
                                  <a:lnTo>
                                    <a:pt x="58" y="98"/>
                                  </a:lnTo>
                                  <a:lnTo>
                                    <a:pt x="83" y="88"/>
                                  </a:lnTo>
                                  <a:lnTo>
                                    <a:pt x="91" y="74"/>
                                  </a:lnTo>
                                  <a:lnTo>
                                    <a:pt x="91" y="51"/>
                                  </a:lnTo>
                                  <a:lnTo>
                                    <a:pt x="90" y="28"/>
                                  </a:lnTo>
                                  <a:lnTo>
                                    <a:pt x="75" y="27"/>
                                  </a:lnTo>
                                  <a:lnTo>
                                    <a:pt x="74" y="18"/>
                                  </a:lnTo>
                                  <a:lnTo>
                                    <a:pt x="74" y="14"/>
                                  </a:lnTo>
                                  <a:lnTo>
                                    <a:pt x="75" y="15"/>
                                  </a:lnTo>
                                  <a:lnTo>
                                    <a:pt x="86" y="6"/>
                                  </a:lnTo>
                                  <a:lnTo>
                                    <a:pt x="91" y="0"/>
                                  </a:lnTo>
                                  <a:lnTo>
                                    <a:pt x="87" y="0"/>
                                  </a:lnTo>
                                  <a:lnTo>
                                    <a:pt x="78" y="4"/>
                                  </a:lnTo>
                                  <a:lnTo>
                                    <a:pt x="69" y="12"/>
                                  </a:lnTo>
                                  <a:close/>
                                </a:path>
                              </a:pathLst>
                            </a:custGeom>
                            <a:noFill/>
                            <a:ln w="1800">
                              <a:solidFill>
                                <a:srgbClr val="a8a8a7"/>
                              </a:solidFill>
                              <a:round/>
                            </a:ln>
                          </wps:spPr>
                          <wps:style>
                            <a:lnRef idx="0"/>
                            <a:fillRef idx="0"/>
                            <a:effectRef idx="0"/>
                            <a:fontRef idx="minor"/>
                          </wps:style>
                          <wps:bodyPr/>
                        </wps:wsp>
                      </wpg:grpSp>
                      <wpg:grpSp>
                        <wpg:cNvGrpSpPr/>
                        <wpg:grpSpPr>
                          <a:xfrm>
                            <a:off x="5322600" y="603360"/>
                            <a:ext cx="50040" cy="60480"/>
                          </a:xfrm>
                        </wpg:grpSpPr>
                        <wps:wsp>
                          <wps:cNvPr id="145" name="Freeform 2211"/>
                          <wps:cNvSpPr/>
                          <wps:spPr>
                            <a:xfrm>
                              <a:off x="10800" y="0"/>
                              <a:ext cx="39240" cy="7560"/>
                            </a:xfrm>
                            <a:custGeom>
                              <a:avLst/>
                              <a:gdLst>
                                <a:gd name="GluePoint1X" fmla="*/ 59 w 80"/>
                                <a:gd name="GluePoint1Y" fmla="*/ 1248 h 98"/>
                                <a:gd name="GluePoint2X" fmla="*/ 61 w 80"/>
                                <a:gd name="GluePoint2Y" fmla="*/ 1254 h 98"/>
                                <a:gd name="GluePoint3X" fmla="*/ 68 w 80"/>
                                <a:gd name="GluePoint3Y" fmla="*/ 1258 h 98"/>
                                <a:gd name="GluePoint4X" fmla="*/ 73 w 80"/>
                                <a:gd name="GluePoint4Y" fmla="*/ 1263 h 98"/>
                                <a:gd name="GluePoint5X" fmla="*/ 78 w 80"/>
                                <a:gd name="GluePoint5Y" fmla="*/ 1273 h 98"/>
                                <a:gd name="GluePoint6X" fmla="*/ 76 w 80"/>
                                <a:gd name="GluePoint6Y" fmla="*/ 1283 h 98"/>
                                <a:gd name="GluePoint7X" fmla="*/ 70 w 80"/>
                                <a:gd name="GluePoint7Y" fmla="*/ 1292 h 98"/>
                                <a:gd name="GluePoint8X" fmla="*/ 0 w 80"/>
                                <a:gd name="GluePoint8Y" fmla="*/ 1320 h 98"/>
                                <a:gd name="GluePoint9X" fmla="*/ 0 w 80"/>
                                <a:gd name="GluePoint9Y" fmla="*/ 1320 h 98"/>
                                <a:gd name="GluePoint10X" fmla="*/ 0 w 80"/>
                                <a:gd name="GluePoint10Y" fmla="*/ 1321 h 98"/>
                                <a:gd name="GluePoint11X" fmla="*/ 60 w 80"/>
                                <a:gd name="GluePoint11Y" fmla="*/ 1303 h 98"/>
                                <a:gd name="GluePoint12X" fmla="*/ 80 w 80"/>
                                <a:gd name="GluePoint12Y" fmla="*/ 1277 h 98"/>
                                <a:gd name="GluePoint13X" fmla="*/ 75 w 80"/>
                                <a:gd name="GluePoint13Y" fmla="*/ 1262 h 98"/>
                                <a:gd name="GluePoint14X" fmla="*/ 70 w 80"/>
                                <a:gd name="GluePoint14Y" fmla="*/ 1258 h 98"/>
                                <a:gd name="GluePoint15X" fmla="*/ 59 w 80"/>
                                <a:gd name="GluePoint15Y" fmla="*/ 1248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80" h="98">
                                  <a:moveTo>
                                    <a:pt x="59" y="24"/>
                                  </a:moveTo>
                                  <a:lnTo>
                                    <a:pt x="61" y="30"/>
                                  </a:lnTo>
                                  <a:lnTo>
                                    <a:pt x="68" y="34"/>
                                  </a:lnTo>
                                  <a:lnTo>
                                    <a:pt x="73" y="39"/>
                                  </a:lnTo>
                                  <a:lnTo>
                                    <a:pt x="78" y="49"/>
                                  </a:lnTo>
                                  <a:lnTo>
                                    <a:pt x="76" y="59"/>
                                  </a:lnTo>
                                  <a:lnTo>
                                    <a:pt x="70" y="68"/>
                                  </a:lnTo>
                                  <a:lnTo>
                                    <a:pt x="0" y="96"/>
                                  </a:lnTo>
                                  <a:lnTo>
                                    <a:pt x="0" y="97"/>
                                  </a:lnTo>
                                  <a:lnTo>
                                    <a:pt x="60" y="79"/>
                                  </a:lnTo>
                                  <a:lnTo>
                                    <a:pt x="80" y="53"/>
                                  </a:lnTo>
                                  <a:lnTo>
                                    <a:pt x="75" y="38"/>
                                  </a:lnTo>
                                  <a:lnTo>
                                    <a:pt x="70" y="34"/>
                                  </a:lnTo>
                                  <a:lnTo>
                                    <a:pt x="59" y="24"/>
                                  </a:lnTo>
                                  <a:close/>
                                </a:path>
                              </a:pathLst>
                            </a:custGeom>
                            <a:solidFill>
                              <a:srgbClr val="646363"/>
                            </a:solidFill>
                            <a:ln w="0">
                              <a:noFill/>
                            </a:ln>
                          </wps:spPr>
                          <wps:style>
                            <a:lnRef idx="0"/>
                            <a:fillRef idx="0"/>
                            <a:effectRef idx="0"/>
                            <a:fontRef idx="minor"/>
                          </wps:style>
                          <wps:bodyPr/>
                        </wps:wsp>
                        <wps:wsp>
                          <wps:cNvPr id="146" name="Freeform 2210"/>
                          <wps:cNvSpPr/>
                          <wps:spPr>
                            <a:xfrm>
                              <a:off x="10800" y="0"/>
                              <a:ext cx="39240" cy="7560"/>
                            </a:xfrm>
                            <a:custGeom>
                              <a:avLst/>
                              <a:gdLst>
                                <a:gd name="GluePoint1X" fmla="*/ 57 w 80"/>
                                <a:gd name="GluePoint1Y" fmla="*/ 1240 h 98"/>
                                <a:gd name="GluePoint2X" fmla="*/ 54 w 80"/>
                                <a:gd name="GluePoint2Y" fmla="*/ 1243 h 98"/>
                                <a:gd name="GluePoint3X" fmla="*/ 59 w 80"/>
                                <a:gd name="GluePoint3Y" fmla="*/ 1248 h 98"/>
                                <a:gd name="GluePoint4X" fmla="*/ 57 w 80"/>
                                <a:gd name="GluePoint4Y" fmla="*/ 1240 h 98"/>
                              </a:gdLst>
                              <a:ahLst/>
                              <a:cxnLst>
                                <a:cxn ang="0">
                                  <a:pos x="GluePoint1X" y="GluePoint1Y"/>
                                </a:cxn>
                                <a:cxn ang="0">
                                  <a:pos x="GluePoint2X" y="GluePoint2Y"/>
                                </a:cxn>
                                <a:cxn ang="0">
                                  <a:pos x="GluePoint3X" y="GluePoint3Y"/>
                                </a:cxn>
                                <a:cxn ang="0">
                                  <a:pos x="GluePoint4X" y="GluePoint4Y"/>
                                </a:cxn>
                              </a:cxnLst>
                              <a:rect l="l" t="t" r="r" b="b"/>
                              <a:pathLst>
                                <a:path w="80" h="98">
                                  <a:moveTo>
                                    <a:pt x="57" y="16"/>
                                  </a:moveTo>
                                  <a:lnTo>
                                    <a:pt x="54" y="19"/>
                                  </a:lnTo>
                                  <a:lnTo>
                                    <a:pt x="59" y="24"/>
                                  </a:lnTo>
                                  <a:lnTo>
                                    <a:pt x="57" y="16"/>
                                  </a:lnTo>
                                  <a:close/>
                                </a:path>
                              </a:pathLst>
                            </a:custGeom>
                            <a:solidFill>
                              <a:srgbClr val="646363"/>
                            </a:solidFill>
                            <a:ln w="0">
                              <a:noFill/>
                            </a:ln>
                          </wps:spPr>
                          <wps:style>
                            <a:lnRef idx="0"/>
                            <a:fillRef idx="0"/>
                            <a:effectRef idx="0"/>
                            <a:fontRef idx="minor"/>
                          </wps:style>
                          <wps:bodyPr/>
                        </wps:wsp>
                        <wps:wsp>
                          <wps:cNvPr id="147" name="Freeform 2209"/>
                          <wps:cNvSpPr/>
                          <wps:spPr>
                            <a:xfrm>
                              <a:off x="10800" y="0"/>
                              <a:ext cx="39240" cy="7560"/>
                            </a:xfrm>
                            <a:custGeom>
                              <a:avLst/>
                              <a:gdLst>
                                <a:gd name="GluePoint1X" fmla="*/ 74 w 80"/>
                                <a:gd name="GluePoint1Y" fmla="*/ 1224 h 98"/>
                                <a:gd name="GluePoint2X" fmla="*/ 69 w 80"/>
                                <a:gd name="GluePoint2Y" fmla="*/ 1227 h 98"/>
                                <a:gd name="GluePoint3X" fmla="*/ 57 w 80"/>
                                <a:gd name="GluePoint3Y" fmla="*/ 1238 h 98"/>
                                <a:gd name="GluePoint4X" fmla="*/ 57 w 80"/>
                                <a:gd name="GluePoint4Y" fmla="*/ 1240 h 98"/>
                                <a:gd name="GluePoint5X" fmla="*/ 67 w 80"/>
                                <a:gd name="GluePoint5Y" fmla="*/ 1230 h 98"/>
                                <a:gd name="GluePoint6X" fmla="*/ 74 w 80"/>
                                <a:gd name="GluePoint6Y" fmla="*/ 1225 h 98"/>
                                <a:gd name="GluePoint7X" fmla="*/ 74 w 80"/>
                                <a:gd name="GluePoint7Y" fmla="*/ 1224 h 9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Lst>
                              <a:rect l="l" t="t" r="r" b="b"/>
                              <a:pathLst>
                                <a:path w="80" h="98">
                                  <a:moveTo>
                                    <a:pt x="74" y="0"/>
                                  </a:moveTo>
                                  <a:lnTo>
                                    <a:pt x="69" y="3"/>
                                  </a:lnTo>
                                  <a:lnTo>
                                    <a:pt x="57" y="14"/>
                                  </a:lnTo>
                                  <a:lnTo>
                                    <a:pt x="57" y="16"/>
                                  </a:lnTo>
                                  <a:lnTo>
                                    <a:pt x="67" y="6"/>
                                  </a:lnTo>
                                  <a:lnTo>
                                    <a:pt x="74" y="1"/>
                                  </a:lnTo>
                                  <a:lnTo>
                                    <a:pt x="74" y="0"/>
                                  </a:lnTo>
                                  <a:close/>
                                </a:path>
                              </a:pathLst>
                            </a:custGeom>
                            <a:solidFill>
                              <a:srgbClr val="646363"/>
                            </a:solidFill>
                            <a:ln w="0">
                              <a:noFill/>
                            </a:ln>
                          </wps:spPr>
                          <wps:style>
                            <a:lnRef idx="0"/>
                            <a:fillRef idx="0"/>
                            <a:effectRef idx="0"/>
                            <a:fontRef idx="minor"/>
                          </wps:style>
                          <wps:bodyPr/>
                        </wps:wsp>
                        <pic:pic xmlns:pic="http://schemas.openxmlformats.org/drawingml/2006/picture">
                          <pic:nvPicPr>
                            <pic:cNvPr id="148" name="Picture 2208" descr=""/>
                            <pic:cNvPicPr/>
                          </pic:nvPicPr>
                          <pic:blipFill>
                            <a:blip r:embed="rId65"/>
                            <a:stretch/>
                          </pic:blipFill>
                          <pic:spPr>
                            <a:xfrm>
                              <a:off x="0" y="3600"/>
                              <a:ext cx="13320" cy="56520"/>
                            </a:xfrm>
                            <a:prstGeom prst="rect">
                              <a:avLst/>
                            </a:prstGeom>
                            <a:noFill/>
                            <a:ln w="0">
                              <a:noFill/>
                            </a:ln>
                          </pic:spPr>
                        </pic:pic>
                      </wpg:grpSp>
                      <wpg:grpSp>
                        <wpg:cNvGrpSpPr/>
                        <wpg:grpSpPr>
                          <a:xfrm>
                            <a:off x="5238000" y="798840"/>
                            <a:ext cx="142920" cy="261000"/>
                          </a:xfrm>
                        </wpg:grpSpPr>
                        <wps:wsp>
                          <wps:cNvPr id="149" name="Freeform 2206"/>
                          <wps:cNvSpPr/>
                          <wps:spPr>
                            <a:xfrm>
                              <a:off x="0" y="0"/>
                              <a:ext cx="142920" cy="261000"/>
                            </a:xfrm>
                            <a:custGeom>
                              <a:avLst/>
                              <a:gdLst>
                                <a:gd name="GluePoint1X" fmla="*/ 186 w 225"/>
                                <a:gd name="GluePoint1Y" fmla="*/ 1540 h 422"/>
                                <a:gd name="GluePoint2X" fmla="*/ 173 w 225"/>
                                <a:gd name="GluePoint2Y" fmla="*/ 1548 h 422"/>
                                <a:gd name="GluePoint3X" fmla="*/ 156 w 225"/>
                                <a:gd name="GluePoint3Y" fmla="*/ 1557 h 422"/>
                                <a:gd name="GluePoint4X" fmla="*/ 136 w 225"/>
                                <a:gd name="GluePoint4Y" fmla="*/ 1567 h 422"/>
                                <a:gd name="GluePoint5X" fmla="*/ 113 w 225"/>
                                <a:gd name="GluePoint5Y" fmla="*/ 1578 h 422"/>
                                <a:gd name="GluePoint6X" fmla="*/ 83 w 225"/>
                                <a:gd name="GluePoint6Y" fmla="*/ 1592 h 422"/>
                                <a:gd name="GluePoint7X" fmla="*/ 51 w 225"/>
                                <a:gd name="GluePoint7Y" fmla="*/ 1612 h 422"/>
                                <a:gd name="GluePoint8X" fmla="*/ 24 w 225"/>
                                <a:gd name="GluePoint8Y" fmla="*/ 1637 h 422"/>
                                <a:gd name="GluePoint9X" fmla="*/ 6 w 225"/>
                                <a:gd name="GluePoint9Y" fmla="*/ 1669 h 422"/>
                                <a:gd name="GluePoint10X" fmla="*/ 0 w 225"/>
                                <a:gd name="GluePoint10Y" fmla="*/ 1707 h 422"/>
                                <a:gd name="GluePoint11X" fmla="*/ 10 w 225"/>
                                <a:gd name="GluePoint11Y" fmla="*/ 1740 h 422"/>
                                <a:gd name="GluePoint12X" fmla="*/ 38 w 225"/>
                                <a:gd name="GluePoint12Y" fmla="*/ 1768 h 422"/>
                                <a:gd name="GluePoint13X" fmla="*/ 89 w 225"/>
                                <a:gd name="GluePoint13Y" fmla="*/ 1795 h 422"/>
                                <a:gd name="GluePoint14X" fmla="*/ 175 w 225"/>
                                <a:gd name="GluePoint14Y" fmla="*/ 1844 h 422"/>
                                <a:gd name="GluePoint15X" fmla="*/ 206 w 225"/>
                                <a:gd name="GluePoint15Y" fmla="*/ 1890 h 422"/>
                                <a:gd name="GluePoint16X" fmla="*/ 202 w 225"/>
                                <a:gd name="GluePoint16Y" fmla="*/ 1929 h 422"/>
                                <a:gd name="GluePoint17X" fmla="*/ 183 w 225"/>
                                <a:gd name="GluePoint17Y" fmla="*/ 1960 h 422"/>
                                <a:gd name="GluePoint18X" fmla="*/ 188 w 225"/>
                                <a:gd name="GluePoint18Y" fmla="*/ 1962 h 422"/>
                                <a:gd name="GluePoint19X" fmla="*/ 215 w 225"/>
                                <a:gd name="GluePoint19Y" fmla="*/ 1923 h 422"/>
                                <a:gd name="GluePoint20X" fmla="*/ 225 w 225"/>
                                <a:gd name="GluePoint20Y" fmla="*/ 1865 h 422"/>
                                <a:gd name="GluePoint21X" fmla="*/ 180 w 225"/>
                                <a:gd name="GluePoint21Y" fmla="*/ 1806 h 422"/>
                                <a:gd name="GluePoint22X" fmla="*/ 112 w 225"/>
                                <a:gd name="GluePoint22Y" fmla="*/ 1766 h 422"/>
                                <a:gd name="GluePoint23X" fmla="*/ 72 w 225"/>
                                <a:gd name="GluePoint23Y" fmla="*/ 1744 h 422"/>
                                <a:gd name="GluePoint24X" fmla="*/ 51 w 225"/>
                                <a:gd name="GluePoint24Y" fmla="*/ 1727 h 422"/>
                                <a:gd name="GluePoint25X" fmla="*/ 43 w 225"/>
                                <a:gd name="GluePoint25Y" fmla="*/ 1703 h 422"/>
                                <a:gd name="GluePoint26X" fmla="*/ 57 w 225"/>
                                <a:gd name="GluePoint26Y" fmla="*/ 1661 h 422"/>
                                <a:gd name="GluePoint27X" fmla="*/ 100 w 225"/>
                                <a:gd name="GluePoint27Y" fmla="*/ 1626 h 422"/>
                                <a:gd name="GluePoint28X" fmla="*/ 158 w 225"/>
                                <a:gd name="GluePoint28Y" fmla="*/ 1593 h 422"/>
                                <a:gd name="GluePoint29X" fmla="*/ 214 w 225"/>
                                <a:gd name="GluePoint29Y" fmla="*/ 1556 h 422"/>
                                <a:gd name="GluePoint30X" fmla="*/ 186 w 225"/>
                                <a:gd name="GluePoint30Y" fmla="*/ 1540 h 42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l" t="t" r="r" b="b"/>
                              <a:pathLst>
                                <a:path w="225" h="422">
                                  <a:moveTo>
                                    <a:pt x="186" y="0"/>
                                  </a:moveTo>
                                  <a:lnTo>
                                    <a:pt x="173" y="8"/>
                                  </a:lnTo>
                                  <a:lnTo>
                                    <a:pt x="156" y="17"/>
                                  </a:lnTo>
                                  <a:lnTo>
                                    <a:pt x="136" y="27"/>
                                  </a:lnTo>
                                  <a:lnTo>
                                    <a:pt x="113" y="38"/>
                                  </a:lnTo>
                                  <a:lnTo>
                                    <a:pt x="83" y="52"/>
                                  </a:lnTo>
                                  <a:lnTo>
                                    <a:pt x="51" y="72"/>
                                  </a:lnTo>
                                  <a:lnTo>
                                    <a:pt x="24" y="97"/>
                                  </a:lnTo>
                                  <a:lnTo>
                                    <a:pt x="6" y="129"/>
                                  </a:lnTo>
                                  <a:lnTo>
                                    <a:pt x="0" y="167"/>
                                  </a:lnTo>
                                  <a:lnTo>
                                    <a:pt x="10" y="200"/>
                                  </a:lnTo>
                                  <a:lnTo>
                                    <a:pt x="38" y="228"/>
                                  </a:lnTo>
                                  <a:lnTo>
                                    <a:pt x="89" y="255"/>
                                  </a:lnTo>
                                  <a:lnTo>
                                    <a:pt x="175" y="304"/>
                                  </a:lnTo>
                                  <a:lnTo>
                                    <a:pt x="206" y="350"/>
                                  </a:lnTo>
                                  <a:lnTo>
                                    <a:pt x="202" y="389"/>
                                  </a:lnTo>
                                  <a:lnTo>
                                    <a:pt x="183" y="420"/>
                                  </a:lnTo>
                                  <a:lnTo>
                                    <a:pt x="188" y="422"/>
                                  </a:lnTo>
                                  <a:lnTo>
                                    <a:pt x="215" y="383"/>
                                  </a:lnTo>
                                  <a:lnTo>
                                    <a:pt x="225" y="325"/>
                                  </a:lnTo>
                                  <a:lnTo>
                                    <a:pt x="180" y="266"/>
                                  </a:lnTo>
                                  <a:lnTo>
                                    <a:pt x="112" y="226"/>
                                  </a:lnTo>
                                  <a:lnTo>
                                    <a:pt x="72" y="204"/>
                                  </a:lnTo>
                                  <a:lnTo>
                                    <a:pt x="51" y="187"/>
                                  </a:lnTo>
                                  <a:lnTo>
                                    <a:pt x="43" y="163"/>
                                  </a:lnTo>
                                  <a:lnTo>
                                    <a:pt x="57" y="121"/>
                                  </a:lnTo>
                                  <a:lnTo>
                                    <a:pt x="100" y="86"/>
                                  </a:lnTo>
                                  <a:lnTo>
                                    <a:pt x="158" y="53"/>
                                  </a:lnTo>
                                  <a:lnTo>
                                    <a:pt x="214" y="16"/>
                                  </a:lnTo>
                                  <a:lnTo>
                                    <a:pt x="186" y="0"/>
                                  </a:lnTo>
                                  <a:close/>
                                </a:path>
                              </a:pathLst>
                            </a:custGeom>
                            <a:solidFill>
                              <a:srgbClr val="fdc300"/>
                            </a:solidFill>
                            <a:ln w="0">
                              <a:noFill/>
                            </a:ln>
                          </wps:spPr>
                          <wps:style>
                            <a:lnRef idx="0"/>
                            <a:fillRef idx="0"/>
                            <a:effectRef idx="0"/>
                            <a:fontRef idx="minor"/>
                          </wps:style>
                          <wps:bodyPr/>
                        </wps:wsp>
                      </wpg:grpSp>
                      <wpg:grpSp>
                        <wpg:cNvGrpSpPr/>
                        <wpg:grpSpPr>
                          <a:xfrm>
                            <a:off x="5238000" y="799560"/>
                            <a:ext cx="142920" cy="261000"/>
                          </a:xfrm>
                        </wpg:grpSpPr>
                        <wps:wsp>
                          <wps:cNvPr id="150" name="Freeform 2204"/>
                          <wps:cNvSpPr/>
                          <wps:spPr>
                            <a:xfrm>
                              <a:off x="0" y="0"/>
                              <a:ext cx="142920" cy="261000"/>
                            </a:xfrm>
                            <a:custGeom>
                              <a:avLst/>
                              <a:gdLst>
                                <a:gd name="GluePoint1X" fmla="*/ 185 w 225"/>
                                <a:gd name="GluePoint1Y" fmla="*/ 1537 h 422"/>
                                <a:gd name="GluePoint2X" fmla="*/ 171 w 225"/>
                                <a:gd name="GluePoint2Y" fmla="*/ 1545 h 422"/>
                                <a:gd name="GluePoint3X" fmla="*/ 155 w 225"/>
                                <a:gd name="GluePoint3Y" fmla="*/ 1554 h 422"/>
                                <a:gd name="GluePoint4X" fmla="*/ 136 w 225"/>
                                <a:gd name="GluePoint4Y" fmla="*/ 1563 h 422"/>
                                <a:gd name="GluePoint5X" fmla="*/ 113 w 225"/>
                                <a:gd name="GluePoint5Y" fmla="*/ 1574 h 422"/>
                                <a:gd name="GluePoint6X" fmla="*/ 83 w 225"/>
                                <a:gd name="GluePoint6Y" fmla="*/ 1588 h 422"/>
                                <a:gd name="GluePoint7X" fmla="*/ 51 w 225"/>
                                <a:gd name="GluePoint7Y" fmla="*/ 1608 h 422"/>
                                <a:gd name="GluePoint8X" fmla="*/ 24 w 225"/>
                                <a:gd name="GluePoint8Y" fmla="*/ 1633 h 422"/>
                                <a:gd name="GluePoint9X" fmla="*/ 6 w 225"/>
                                <a:gd name="GluePoint9Y" fmla="*/ 1665 h 422"/>
                                <a:gd name="GluePoint10X" fmla="*/ 0 w 225"/>
                                <a:gd name="GluePoint10Y" fmla="*/ 1703 h 422"/>
                                <a:gd name="GluePoint11X" fmla="*/ 10 w 225"/>
                                <a:gd name="GluePoint11Y" fmla="*/ 1736 h 422"/>
                                <a:gd name="GluePoint12X" fmla="*/ 38 w 225"/>
                                <a:gd name="GluePoint12Y" fmla="*/ 1765 h 422"/>
                                <a:gd name="GluePoint13X" fmla="*/ 89 w 225"/>
                                <a:gd name="GluePoint13Y" fmla="*/ 1792 h 422"/>
                                <a:gd name="GluePoint14X" fmla="*/ 175 w 225"/>
                                <a:gd name="GluePoint14Y" fmla="*/ 1841 h 422"/>
                                <a:gd name="GluePoint15X" fmla="*/ 206 w 225"/>
                                <a:gd name="GluePoint15Y" fmla="*/ 1887 h 422"/>
                                <a:gd name="GluePoint16X" fmla="*/ 202 w 225"/>
                                <a:gd name="GluePoint16Y" fmla="*/ 1925 h 422"/>
                                <a:gd name="GluePoint17X" fmla="*/ 183 w 225"/>
                                <a:gd name="GluePoint17Y" fmla="*/ 1956 h 422"/>
                                <a:gd name="GluePoint18X" fmla="*/ 188 w 225"/>
                                <a:gd name="GluePoint18Y" fmla="*/ 1958 h 422"/>
                                <a:gd name="GluePoint19X" fmla="*/ 215 w 225"/>
                                <a:gd name="GluePoint19Y" fmla="*/ 1919 h 422"/>
                                <a:gd name="GluePoint20X" fmla="*/ 225 w 225"/>
                                <a:gd name="GluePoint20Y" fmla="*/ 1862 h 422"/>
                                <a:gd name="GluePoint21X" fmla="*/ 180 w 225"/>
                                <a:gd name="GluePoint21Y" fmla="*/ 1803 h 422"/>
                                <a:gd name="GluePoint22X" fmla="*/ 112 w 225"/>
                                <a:gd name="GluePoint22Y" fmla="*/ 1763 h 422"/>
                                <a:gd name="GluePoint23X" fmla="*/ 72 w 225"/>
                                <a:gd name="GluePoint23Y" fmla="*/ 1740 h 422"/>
                                <a:gd name="GluePoint24X" fmla="*/ 51 w 225"/>
                                <a:gd name="GluePoint24Y" fmla="*/ 1723 h 422"/>
                                <a:gd name="GluePoint25X" fmla="*/ 43 w 225"/>
                                <a:gd name="GluePoint25Y" fmla="*/ 1699 h 422"/>
                                <a:gd name="GluePoint26X" fmla="*/ 57 w 225"/>
                                <a:gd name="GluePoint26Y" fmla="*/ 1657 h 422"/>
                                <a:gd name="GluePoint27X" fmla="*/ 100 w 225"/>
                                <a:gd name="GluePoint27Y" fmla="*/ 1622 h 422"/>
                                <a:gd name="GluePoint28X" fmla="*/ 158 w 225"/>
                                <a:gd name="GluePoint28Y" fmla="*/ 1589 h 422"/>
                                <a:gd name="GluePoint29X" fmla="*/ 214 w 225"/>
                                <a:gd name="GluePoint29Y" fmla="*/ 1552 h 42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l" t="t" r="r" b="b"/>
                              <a:pathLst>
                                <a:path w="225" h="422">
                                  <a:moveTo>
                                    <a:pt x="185" y="0"/>
                                  </a:moveTo>
                                  <a:lnTo>
                                    <a:pt x="171" y="8"/>
                                  </a:lnTo>
                                  <a:lnTo>
                                    <a:pt x="155" y="17"/>
                                  </a:lnTo>
                                  <a:lnTo>
                                    <a:pt x="136" y="26"/>
                                  </a:lnTo>
                                  <a:lnTo>
                                    <a:pt x="113" y="37"/>
                                  </a:lnTo>
                                  <a:lnTo>
                                    <a:pt x="83" y="51"/>
                                  </a:lnTo>
                                  <a:lnTo>
                                    <a:pt x="51" y="71"/>
                                  </a:lnTo>
                                  <a:lnTo>
                                    <a:pt x="24" y="96"/>
                                  </a:lnTo>
                                  <a:lnTo>
                                    <a:pt x="6" y="128"/>
                                  </a:lnTo>
                                  <a:lnTo>
                                    <a:pt x="0" y="166"/>
                                  </a:lnTo>
                                  <a:lnTo>
                                    <a:pt x="10" y="199"/>
                                  </a:lnTo>
                                  <a:lnTo>
                                    <a:pt x="38" y="228"/>
                                  </a:lnTo>
                                  <a:lnTo>
                                    <a:pt x="89" y="255"/>
                                  </a:lnTo>
                                  <a:lnTo>
                                    <a:pt x="175" y="304"/>
                                  </a:lnTo>
                                  <a:lnTo>
                                    <a:pt x="206" y="350"/>
                                  </a:lnTo>
                                  <a:lnTo>
                                    <a:pt x="202" y="389"/>
                                  </a:lnTo>
                                  <a:lnTo>
                                    <a:pt x="183" y="420"/>
                                  </a:lnTo>
                                  <a:lnTo>
                                    <a:pt x="188" y="422"/>
                                  </a:lnTo>
                                  <a:lnTo>
                                    <a:pt x="215" y="383"/>
                                  </a:lnTo>
                                  <a:lnTo>
                                    <a:pt x="225" y="325"/>
                                  </a:lnTo>
                                  <a:lnTo>
                                    <a:pt x="180" y="266"/>
                                  </a:lnTo>
                                  <a:lnTo>
                                    <a:pt x="112" y="226"/>
                                  </a:lnTo>
                                  <a:lnTo>
                                    <a:pt x="72" y="203"/>
                                  </a:lnTo>
                                  <a:lnTo>
                                    <a:pt x="51" y="186"/>
                                  </a:lnTo>
                                  <a:lnTo>
                                    <a:pt x="43" y="162"/>
                                  </a:lnTo>
                                  <a:lnTo>
                                    <a:pt x="57" y="120"/>
                                  </a:lnTo>
                                  <a:lnTo>
                                    <a:pt x="100" y="85"/>
                                  </a:lnTo>
                                  <a:lnTo>
                                    <a:pt x="158" y="52"/>
                                  </a:lnTo>
                                  <a:lnTo>
                                    <a:pt x="214" y="15"/>
                                  </a:lnTo>
                                </a:path>
                              </a:pathLst>
                            </a:custGeom>
                            <a:noFill/>
                            <a:ln w="1800">
                              <a:solidFill>
                                <a:srgbClr val="a07843"/>
                              </a:solidFill>
                              <a:round/>
                            </a:ln>
                          </wps:spPr>
                          <wps:style>
                            <a:lnRef idx="0"/>
                            <a:fillRef idx="0"/>
                            <a:effectRef idx="0"/>
                            <a:fontRef idx="minor"/>
                          </wps:style>
                          <wps:bodyPr/>
                        </wps:wsp>
                      </wpg:grpSp>
                      <wpg:grpSp>
                        <wpg:cNvGrpSpPr/>
                        <wpg:grpSpPr>
                          <a:xfrm>
                            <a:off x="5243760" y="787320"/>
                            <a:ext cx="153000" cy="272520"/>
                          </a:xfrm>
                        </wpg:grpSpPr>
                        <wps:wsp>
                          <wps:cNvPr id="151" name="Freeform 2202"/>
                          <wps:cNvSpPr/>
                          <wps:spPr>
                            <a:xfrm>
                              <a:off x="0" y="0"/>
                              <a:ext cx="153000" cy="272520"/>
                            </a:xfrm>
                            <a:custGeom>
                              <a:avLst/>
                              <a:gdLst>
                                <a:gd name="GluePoint1X" fmla="*/ 32 w 241"/>
                                <a:gd name="GluePoint1Y" fmla="*/ 1522 h 440"/>
                                <a:gd name="GluePoint2X" fmla="*/ 0 w 241"/>
                                <a:gd name="GluePoint2Y" fmla="*/ 1529 h 440"/>
                                <a:gd name="GluePoint3X" fmla="*/ 57 w 241"/>
                                <a:gd name="GluePoint3Y" fmla="*/ 1578 h 440"/>
                                <a:gd name="GluePoint4X" fmla="*/ 125 w 241"/>
                                <a:gd name="GluePoint4Y" fmla="*/ 1616 h 440"/>
                                <a:gd name="GluePoint5X" fmla="*/ 180 w 241"/>
                                <a:gd name="GluePoint5Y" fmla="*/ 1655 h 440"/>
                                <a:gd name="GluePoint6X" fmla="*/ 198 w 241"/>
                                <a:gd name="GluePoint6Y" fmla="*/ 1703 h 440"/>
                                <a:gd name="GluePoint7X" fmla="*/ 190 w 241"/>
                                <a:gd name="GluePoint7Y" fmla="*/ 1727 h 440"/>
                                <a:gd name="GluePoint8X" fmla="*/ 170 w 241"/>
                                <a:gd name="GluePoint8Y" fmla="*/ 1744 h 440"/>
                                <a:gd name="GluePoint9X" fmla="*/ 129 w 241"/>
                                <a:gd name="GluePoint9Y" fmla="*/ 1766 h 440"/>
                                <a:gd name="GluePoint10X" fmla="*/ 61 w 241"/>
                                <a:gd name="GluePoint10Y" fmla="*/ 1806 h 440"/>
                                <a:gd name="GluePoint11X" fmla="*/ 16 w 241"/>
                                <a:gd name="GluePoint11Y" fmla="*/ 1865 h 440"/>
                                <a:gd name="GluePoint12X" fmla="*/ 27 w 241"/>
                                <a:gd name="GluePoint12Y" fmla="*/ 1923 h 440"/>
                                <a:gd name="GluePoint13X" fmla="*/ 53 w 241"/>
                                <a:gd name="GluePoint13Y" fmla="*/ 1962 h 440"/>
                                <a:gd name="GluePoint14X" fmla="*/ 58 w 241"/>
                                <a:gd name="GluePoint14Y" fmla="*/ 1960 h 440"/>
                                <a:gd name="GluePoint15X" fmla="*/ 40 w 241"/>
                                <a:gd name="GluePoint15Y" fmla="*/ 1929 h 440"/>
                                <a:gd name="GluePoint16X" fmla="*/ 35 w 241"/>
                                <a:gd name="GluePoint16Y" fmla="*/ 1890 h 440"/>
                                <a:gd name="GluePoint17X" fmla="*/ 66 w 241"/>
                                <a:gd name="GluePoint17Y" fmla="*/ 1844 h 440"/>
                                <a:gd name="GluePoint18X" fmla="*/ 153 w 241"/>
                                <a:gd name="GluePoint18Y" fmla="*/ 1795 h 440"/>
                                <a:gd name="GluePoint19X" fmla="*/ 203 w 241"/>
                                <a:gd name="GluePoint19Y" fmla="*/ 1768 h 440"/>
                                <a:gd name="GluePoint20X" fmla="*/ 231 w 241"/>
                                <a:gd name="GluePoint20Y" fmla="*/ 1740 h 440"/>
                                <a:gd name="GluePoint21X" fmla="*/ 241 w 241"/>
                                <a:gd name="GluePoint21Y" fmla="*/ 1707 h 440"/>
                                <a:gd name="GluePoint22X" fmla="*/ 235 w 241"/>
                                <a:gd name="GluePoint22Y" fmla="*/ 1669 h 440"/>
                                <a:gd name="GluePoint23X" fmla="*/ 218 w 241"/>
                                <a:gd name="GluePoint23Y" fmla="*/ 1637 h 440"/>
                                <a:gd name="GluePoint24X" fmla="*/ 190 w 241"/>
                                <a:gd name="GluePoint24Y" fmla="*/ 1612 h 440"/>
                                <a:gd name="GluePoint25X" fmla="*/ 158 w 241"/>
                                <a:gd name="GluePoint25Y" fmla="*/ 1592 h 440"/>
                                <a:gd name="GluePoint26X" fmla="*/ 128 w 241"/>
                                <a:gd name="GluePoint26Y" fmla="*/ 1578 h 440"/>
                                <a:gd name="GluePoint27X" fmla="*/ 92 w 241"/>
                                <a:gd name="GluePoint27Y" fmla="*/ 1561 h 440"/>
                                <a:gd name="GluePoint28X" fmla="*/ 65 w 241"/>
                                <a:gd name="GluePoint28Y" fmla="*/ 1546 h 440"/>
                                <a:gd name="GluePoint29X" fmla="*/ 45 w 241"/>
                                <a:gd name="GluePoint29Y" fmla="*/ 1533 h 440"/>
                                <a:gd name="GluePoint30X" fmla="*/ 32 w 241"/>
                                <a:gd name="GluePoint30Y" fmla="*/ 1522 h 44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Lst>
                              <a:rect l="l" t="t" r="r" b="b"/>
                              <a:pathLst>
                                <a:path w="241" h="440">
                                  <a:moveTo>
                                    <a:pt x="32" y="0"/>
                                  </a:moveTo>
                                  <a:lnTo>
                                    <a:pt x="0" y="7"/>
                                  </a:lnTo>
                                  <a:lnTo>
                                    <a:pt x="57" y="56"/>
                                  </a:lnTo>
                                  <a:lnTo>
                                    <a:pt x="125" y="94"/>
                                  </a:lnTo>
                                  <a:lnTo>
                                    <a:pt x="180" y="133"/>
                                  </a:lnTo>
                                  <a:lnTo>
                                    <a:pt x="198" y="181"/>
                                  </a:lnTo>
                                  <a:lnTo>
                                    <a:pt x="190" y="205"/>
                                  </a:lnTo>
                                  <a:lnTo>
                                    <a:pt x="170" y="222"/>
                                  </a:lnTo>
                                  <a:lnTo>
                                    <a:pt x="129" y="244"/>
                                  </a:lnTo>
                                  <a:lnTo>
                                    <a:pt x="61" y="284"/>
                                  </a:lnTo>
                                  <a:lnTo>
                                    <a:pt x="16" y="343"/>
                                  </a:lnTo>
                                  <a:lnTo>
                                    <a:pt x="27" y="401"/>
                                  </a:lnTo>
                                  <a:lnTo>
                                    <a:pt x="53" y="440"/>
                                  </a:lnTo>
                                  <a:lnTo>
                                    <a:pt x="58" y="438"/>
                                  </a:lnTo>
                                  <a:lnTo>
                                    <a:pt x="40" y="407"/>
                                  </a:lnTo>
                                  <a:lnTo>
                                    <a:pt x="35" y="368"/>
                                  </a:lnTo>
                                  <a:lnTo>
                                    <a:pt x="66" y="322"/>
                                  </a:lnTo>
                                  <a:lnTo>
                                    <a:pt x="153" y="273"/>
                                  </a:lnTo>
                                  <a:lnTo>
                                    <a:pt x="203" y="246"/>
                                  </a:lnTo>
                                  <a:lnTo>
                                    <a:pt x="231" y="218"/>
                                  </a:lnTo>
                                  <a:lnTo>
                                    <a:pt x="241" y="185"/>
                                  </a:lnTo>
                                  <a:lnTo>
                                    <a:pt x="235" y="147"/>
                                  </a:lnTo>
                                  <a:lnTo>
                                    <a:pt x="218" y="115"/>
                                  </a:lnTo>
                                  <a:lnTo>
                                    <a:pt x="190" y="90"/>
                                  </a:lnTo>
                                  <a:lnTo>
                                    <a:pt x="158" y="70"/>
                                  </a:lnTo>
                                  <a:lnTo>
                                    <a:pt x="128" y="56"/>
                                  </a:lnTo>
                                  <a:lnTo>
                                    <a:pt x="92" y="39"/>
                                  </a:lnTo>
                                  <a:lnTo>
                                    <a:pt x="65" y="24"/>
                                  </a:lnTo>
                                  <a:lnTo>
                                    <a:pt x="45" y="11"/>
                                  </a:lnTo>
                                  <a:lnTo>
                                    <a:pt x="32" y="0"/>
                                  </a:lnTo>
                                  <a:close/>
                                </a:path>
                              </a:pathLst>
                            </a:custGeom>
                            <a:solidFill>
                              <a:srgbClr val="fdc300"/>
                            </a:solidFill>
                            <a:ln w="0">
                              <a:noFill/>
                            </a:ln>
                          </wps:spPr>
                          <wps:style>
                            <a:lnRef idx="0"/>
                            <a:fillRef idx="0"/>
                            <a:effectRef idx="0"/>
                            <a:fontRef idx="minor"/>
                          </wps:style>
                          <wps:bodyPr/>
                        </wps:wsp>
                      </wpg:grpSp>
                      <wpg:grpSp>
                        <wpg:cNvGrpSpPr/>
                        <wpg:grpSpPr>
                          <a:xfrm>
                            <a:off x="5244480" y="788040"/>
                            <a:ext cx="152280" cy="271800"/>
                          </a:xfrm>
                        </wpg:grpSpPr>
                        <wps:wsp>
                          <wps:cNvPr id="152" name="Freeform 2200"/>
                          <wps:cNvSpPr/>
                          <wps:spPr>
                            <a:xfrm>
                              <a:off x="148680" y="217800"/>
                              <a:ext cx="3960" cy="54000"/>
                            </a:xfrm>
                            <a:custGeom>
                              <a:avLst/>
                              <a:gdLst>
                                <a:gd name="GluePoint1X" fmla="*/ 32 w 240"/>
                                <a:gd name="GluePoint1Y" fmla="*/ 1523 h 439"/>
                                <a:gd name="GluePoint2X" fmla="*/ 45 w 240"/>
                                <a:gd name="GluePoint2Y" fmla="*/ 1533 h 439"/>
                                <a:gd name="GluePoint3X" fmla="*/ 65 w 240"/>
                                <a:gd name="GluePoint3Y" fmla="*/ 1546 h 439"/>
                                <a:gd name="GluePoint4X" fmla="*/ 92 w 240"/>
                                <a:gd name="GluePoint4Y" fmla="*/ 1561 h 439"/>
                                <a:gd name="GluePoint5X" fmla="*/ 127 w 240"/>
                                <a:gd name="GluePoint5Y" fmla="*/ 1578 h 439"/>
                                <a:gd name="GluePoint6X" fmla="*/ 157 w 240"/>
                                <a:gd name="GluePoint6Y" fmla="*/ 1592 h 439"/>
                                <a:gd name="GluePoint7X" fmla="*/ 189 w 240"/>
                                <a:gd name="GluePoint7Y" fmla="*/ 1612 h 439"/>
                                <a:gd name="GluePoint8X" fmla="*/ 217 w 240"/>
                                <a:gd name="GluePoint8Y" fmla="*/ 1637 h 439"/>
                                <a:gd name="GluePoint9X" fmla="*/ 234 w 240"/>
                                <a:gd name="GluePoint9Y" fmla="*/ 1669 h 439"/>
                                <a:gd name="GluePoint10X" fmla="*/ 240 w 240"/>
                                <a:gd name="GluePoint10Y" fmla="*/ 1707 h 439"/>
                                <a:gd name="GluePoint11X" fmla="*/ 230 w 240"/>
                                <a:gd name="GluePoint11Y" fmla="*/ 1740 h 439"/>
                                <a:gd name="GluePoint12X" fmla="*/ 202 w 240"/>
                                <a:gd name="GluePoint12Y" fmla="*/ 1768 h 439"/>
                                <a:gd name="GluePoint13X" fmla="*/ 152 w 240"/>
                                <a:gd name="GluePoint13Y" fmla="*/ 1795 h 439"/>
                                <a:gd name="GluePoint14X" fmla="*/ 65 w 240"/>
                                <a:gd name="GluePoint14Y" fmla="*/ 1844 h 439"/>
                                <a:gd name="GluePoint15X" fmla="*/ 34 w 240"/>
                                <a:gd name="GluePoint15Y" fmla="*/ 1890 h 439"/>
                                <a:gd name="GluePoint16X" fmla="*/ 39 w 240"/>
                                <a:gd name="GluePoint16Y" fmla="*/ 1929 h 439"/>
                                <a:gd name="GluePoint17X" fmla="*/ 57 w 240"/>
                                <a:gd name="GluePoint17Y" fmla="*/ 1960 h 439"/>
                                <a:gd name="GluePoint18X" fmla="*/ 52 w 240"/>
                                <a:gd name="GluePoint18Y" fmla="*/ 1962 h 439"/>
                                <a:gd name="GluePoint19X" fmla="*/ 26 w 240"/>
                                <a:gd name="GluePoint19Y" fmla="*/ 1923 h 439"/>
                                <a:gd name="GluePoint20X" fmla="*/ 15 w 240"/>
                                <a:gd name="GluePoint20Y" fmla="*/ 1865 h 439"/>
                                <a:gd name="GluePoint21X" fmla="*/ 60 w 240"/>
                                <a:gd name="GluePoint21Y" fmla="*/ 1806 h 439"/>
                                <a:gd name="GluePoint22X" fmla="*/ 128 w 240"/>
                                <a:gd name="GluePoint22Y" fmla="*/ 1766 h 439"/>
                                <a:gd name="GluePoint23X" fmla="*/ 169 w 240"/>
                                <a:gd name="GluePoint23Y" fmla="*/ 1744 h 439"/>
                                <a:gd name="GluePoint24X" fmla="*/ 189 w 240"/>
                                <a:gd name="GluePoint24Y" fmla="*/ 1727 h 439"/>
                                <a:gd name="GluePoint25X" fmla="*/ 197 w 240"/>
                                <a:gd name="GluePoint25Y" fmla="*/ 1703 h 439"/>
                                <a:gd name="GluePoint26X" fmla="*/ 179 w 240"/>
                                <a:gd name="GluePoint26Y" fmla="*/ 1655 h 439"/>
                                <a:gd name="GluePoint27X" fmla="*/ 125 w 240"/>
                                <a:gd name="GluePoint27Y" fmla="*/ 1617 h 439"/>
                                <a:gd name="GluePoint28X" fmla="*/ 57 w 240"/>
                                <a:gd name="GluePoint28Y" fmla="*/ 1579 h 439"/>
                                <a:gd name="GluePoint29X" fmla="*/ 0 w 240"/>
                                <a:gd name="GluePoint29Y" fmla="*/ 1531 h 43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Lst>
                              <a:rect l="l" t="t" r="r" b="b"/>
                              <a:pathLst>
                                <a:path w="240" h="439">
                                  <a:moveTo>
                                    <a:pt x="32" y="0"/>
                                  </a:moveTo>
                                  <a:lnTo>
                                    <a:pt x="45" y="10"/>
                                  </a:lnTo>
                                  <a:lnTo>
                                    <a:pt x="65" y="23"/>
                                  </a:lnTo>
                                  <a:lnTo>
                                    <a:pt x="92" y="38"/>
                                  </a:lnTo>
                                  <a:lnTo>
                                    <a:pt x="127" y="55"/>
                                  </a:lnTo>
                                  <a:lnTo>
                                    <a:pt x="157" y="69"/>
                                  </a:lnTo>
                                  <a:lnTo>
                                    <a:pt x="189" y="89"/>
                                  </a:lnTo>
                                  <a:lnTo>
                                    <a:pt x="217" y="114"/>
                                  </a:lnTo>
                                  <a:lnTo>
                                    <a:pt x="234" y="146"/>
                                  </a:lnTo>
                                  <a:lnTo>
                                    <a:pt x="240" y="184"/>
                                  </a:lnTo>
                                  <a:lnTo>
                                    <a:pt x="230" y="217"/>
                                  </a:lnTo>
                                  <a:lnTo>
                                    <a:pt x="202" y="245"/>
                                  </a:lnTo>
                                  <a:lnTo>
                                    <a:pt x="152" y="272"/>
                                  </a:lnTo>
                                  <a:lnTo>
                                    <a:pt x="65" y="321"/>
                                  </a:lnTo>
                                  <a:lnTo>
                                    <a:pt x="34" y="367"/>
                                  </a:lnTo>
                                  <a:lnTo>
                                    <a:pt x="39" y="406"/>
                                  </a:lnTo>
                                  <a:lnTo>
                                    <a:pt x="57" y="437"/>
                                  </a:lnTo>
                                  <a:lnTo>
                                    <a:pt x="52" y="439"/>
                                  </a:lnTo>
                                  <a:lnTo>
                                    <a:pt x="26" y="400"/>
                                  </a:lnTo>
                                  <a:lnTo>
                                    <a:pt x="15" y="342"/>
                                  </a:lnTo>
                                  <a:lnTo>
                                    <a:pt x="60" y="283"/>
                                  </a:lnTo>
                                  <a:lnTo>
                                    <a:pt x="128" y="243"/>
                                  </a:lnTo>
                                  <a:lnTo>
                                    <a:pt x="169" y="221"/>
                                  </a:lnTo>
                                  <a:lnTo>
                                    <a:pt x="189" y="204"/>
                                  </a:lnTo>
                                  <a:lnTo>
                                    <a:pt x="197" y="180"/>
                                  </a:lnTo>
                                  <a:lnTo>
                                    <a:pt x="179" y="132"/>
                                  </a:lnTo>
                                  <a:lnTo>
                                    <a:pt x="125" y="94"/>
                                  </a:lnTo>
                                  <a:lnTo>
                                    <a:pt x="57" y="56"/>
                                  </a:lnTo>
                                  <a:lnTo>
                                    <a:pt x="0" y="8"/>
                                  </a:lnTo>
                                </a:path>
                              </a:pathLst>
                            </a:custGeom>
                            <a:noFill/>
                            <a:ln w="1800">
                              <a:solidFill>
                                <a:srgbClr val="a07843"/>
                              </a:solidFill>
                              <a:round/>
                            </a:ln>
                          </wps:spPr>
                          <wps:style>
                            <a:lnRef idx="0"/>
                            <a:fillRef idx="0"/>
                            <a:effectRef idx="0"/>
                            <a:fontRef idx="minor"/>
                          </wps:style>
                          <wps:bodyPr/>
                        </wps:wsp>
                        <pic:pic xmlns:pic="http://schemas.openxmlformats.org/drawingml/2006/picture">
                          <pic:nvPicPr>
                            <pic:cNvPr id="153" name="Picture 2199" descr=""/>
                            <pic:cNvPicPr/>
                          </pic:nvPicPr>
                          <pic:blipFill>
                            <a:blip r:embed="rId66"/>
                            <a:stretch/>
                          </pic:blipFill>
                          <pic:spPr>
                            <a:xfrm>
                              <a:off x="0" y="0"/>
                              <a:ext cx="720" cy="62280"/>
                            </a:xfrm>
                            <a:prstGeom prst="rect">
                              <a:avLst/>
                            </a:prstGeom>
                            <a:noFill/>
                            <a:ln w="0">
                              <a:noFill/>
                            </a:ln>
                          </pic:spPr>
                        </pic:pic>
                      </wpg:grpSp>
                      <wpg:grpSp>
                        <wpg:cNvGrpSpPr/>
                        <wpg:grpSpPr>
                          <a:xfrm>
                            <a:off x="5308560" y="633600"/>
                            <a:ext cx="16560" cy="314280"/>
                          </a:xfrm>
                        </wpg:grpSpPr>
                        <wps:wsp>
                          <wps:cNvPr id="154" name="Freeform 2197"/>
                          <wps:cNvSpPr/>
                          <wps:spPr>
                            <a:xfrm>
                              <a:off x="0" y="0"/>
                              <a:ext cx="16560" cy="314280"/>
                            </a:xfrm>
                            <a:custGeom>
                              <a:avLst/>
                              <a:gdLst>
                                <a:gd name="GluePoint1X" fmla="*/ 0 w 27"/>
                                <a:gd name="GluePoint1Y" fmla="*/ 1274 h 508"/>
                                <a:gd name="GluePoint2X" fmla="*/ 0 w 27"/>
                                <a:gd name="GluePoint2Y" fmla="*/ 1782 h 508"/>
                                <a:gd name="GluePoint3X" fmla="*/ 26 w 27"/>
                                <a:gd name="GluePoint3Y" fmla="*/ 1766 h 508"/>
                                <a:gd name="GluePoint4X" fmla="*/ 26 w 27"/>
                                <a:gd name="GluePoint4Y" fmla="*/ 1289 h 508"/>
                              </a:gdLst>
                              <a:ahLst/>
                              <a:cxnLst>
                                <a:cxn ang="0">
                                  <a:pos x="GluePoint1X" y="GluePoint1Y"/>
                                </a:cxn>
                                <a:cxn ang="0">
                                  <a:pos x="GluePoint2X" y="GluePoint2Y"/>
                                </a:cxn>
                                <a:cxn ang="0">
                                  <a:pos x="GluePoint3X" y="GluePoint3Y"/>
                                </a:cxn>
                                <a:cxn ang="0">
                                  <a:pos x="GluePoint4X" y="GluePoint4Y"/>
                                </a:cxn>
                              </a:cxnLst>
                              <a:rect l="l" t="t" r="r" b="b"/>
                              <a:pathLst>
                                <a:path w="27" h="508">
                                  <a:moveTo>
                                    <a:pt x="0" y="0"/>
                                  </a:moveTo>
                                  <a:lnTo>
                                    <a:pt x="0" y="508"/>
                                  </a:lnTo>
                                  <a:lnTo>
                                    <a:pt x="27" y="492"/>
                                  </a:lnTo>
                                  <a:lnTo>
                                    <a:pt x="27" y="15"/>
                                  </a:lnTo>
                                </a:path>
                              </a:pathLst>
                            </a:custGeom>
                            <a:noFill/>
                            <a:ln w="720">
                              <a:solidFill>
                                <a:srgbClr val="4d3d1e"/>
                              </a:solidFill>
                              <a:round/>
                            </a:ln>
                          </wps:spPr>
                          <wps:style>
                            <a:lnRef idx="0"/>
                            <a:fillRef idx="0"/>
                            <a:effectRef idx="0"/>
                            <a:fontRef idx="minor"/>
                          </wps:style>
                          <wps:bodyPr/>
                        </wps:wsp>
                      </wpg:grpSp>
                      <wpg:grpSp>
                        <wpg:cNvGrpSpPr/>
                        <wpg:grpSpPr>
                          <a:xfrm>
                            <a:off x="5320080" y="828000"/>
                            <a:ext cx="8280" cy="8280"/>
                          </a:xfrm>
                        </wpg:grpSpPr>
                        <wps:wsp>
                          <wps:cNvPr id="155" name="Freeform 2195"/>
                          <wps:cNvSpPr/>
                          <wps:spPr>
                            <a:xfrm>
                              <a:off x="0" y="0"/>
                              <a:ext cx="8280" cy="8280"/>
                            </a:xfrm>
                            <a:custGeom>
                              <a:avLst/>
                              <a:gdLst>
                                <a:gd name="GluePoint1X" fmla="*/ 0 w 13"/>
                                <a:gd name="GluePoint1Y" fmla="*/ 1601 h 14"/>
                                <a:gd name="GluePoint2X" fmla="*/ 10 w 13"/>
                                <a:gd name="GluePoint2Y" fmla="*/ 1591 h 14"/>
                                <a:gd name="GluePoint3X" fmla="*/ 13 w 13"/>
                                <a:gd name="GluePoint3Y" fmla="*/ 1587 h 14"/>
                              </a:gdLst>
                              <a:ahLst/>
                              <a:cxnLst>
                                <a:cxn ang="0">
                                  <a:pos x="GluePoint1X" y="GluePoint1Y"/>
                                </a:cxn>
                                <a:cxn ang="0">
                                  <a:pos x="GluePoint2X" y="GluePoint2Y"/>
                                </a:cxn>
                                <a:cxn ang="0">
                                  <a:pos x="GluePoint3X" y="GluePoint3Y"/>
                                </a:cxn>
                              </a:cxnLst>
                              <a:rect l="l" t="t" r="r" b="b"/>
                              <a:pathLst>
                                <a:path w="13" h="14">
                                  <a:moveTo>
                                    <a:pt x="0" y="14"/>
                                  </a:moveTo>
                                  <a:lnTo>
                                    <a:pt x="10" y="4"/>
                                  </a:lnTo>
                                  <a:lnTo>
                                    <a:pt x="13" y="0"/>
                                  </a:lnTo>
                                </a:path>
                              </a:pathLst>
                            </a:custGeom>
                            <a:noFill/>
                            <a:ln w="6480">
                              <a:solidFill>
                                <a:srgbClr val="b18c00"/>
                              </a:solidFill>
                              <a:round/>
                            </a:ln>
                          </wps:spPr>
                          <wps:style>
                            <a:lnRef idx="0"/>
                            <a:fillRef idx="0"/>
                            <a:effectRef idx="0"/>
                            <a:fontRef idx="minor"/>
                          </wps:style>
                          <wps:bodyPr/>
                        </wps:wsp>
                      </wpg:grpSp>
                      <wpg:grpSp>
                        <wpg:cNvGrpSpPr/>
                        <wpg:grpSpPr>
                          <a:xfrm>
                            <a:off x="5358240" y="855360"/>
                            <a:ext cx="9360" cy="6480"/>
                          </a:xfrm>
                        </wpg:grpSpPr>
                        <wps:wsp>
                          <wps:cNvPr id="156" name="Freeform 2193"/>
                          <wps:cNvSpPr/>
                          <wps:spPr>
                            <a:xfrm>
                              <a:off x="0" y="0"/>
                              <a:ext cx="9360" cy="6480"/>
                            </a:xfrm>
                            <a:custGeom>
                              <a:avLst/>
                              <a:gdLst>
                                <a:gd name="GluePoint1X" fmla="*/ 0 w 16"/>
                                <a:gd name="GluePoint1Y" fmla="*/ 1493 h 11"/>
                                <a:gd name="GluePoint2X" fmla="*/ 12 w 16"/>
                                <a:gd name="GluePoint2Y" fmla="*/ 1485 h 11"/>
                                <a:gd name="GluePoint3X" fmla="*/ 15 w 16"/>
                                <a:gd name="GluePoint3Y" fmla="*/ 1483 h 11"/>
                              </a:gdLst>
                              <a:ahLst/>
                              <a:cxnLst>
                                <a:cxn ang="0">
                                  <a:pos x="GluePoint1X" y="GluePoint1Y"/>
                                </a:cxn>
                                <a:cxn ang="0">
                                  <a:pos x="GluePoint2X" y="GluePoint2Y"/>
                                </a:cxn>
                                <a:cxn ang="0">
                                  <a:pos x="GluePoint3X" y="GluePoint3Y"/>
                                </a:cxn>
                              </a:cxnLst>
                              <a:rect l="l" t="t" r="r" b="b"/>
                              <a:pathLst>
                                <a:path w="16" h="11">
                                  <a:moveTo>
                                    <a:pt x="0" y="11"/>
                                  </a:moveTo>
                                  <a:lnTo>
                                    <a:pt x="13" y="3"/>
                                  </a:lnTo>
                                  <a:lnTo>
                                    <a:pt x="16" y="0"/>
                                  </a:lnTo>
                                </a:path>
                              </a:pathLst>
                            </a:custGeom>
                            <a:noFill/>
                            <a:ln w="5040">
                              <a:solidFill>
                                <a:srgbClr val="b18c00"/>
                              </a:solidFill>
                              <a:round/>
                            </a:ln>
                          </wps:spPr>
                          <wps:style>
                            <a:lnRef idx="0"/>
                            <a:fillRef idx="0"/>
                            <a:effectRef idx="0"/>
                            <a:fontRef idx="minor"/>
                          </wps:style>
                          <wps:bodyPr/>
                        </wps:wsp>
                      </wpg:grpSp>
                      <wpg:grpSp>
                        <wpg:cNvGrpSpPr/>
                        <wpg:grpSpPr>
                          <a:xfrm>
                            <a:off x="5347440" y="845280"/>
                            <a:ext cx="9360" cy="6840"/>
                          </a:xfrm>
                        </wpg:grpSpPr>
                        <wps:wsp>
                          <wps:cNvPr id="157" name="Freeform 2191"/>
                          <wps:cNvSpPr/>
                          <wps:spPr>
                            <a:xfrm>
                              <a:off x="0" y="0"/>
                              <a:ext cx="9360" cy="6840"/>
                            </a:xfrm>
                            <a:custGeom>
                              <a:avLst/>
                              <a:gdLst>
                                <a:gd name="GluePoint1X" fmla="*/ 0 w 15"/>
                                <a:gd name="GluePoint1Y" fmla="*/ 1627 h 12"/>
                                <a:gd name="GluePoint2X" fmla="*/ 12 w 15"/>
                                <a:gd name="GluePoint2Y" fmla="*/ 1619 h 12"/>
                                <a:gd name="GluePoint3X" fmla="*/ 15 w 15"/>
                                <a:gd name="GluePoint3Y" fmla="*/ 1615 h 12"/>
                              </a:gdLst>
                              <a:ahLst/>
                              <a:cxnLst>
                                <a:cxn ang="0">
                                  <a:pos x="GluePoint1X" y="GluePoint1Y"/>
                                </a:cxn>
                                <a:cxn ang="0">
                                  <a:pos x="GluePoint2X" y="GluePoint2Y"/>
                                </a:cxn>
                                <a:cxn ang="0">
                                  <a:pos x="GluePoint3X" y="GluePoint3Y"/>
                                </a:cxn>
                              </a:cxnLst>
                              <a:rect l="l" t="t" r="r" b="b"/>
                              <a:pathLst>
                                <a:path w="15" h="12">
                                  <a:moveTo>
                                    <a:pt x="0" y="12"/>
                                  </a:moveTo>
                                  <a:lnTo>
                                    <a:pt x="12" y="4"/>
                                  </a:lnTo>
                                  <a:lnTo>
                                    <a:pt x="15" y="0"/>
                                  </a:lnTo>
                                </a:path>
                              </a:pathLst>
                            </a:custGeom>
                            <a:noFill/>
                            <a:ln w="6480">
                              <a:solidFill>
                                <a:srgbClr val="b18c00"/>
                              </a:solidFill>
                              <a:round/>
                            </a:ln>
                          </wps:spPr>
                          <wps:style>
                            <a:lnRef idx="0"/>
                            <a:fillRef idx="0"/>
                            <a:effectRef idx="0"/>
                            <a:fontRef idx="minor"/>
                          </wps:style>
                          <wps:bodyPr/>
                        </wps:wsp>
                      </wpg:grpSp>
                      <wpg:grpSp>
                        <wpg:cNvGrpSpPr/>
                        <wpg:grpSpPr>
                          <a:xfrm>
                            <a:off x="5334480" y="836280"/>
                            <a:ext cx="8280" cy="8280"/>
                          </a:xfrm>
                        </wpg:grpSpPr>
                        <wps:wsp>
                          <wps:cNvPr id="158" name="Freeform 2189"/>
                          <wps:cNvSpPr/>
                          <wps:spPr>
                            <a:xfrm>
                              <a:off x="0" y="0"/>
                              <a:ext cx="8280" cy="8280"/>
                            </a:xfrm>
                            <a:custGeom>
                              <a:avLst/>
                              <a:gdLst>
                                <a:gd name="GluePoint1X" fmla="*/ 0 w 13"/>
                                <a:gd name="GluePoint1Y" fmla="*/ 1500 h 14"/>
                                <a:gd name="GluePoint2X" fmla="*/ 10 w 13"/>
                                <a:gd name="GluePoint2Y" fmla="*/ 1490 h 14"/>
                                <a:gd name="GluePoint3X" fmla="*/ 13 w 13"/>
                                <a:gd name="GluePoint3Y" fmla="*/ 1487 h 14"/>
                              </a:gdLst>
                              <a:ahLst/>
                              <a:cxnLst>
                                <a:cxn ang="0">
                                  <a:pos x="GluePoint1X" y="GluePoint1Y"/>
                                </a:cxn>
                                <a:cxn ang="0">
                                  <a:pos x="GluePoint2X" y="GluePoint2Y"/>
                                </a:cxn>
                                <a:cxn ang="0">
                                  <a:pos x="GluePoint3X" y="GluePoint3Y"/>
                                </a:cxn>
                              </a:cxnLst>
                              <a:rect l="l" t="t" r="r" b="b"/>
                              <a:pathLst>
                                <a:path w="13" h="14">
                                  <a:moveTo>
                                    <a:pt x="0" y="14"/>
                                  </a:moveTo>
                                  <a:lnTo>
                                    <a:pt x="10" y="4"/>
                                  </a:lnTo>
                                  <a:lnTo>
                                    <a:pt x="13" y="0"/>
                                  </a:lnTo>
                                </a:path>
                              </a:pathLst>
                            </a:custGeom>
                            <a:noFill/>
                            <a:ln w="6480">
                              <a:solidFill>
                                <a:srgbClr val="b18c00"/>
                              </a:solidFill>
                              <a:round/>
                            </a:ln>
                          </wps:spPr>
                          <wps:style>
                            <a:lnRef idx="0"/>
                            <a:fillRef idx="0"/>
                            <a:effectRef idx="0"/>
                            <a:fontRef idx="minor"/>
                          </wps:style>
                          <wps:bodyPr/>
                        </wps:wsp>
                      </wpg:grpSp>
                      <wpg:grpSp>
                        <wpg:cNvGrpSpPr/>
                        <wpg:grpSpPr>
                          <a:xfrm>
                            <a:off x="5292720" y="814680"/>
                            <a:ext cx="6480" cy="6840"/>
                          </a:xfrm>
                        </wpg:grpSpPr>
                        <wps:wsp>
                          <wps:cNvPr id="159" name="Freeform 2187"/>
                          <wps:cNvSpPr/>
                          <wps:spPr>
                            <a:xfrm>
                              <a:off x="0" y="0"/>
                              <a:ext cx="6480" cy="6840"/>
                            </a:xfrm>
                            <a:custGeom>
                              <a:avLst/>
                              <a:gdLst>
                                <a:gd name="GluePoint1X" fmla="*/ 0 w 10"/>
                                <a:gd name="GluePoint1Y" fmla="*/ 1447 h 12"/>
                                <a:gd name="GluePoint2X" fmla="*/ 4 w 10"/>
                                <a:gd name="GluePoint2Y" fmla="*/ 1444 h 12"/>
                                <a:gd name="GluePoint3X" fmla="*/ 9 w 10"/>
                                <a:gd name="GluePoint3Y" fmla="*/ 1438 h 12"/>
                                <a:gd name="GluePoint4X" fmla="*/ 10 w 10"/>
                                <a:gd name="GluePoint4Y" fmla="*/ 1436 h 12"/>
                              </a:gdLst>
                              <a:ahLst/>
                              <a:cxnLst>
                                <a:cxn ang="0">
                                  <a:pos x="GluePoint1X" y="GluePoint1Y"/>
                                </a:cxn>
                                <a:cxn ang="0">
                                  <a:pos x="GluePoint2X" y="GluePoint2Y"/>
                                </a:cxn>
                                <a:cxn ang="0">
                                  <a:pos x="GluePoint3X" y="GluePoint3Y"/>
                                </a:cxn>
                                <a:cxn ang="0">
                                  <a:pos x="GluePoint4X" y="GluePoint4Y"/>
                                </a:cxn>
                              </a:cxnLst>
                              <a:rect l="l" t="t" r="r" b="b"/>
                              <a:pathLst>
                                <a:path w="10" h="12">
                                  <a:moveTo>
                                    <a:pt x="0" y="12"/>
                                  </a:moveTo>
                                  <a:lnTo>
                                    <a:pt x="4" y="9"/>
                                  </a:lnTo>
                                  <a:lnTo>
                                    <a:pt x="9" y="3"/>
                                  </a:lnTo>
                                  <a:lnTo>
                                    <a:pt x="10" y="0"/>
                                  </a:lnTo>
                                </a:path>
                              </a:pathLst>
                            </a:custGeom>
                            <a:noFill/>
                            <a:ln w="6480">
                              <a:solidFill>
                                <a:srgbClr val="b18c00"/>
                              </a:solidFill>
                              <a:round/>
                            </a:ln>
                          </wps:spPr>
                          <wps:style>
                            <a:lnRef idx="0"/>
                            <a:fillRef idx="0"/>
                            <a:effectRef idx="0"/>
                            <a:fontRef idx="minor"/>
                          </wps:style>
                          <wps:bodyPr/>
                        </wps:wsp>
                      </wpg:grpSp>
                      <wpg:grpSp>
                        <wpg:cNvGrpSpPr/>
                        <wpg:grpSpPr>
                          <a:xfrm>
                            <a:off x="5280120" y="808200"/>
                            <a:ext cx="6480" cy="6480"/>
                          </a:xfrm>
                        </wpg:grpSpPr>
                        <wps:wsp>
                          <wps:cNvPr id="160" name="Freeform 2185"/>
                          <wps:cNvSpPr/>
                          <wps:spPr>
                            <a:xfrm>
                              <a:off x="0" y="0"/>
                              <a:ext cx="6480" cy="6480"/>
                            </a:xfrm>
                            <a:custGeom>
                              <a:avLst/>
                              <a:gdLst>
                                <a:gd name="GluePoint1X" fmla="*/ 0 w 11"/>
                                <a:gd name="GluePoint1Y" fmla="*/ 1425 h 11"/>
                                <a:gd name="GluePoint2X" fmla="*/ 3 w 11"/>
                                <a:gd name="GluePoint2Y" fmla="*/ 1422 h 11"/>
                                <a:gd name="GluePoint3X" fmla="*/ 9 w 11"/>
                                <a:gd name="GluePoint3Y" fmla="*/ 1416 h 11"/>
                                <a:gd name="GluePoint4X" fmla="*/ 10 w 11"/>
                                <a:gd name="GluePoint4Y" fmla="*/ 1415 h 11"/>
                              </a:gdLst>
                              <a:ahLst/>
                              <a:cxnLst>
                                <a:cxn ang="0">
                                  <a:pos x="GluePoint1X" y="GluePoint1Y"/>
                                </a:cxn>
                                <a:cxn ang="0">
                                  <a:pos x="GluePoint2X" y="GluePoint2Y"/>
                                </a:cxn>
                                <a:cxn ang="0">
                                  <a:pos x="GluePoint3X" y="GluePoint3Y"/>
                                </a:cxn>
                                <a:cxn ang="0">
                                  <a:pos x="GluePoint4X" y="GluePoint4Y"/>
                                </a:cxn>
                              </a:cxnLst>
                              <a:rect l="l" t="t" r="r" b="b"/>
                              <a:pathLst>
                                <a:path w="11" h="11">
                                  <a:moveTo>
                                    <a:pt x="0" y="11"/>
                                  </a:moveTo>
                                  <a:lnTo>
                                    <a:pt x="3" y="8"/>
                                  </a:lnTo>
                                  <a:lnTo>
                                    <a:pt x="10" y="2"/>
                                  </a:lnTo>
                                  <a:lnTo>
                                    <a:pt x="11" y="0"/>
                                  </a:lnTo>
                                </a:path>
                              </a:pathLst>
                            </a:custGeom>
                            <a:noFill/>
                            <a:ln w="6480">
                              <a:solidFill>
                                <a:srgbClr val="b18c00"/>
                              </a:solidFill>
                              <a:round/>
                            </a:ln>
                          </wps:spPr>
                          <wps:style>
                            <a:lnRef idx="0"/>
                            <a:fillRef idx="0"/>
                            <a:effectRef idx="0"/>
                            <a:fontRef idx="minor"/>
                          </wps:style>
                          <wps:bodyPr/>
                        </wps:wsp>
                      </wpg:grpSp>
                      <wpg:grpSp>
                        <wpg:cNvGrpSpPr/>
                        <wpg:grpSpPr>
                          <a:xfrm>
                            <a:off x="5267880" y="801360"/>
                            <a:ext cx="6840" cy="5760"/>
                          </a:xfrm>
                        </wpg:grpSpPr>
                        <wps:wsp>
                          <wps:cNvPr id="161" name="Freeform 2183"/>
                          <wps:cNvSpPr/>
                          <wps:spPr>
                            <a:xfrm>
                              <a:off x="0" y="0"/>
                              <a:ext cx="6840" cy="5760"/>
                            </a:xfrm>
                            <a:custGeom>
                              <a:avLst/>
                              <a:gdLst>
                                <a:gd name="GluePoint1X" fmla="*/ 0 w 12"/>
                                <a:gd name="GluePoint1Y" fmla="*/ 1399 h 10"/>
                                <a:gd name="GluePoint2X" fmla="*/ 3 w 12"/>
                                <a:gd name="GluePoint2Y" fmla="*/ 1397 h 10"/>
                                <a:gd name="GluePoint3X" fmla="*/ 9 w 12"/>
                                <a:gd name="GluePoint3Y" fmla="*/ 1391 h 10"/>
                                <a:gd name="GluePoint4X" fmla="*/ 11 w 12"/>
                                <a:gd name="GluePoint4Y" fmla="*/ 1390 h 10"/>
                              </a:gdLst>
                              <a:ahLst/>
                              <a:cxnLst>
                                <a:cxn ang="0">
                                  <a:pos x="GluePoint1X" y="GluePoint1Y"/>
                                </a:cxn>
                                <a:cxn ang="0">
                                  <a:pos x="GluePoint2X" y="GluePoint2Y"/>
                                </a:cxn>
                                <a:cxn ang="0">
                                  <a:pos x="GluePoint3X" y="GluePoint3Y"/>
                                </a:cxn>
                                <a:cxn ang="0">
                                  <a:pos x="GluePoint4X" y="GluePoint4Y"/>
                                </a:cxn>
                              </a:cxnLst>
                              <a:rect l="l" t="t" r="r" b="b"/>
                              <a:pathLst>
                                <a:path w="12" h="10">
                                  <a:moveTo>
                                    <a:pt x="0" y="10"/>
                                  </a:moveTo>
                                  <a:lnTo>
                                    <a:pt x="3" y="8"/>
                                  </a:lnTo>
                                  <a:lnTo>
                                    <a:pt x="10" y="2"/>
                                  </a:lnTo>
                                  <a:lnTo>
                                    <a:pt x="12" y="0"/>
                                  </a:lnTo>
                                </a:path>
                              </a:pathLst>
                            </a:custGeom>
                            <a:noFill/>
                            <a:ln w="6480">
                              <a:solidFill>
                                <a:srgbClr val="b18c00"/>
                              </a:solidFill>
                              <a:round/>
                            </a:ln>
                          </wps:spPr>
                          <wps:style>
                            <a:lnRef idx="0"/>
                            <a:fillRef idx="0"/>
                            <a:effectRef idx="0"/>
                            <a:fontRef idx="minor"/>
                          </wps:style>
                          <wps:bodyPr/>
                        </wps:wsp>
                      </wpg:grpSp>
                      <wpg:grpSp>
                        <wpg:cNvGrpSpPr/>
                        <wpg:grpSpPr>
                          <a:xfrm>
                            <a:off x="5258520" y="793800"/>
                            <a:ext cx="5760" cy="5040"/>
                          </a:xfrm>
                        </wpg:grpSpPr>
                        <wps:wsp>
                          <wps:cNvPr id="162" name="Freeform 2181"/>
                          <wps:cNvSpPr/>
                          <wps:spPr>
                            <a:xfrm>
                              <a:off x="0" y="0"/>
                              <a:ext cx="5760" cy="5040"/>
                            </a:xfrm>
                            <a:custGeom>
                              <a:avLst/>
                              <a:gdLst>
                                <a:gd name="GluePoint1X" fmla="*/ 0 w 10"/>
                                <a:gd name="GluePoint1Y" fmla="*/ 1370 h 9"/>
                                <a:gd name="GluePoint2X" fmla="*/ 5 w 10"/>
                                <a:gd name="GluePoint2Y" fmla="*/ 1366 h 9"/>
                                <a:gd name="GluePoint3X" fmla="*/ 9 w 10"/>
                                <a:gd name="GluePoint3Y" fmla="*/ 1363 h 9"/>
                                <a:gd name="GluePoint4X" fmla="*/ 9 w 10"/>
                                <a:gd name="GluePoint4Y" fmla="*/ 1362 h 9"/>
                              </a:gdLst>
                              <a:ahLst/>
                              <a:cxnLst>
                                <a:cxn ang="0">
                                  <a:pos x="GluePoint1X" y="GluePoint1Y"/>
                                </a:cxn>
                                <a:cxn ang="0">
                                  <a:pos x="GluePoint2X" y="GluePoint2Y"/>
                                </a:cxn>
                                <a:cxn ang="0">
                                  <a:pos x="GluePoint3X" y="GluePoint3Y"/>
                                </a:cxn>
                                <a:cxn ang="0">
                                  <a:pos x="GluePoint4X" y="GluePoint4Y"/>
                                </a:cxn>
                              </a:cxnLst>
                              <a:rect l="l" t="t" r="r" b="b"/>
                              <a:pathLst>
                                <a:path w="10" h="9">
                                  <a:moveTo>
                                    <a:pt x="0" y="9"/>
                                  </a:moveTo>
                                  <a:lnTo>
                                    <a:pt x="6" y="5"/>
                                  </a:lnTo>
                                  <a:lnTo>
                                    <a:pt x="10" y="1"/>
                                  </a:lnTo>
                                  <a:lnTo>
                                    <a:pt x="10" y="0"/>
                                  </a:lnTo>
                                </a:path>
                              </a:pathLst>
                            </a:custGeom>
                            <a:noFill/>
                            <a:ln w="5040">
                              <a:solidFill>
                                <a:srgbClr val="b18c00"/>
                              </a:solidFill>
                              <a:round/>
                            </a:ln>
                          </wps:spPr>
                          <wps:style>
                            <a:lnRef idx="0"/>
                            <a:fillRef idx="0"/>
                            <a:effectRef idx="0"/>
                            <a:fontRef idx="minor"/>
                          </wps:style>
                          <wps:bodyPr/>
                        </wps:wsp>
                      </wpg:grpSp>
                      <wpg:grpSp>
                        <wpg:cNvGrpSpPr/>
                        <wpg:grpSpPr>
                          <a:xfrm>
                            <a:off x="5250960" y="786240"/>
                            <a:ext cx="5760" cy="3240"/>
                          </a:xfrm>
                        </wpg:grpSpPr>
                        <wps:wsp>
                          <wps:cNvPr id="163" name="Freeform 2179"/>
                          <wps:cNvSpPr/>
                          <wps:spPr>
                            <a:xfrm>
                              <a:off x="0" y="0"/>
                              <a:ext cx="5760" cy="3240"/>
                            </a:xfrm>
                            <a:custGeom>
                              <a:avLst/>
                              <a:gdLst>
                                <a:gd name="GluePoint1X" fmla="*/ 0 w 9"/>
                                <a:gd name="GluePoint1Y" fmla="*/ 1526 h 6"/>
                                <a:gd name="GluePoint2X" fmla="*/ 6 w 9"/>
                                <a:gd name="GluePoint2Y" fmla="*/ 1523 h 6"/>
                                <a:gd name="GluePoint3X" fmla="*/ 9 w 9"/>
                                <a:gd name="GluePoint3Y" fmla="*/ 1520 h 6"/>
                                <a:gd name="GluePoint4X" fmla="*/ 9 w 9"/>
                                <a:gd name="GluePoint4Y" fmla="*/ 1520 h 6"/>
                              </a:gdLst>
                              <a:ahLst/>
                              <a:cxnLst>
                                <a:cxn ang="0">
                                  <a:pos x="GluePoint1X" y="GluePoint1Y"/>
                                </a:cxn>
                                <a:cxn ang="0">
                                  <a:pos x="GluePoint2X" y="GluePoint2Y"/>
                                </a:cxn>
                                <a:cxn ang="0">
                                  <a:pos x="GluePoint3X" y="GluePoint3Y"/>
                                </a:cxn>
                                <a:cxn ang="0">
                                  <a:pos x="GluePoint4X" y="GluePoint4Y"/>
                                </a:cxn>
                              </a:cxnLst>
                              <a:rect l="l" t="t" r="r" b="b"/>
                              <a:pathLst>
                                <a:path w="9" h="6">
                                  <a:moveTo>
                                    <a:pt x="0" y="6"/>
                                  </a:moveTo>
                                  <a:lnTo>
                                    <a:pt x="6" y="3"/>
                                  </a:lnTo>
                                  <a:lnTo>
                                    <a:pt x="9" y="0"/>
                                  </a:lnTo>
                                </a:path>
                              </a:pathLst>
                            </a:custGeom>
                            <a:noFill/>
                            <a:ln w="3240">
                              <a:solidFill>
                                <a:srgbClr val="b18c00"/>
                              </a:solidFill>
                              <a:round/>
                            </a:ln>
                          </wps:spPr>
                          <wps:style>
                            <a:lnRef idx="0"/>
                            <a:fillRef idx="0"/>
                            <a:effectRef idx="0"/>
                            <a:fontRef idx="minor"/>
                          </wps:style>
                          <wps:bodyPr/>
                        </wps:wsp>
                      </wpg:grpSp>
                      <wpg:grpSp>
                        <wpg:cNvGrpSpPr/>
                        <wpg:grpSpPr>
                          <a:xfrm>
                            <a:off x="5246280" y="779760"/>
                            <a:ext cx="5040" cy="1800"/>
                          </a:xfrm>
                        </wpg:grpSpPr>
                        <wps:wsp>
                          <wps:cNvPr id="164" name="Freeform 2177"/>
                          <wps:cNvSpPr/>
                          <wps:spPr>
                            <a:xfrm>
                              <a:off x="0" y="0"/>
                              <a:ext cx="5040" cy="1800"/>
                            </a:xfrm>
                            <a:custGeom>
                              <a:avLst/>
                              <a:gdLst>
                                <a:gd name="GluePoint1X" fmla="*/ 0 w 8"/>
                                <a:gd name="GluePoint1Y" fmla="*/ 1513 h 4"/>
                                <a:gd name="GluePoint2X" fmla="*/ 4 w 8"/>
                                <a:gd name="GluePoint2Y" fmla="*/ 1512 h 4"/>
                                <a:gd name="GluePoint3X" fmla="*/ 6 w 8"/>
                                <a:gd name="GluePoint3Y" fmla="*/ 1511 h 4"/>
                                <a:gd name="GluePoint4X" fmla="*/ 8 w 8"/>
                                <a:gd name="GluePoint4Y" fmla="*/ 1509 h 4"/>
                              </a:gdLst>
                              <a:ahLst/>
                              <a:cxnLst>
                                <a:cxn ang="0">
                                  <a:pos x="GluePoint1X" y="GluePoint1Y"/>
                                </a:cxn>
                                <a:cxn ang="0">
                                  <a:pos x="GluePoint2X" y="GluePoint2Y"/>
                                </a:cxn>
                                <a:cxn ang="0">
                                  <a:pos x="GluePoint3X" y="GluePoint3Y"/>
                                </a:cxn>
                                <a:cxn ang="0">
                                  <a:pos x="GluePoint4X" y="GluePoint4Y"/>
                                </a:cxn>
                              </a:cxnLst>
                              <a:rect l="l" t="t" r="r" b="b"/>
                              <a:pathLst>
                                <a:path w="8" h="4">
                                  <a:moveTo>
                                    <a:pt x="0" y="4"/>
                                  </a:moveTo>
                                  <a:lnTo>
                                    <a:pt x="4" y="3"/>
                                  </a:lnTo>
                                  <a:lnTo>
                                    <a:pt x="6" y="2"/>
                                  </a:lnTo>
                                  <a:lnTo>
                                    <a:pt x="8" y="0"/>
                                  </a:lnTo>
                                </a:path>
                              </a:pathLst>
                            </a:custGeom>
                            <a:noFill/>
                            <a:ln w="1800">
                              <a:solidFill>
                                <a:srgbClr val="b18c00"/>
                              </a:solidFill>
                              <a:round/>
                            </a:ln>
                          </wps:spPr>
                          <wps:style>
                            <a:lnRef idx="0"/>
                            <a:fillRef idx="0"/>
                            <a:effectRef idx="0"/>
                            <a:fontRef idx="minor"/>
                          </wps:style>
                          <wps:bodyPr/>
                        </wps:wsp>
                      </wpg:grpSp>
                      <wpg:grpSp>
                        <wpg:cNvGrpSpPr/>
                        <wpg:grpSpPr>
                          <a:xfrm>
                            <a:off x="5365800" y="864360"/>
                            <a:ext cx="8280" cy="4320"/>
                          </a:xfrm>
                        </wpg:grpSpPr>
                        <wps:wsp>
                          <wps:cNvPr id="165" name="Freeform 2175"/>
                          <wps:cNvSpPr/>
                          <wps:spPr>
                            <a:xfrm>
                              <a:off x="0" y="0"/>
                              <a:ext cx="8280" cy="4320"/>
                            </a:xfrm>
                            <a:custGeom>
                              <a:avLst/>
                              <a:gdLst>
                                <a:gd name="GluePoint1X" fmla="*/ 0 w 14"/>
                                <a:gd name="GluePoint1Y" fmla="*/ 1654 h 8"/>
                                <a:gd name="GluePoint2X" fmla="*/ 10 w 14"/>
                                <a:gd name="GluePoint2Y" fmla="*/ 1649 h 8"/>
                                <a:gd name="GluePoint3X" fmla="*/ 13 w 14"/>
                                <a:gd name="GluePoint3Y" fmla="*/ 1646 h 8"/>
                              </a:gdLst>
                              <a:ahLst/>
                              <a:cxnLst>
                                <a:cxn ang="0">
                                  <a:pos x="GluePoint1X" y="GluePoint1Y"/>
                                </a:cxn>
                                <a:cxn ang="0">
                                  <a:pos x="GluePoint2X" y="GluePoint2Y"/>
                                </a:cxn>
                                <a:cxn ang="0">
                                  <a:pos x="GluePoint3X" y="GluePoint3Y"/>
                                </a:cxn>
                              </a:cxnLst>
                              <a:rect l="l" t="t" r="r" b="b"/>
                              <a:pathLst>
                                <a:path w="14" h="8">
                                  <a:moveTo>
                                    <a:pt x="0" y="8"/>
                                  </a:moveTo>
                                  <a:lnTo>
                                    <a:pt x="11" y="3"/>
                                  </a:lnTo>
                                  <a:lnTo>
                                    <a:pt x="14" y="0"/>
                                  </a:lnTo>
                                </a:path>
                              </a:pathLst>
                            </a:custGeom>
                            <a:noFill/>
                            <a:ln w="3240">
                              <a:solidFill>
                                <a:srgbClr val="b18c00"/>
                              </a:solidFill>
                              <a:round/>
                            </a:ln>
                          </wps:spPr>
                          <wps:style>
                            <a:lnRef idx="0"/>
                            <a:fillRef idx="0"/>
                            <a:effectRef idx="0"/>
                            <a:fontRef idx="minor"/>
                          </wps:style>
                          <wps:bodyPr/>
                        </wps:wsp>
                      </wpg:grpSp>
                      <wpg:grpSp>
                        <wpg:cNvGrpSpPr/>
                        <wpg:grpSpPr>
                          <a:xfrm>
                            <a:off x="5237640" y="750600"/>
                            <a:ext cx="140400" cy="145440"/>
                          </a:xfrm>
                        </wpg:grpSpPr>
                        <wps:wsp>
                          <wps:cNvPr id="166" name="Freeform 2173"/>
                          <wps:cNvSpPr/>
                          <wps:spPr>
                            <a:xfrm>
                              <a:off x="0" y="0"/>
                              <a:ext cx="140400" cy="145440"/>
                            </a:xfrm>
                            <a:custGeom>
                              <a:avLst/>
                              <a:gdLst>
                                <a:gd name="GluePoint1X" fmla="*/ 7 w 221"/>
                                <a:gd name="GluePoint1Y" fmla="*/ 1462 h 235"/>
                                <a:gd name="GluePoint2X" fmla="*/ 1 w 221"/>
                                <a:gd name="GluePoint2Y" fmla="*/ 1480 h 235"/>
                                <a:gd name="GluePoint3X" fmla="*/ 0 w 221"/>
                                <a:gd name="GluePoint3Y" fmla="*/ 1493 h 235"/>
                                <a:gd name="GluePoint4X" fmla="*/ 4 w 221"/>
                                <a:gd name="GluePoint4Y" fmla="*/ 1505 h 235"/>
                                <a:gd name="GluePoint5X" fmla="*/ 64 w 221"/>
                                <a:gd name="GluePoint5Y" fmla="*/ 1569 h 235"/>
                                <a:gd name="GluePoint6X" fmla="*/ 151 w 221"/>
                                <a:gd name="GluePoint6Y" fmla="*/ 1619 h 235"/>
                                <a:gd name="GluePoint7X" fmla="*/ 181 w 221"/>
                                <a:gd name="GluePoint7Y" fmla="*/ 1638 h 235"/>
                                <a:gd name="GluePoint8X" fmla="*/ 200 w 221"/>
                                <a:gd name="GluePoint8Y" fmla="*/ 1658 h 235"/>
                                <a:gd name="GluePoint9X" fmla="*/ 210 w 221"/>
                                <a:gd name="GluePoint9Y" fmla="*/ 1677 h 235"/>
                                <a:gd name="GluePoint10X" fmla="*/ 214 w 221"/>
                                <a:gd name="GluePoint10Y" fmla="*/ 1691 h 235"/>
                                <a:gd name="GluePoint11X" fmla="*/ 215 w 221"/>
                                <a:gd name="GluePoint11Y" fmla="*/ 1696 h 235"/>
                                <a:gd name="GluePoint12X" fmla="*/ 221 w 221"/>
                                <a:gd name="GluePoint12Y" fmla="*/ 1665 h 235"/>
                                <a:gd name="GluePoint13X" fmla="*/ 216 w 221"/>
                                <a:gd name="GluePoint13Y" fmla="*/ 1646 h 235"/>
                                <a:gd name="GluePoint14X" fmla="*/ 194 w 221"/>
                                <a:gd name="GluePoint14Y" fmla="*/ 1629 h 235"/>
                                <a:gd name="GluePoint15X" fmla="*/ 150 w 221"/>
                                <a:gd name="GluePoint15Y" fmla="*/ 1607 h 235"/>
                                <a:gd name="GluePoint16X" fmla="*/ 97 w 221"/>
                                <a:gd name="GluePoint16Y" fmla="*/ 1580 h 235"/>
                                <a:gd name="GluePoint17X" fmla="*/ 31 w 221"/>
                                <a:gd name="GluePoint17Y" fmla="*/ 1530 h 235"/>
                                <a:gd name="GluePoint18X" fmla="*/ 7 w 221"/>
                                <a:gd name="GluePoint18Y" fmla="*/ 1466 h 235"/>
                                <a:gd name="GluePoint19X" fmla="*/ 7 w 221"/>
                                <a:gd name="GluePoint19Y" fmla="*/ 1462 h 23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Lst>
                              <a:rect l="l" t="t" r="r" b="b"/>
                              <a:pathLst>
                                <a:path w="221" h="235">
                                  <a:moveTo>
                                    <a:pt x="7" y="0"/>
                                  </a:moveTo>
                                  <a:lnTo>
                                    <a:pt x="1" y="18"/>
                                  </a:lnTo>
                                  <a:lnTo>
                                    <a:pt x="0" y="31"/>
                                  </a:lnTo>
                                  <a:lnTo>
                                    <a:pt x="4" y="43"/>
                                  </a:lnTo>
                                  <a:lnTo>
                                    <a:pt x="64" y="107"/>
                                  </a:lnTo>
                                  <a:lnTo>
                                    <a:pt x="151" y="157"/>
                                  </a:lnTo>
                                  <a:lnTo>
                                    <a:pt x="181" y="176"/>
                                  </a:lnTo>
                                  <a:lnTo>
                                    <a:pt x="200" y="196"/>
                                  </a:lnTo>
                                  <a:lnTo>
                                    <a:pt x="210" y="215"/>
                                  </a:lnTo>
                                  <a:lnTo>
                                    <a:pt x="214" y="229"/>
                                  </a:lnTo>
                                  <a:lnTo>
                                    <a:pt x="215" y="234"/>
                                  </a:lnTo>
                                  <a:lnTo>
                                    <a:pt x="221" y="203"/>
                                  </a:lnTo>
                                  <a:lnTo>
                                    <a:pt x="216" y="184"/>
                                  </a:lnTo>
                                  <a:lnTo>
                                    <a:pt x="194" y="167"/>
                                  </a:lnTo>
                                  <a:lnTo>
                                    <a:pt x="150" y="145"/>
                                  </a:lnTo>
                                  <a:lnTo>
                                    <a:pt x="97" y="118"/>
                                  </a:lnTo>
                                  <a:lnTo>
                                    <a:pt x="31" y="68"/>
                                  </a:lnTo>
                                  <a:lnTo>
                                    <a:pt x="7" y="4"/>
                                  </a:lnTo>
                                  <a:lnTo>
                                    <a:pt x="7" y="0"/>
                                  </a:lnTo>
                                  <a:close/>
                                </a:path>
                              </a:pathLst>
                            </a:custGeom>
                            <a:solidFill>
                              <a:srgbClr val="b18c00"/>
                            </a:solidFill>
                            <a:ln w="0">
                              <a:noFill/>
                            </a:ln>
                          </wps:spPr>
                          <wps:style>
                            <a:lnRef idx="0"/>
                            <a:fillRef idx="0"/>
                            <a:effectRef idx="0"/>
                            <a:fontRef idx="minor"/>
                          </wps:style>
                          <wps:bodyPr/>
                        </wps:wsp>
                      </wpg:grpSp>
                      <wpg:grpSp>
                        <wpg:cNvGrpSpPr/>
                        <wpg:grpSpPr>
                          <a:xfrm>
                            <a:off x="5371560" y="874440"/>
                            <a:ext cx="6480" cy="2520"/>
                          </a:xfrm>
                        </wpg:grpSpPr>
                        <wps:wsp>
                          <wps:cNvPr id="167" name="Freeform 2171"/>
                          <wps:cNvSpPr/>
                          <wps:spPr>
                            <a:xfrm>
                              <a:off x="5760" y="1800"/>
                              <a:ext cx="720" cy="720"/>
                            </a:xfrm>
                            <a:custGeom>
                              <a:avLst/>
                              <a:gdLst>
                                <a:gd name="GluePoint1X" fmla="*/ 0 w 9"/>
                                <a:gd name="GluePoint1Y" fmla="*/ 1666 h 4"/>
                                <a:gd name="GluePoint2X" fmla="*/ 5 w 9"/>
                                <a:gd name="GluePoint2Y" fmla="*/ 1665 h 4"/>
                                <a:gd name="GluePoint3X" fmla="*/ 7 w 9"/>
                                <a:gd name="GluePoint3Y" fmla="*/ 1664 h 4"/>
                                <a:gd name="GluePoint4X" fmla="*/ 9 w 9"/>
                                <a:gd name="GluePoint4Y" fmla="*/ 1662 h 4"/>
                              </a:gdLst>
                              <a:ahLst/>
                              <a:cxnLst>
                                <a:cxn ang="0">
                                  <a:pos x="GluePoint1X" y="GluePoint1Y"/>
                                </a:cxn>
                                <a:cxn ang="0">
                                  <a:pos x="GluePoint2X" y="GluePoint2Y"/>
                                </a:cxn>
                                <a:cxn ang="0">
                                  <a:pos x="GluePoint3X" y="GluePoint3Y"/>
                                </a:cxn>
                                <a:cxn ang="0">
                                  <a:pos x="GluePoint4X" y="GluePoint4Y"/>
                                </a:cxn>
                              </a:cxnLst>
                              <a:rect l="l" t="t" r="r" b="b"/>
                              <a:pathLst>
                                <a:path w="9" h="4">
                                  <a:moveTo>
                                    <a:pt x="0" y="4"/>
                                  </a:moveTo>
                                  <a:lnTo>
                                    <a:pt x="5" y="3"/>
                                  </a:lnTo>
                                  <a:lnTo>
                                    <a:pt x="7" y="2"/>
                                  </a:lnTo>
                                  <a:lnTo>
                                    <a:pt x="9" y="0"/>
                                  </a:lnTo>
                                </a:path>
                              </a:pathLst>
                            </a:custGeom>
                            <a:noFill/>
                            <a:ln w="1800">
                              <a:solidFill>
                                <a:srgbClr val="b18c00"/>
                              </a:solidFill>
                              <a:round/>
                            </a:ln>
                          </wps:spPr>
                          <wps:style>
                            <a:lnRef idx="0"/>
                            <a:fillRef idx="0"/>
                            <a:effectRef idx="0"/>
                            <a:fontRef idx="minor"/>
                          </wps:style>
                          <wps:bodyPr/>
                        </wps:wsp>
                        <pic:pic xmlns:pic="http://schemas.openxmlformats.org/drawingml/2006/picture">
                          <pic:nvPicPr>
                            <pic:cNvPr id="168" name="Picture 2170" descr=""/>
                            <pic:cNvPicPr/>
                          </pic:nvPicPr>
                          <pic:blipFill>
                            <a:blip r:embed="rId67"/>
                            <a:stretch/>
                          </pic:blipFill>
                          <pic:spPr>
                            <a:xfrm>
                              <a:off x="0" y="0"/>
                              <a:ext cx="720" cy="720"/>
                            </a:xfrm>
                            <a:prstGeom prst="rect">
                              <a:avLst/>
                            </a:prstGeom>
                            <a:noFill/>
                            <a:ln w="0">
                              <a:noFill/>
                            </a:ln>
                          </pic:spPr>
                        </pic:pic>
                      </wpg:grpSp>
                      <wpg:grpSp>
                        <wpg:cNvGrpSpPr/>
                        <wpg:grpSpPr>
                          <a:xfrm>
                            <a:off x="5308560" y="1065600"/>
                            <a:ext cx="17640" cy="9360"/>
                          </a:xfrm>
                        </wpg:grpSpPr>
                        <wps:wsp>
                          <wps:cNvPr id="169" name="Freeform 2168"/>
                          <wps:cNvSpPr/>
                          <wps:spPr>
                            <a:xfrm>
                              <a:off x="17280" y="9000"/>
                              <a:ext cx="720" cy="720"/>
                            </a:xfrm>
                            <a:custGeom>
                              <a:avLst/>
                              <a:gdLst>
                                <a:gd name="GluePoint1X" fmla="*/ 21 w 27"/>
                                <a:gd name="GluePoint1Y" fmla="*/ 1971 h 15"/>
                                <a:gd name="GluePoint2X" fmla="*/ 4 w 27"/>
                                <a:gd name="GluePoint2Y" fmla="*/ 1973 h 15"/>
                                <a:gd name="GluePoint3X" fmla="*/ 2 w 27"/>
                                <a:gd name="GluePoint3Y" fmla="*/ 1974 h 15"/>
                                <a:gd name="GluePoint4X" fmla="*/ 0 w 27"/>
                                <a:gd name="GluePoint4Y" fmla="*/ 1976 h 15"/>
                                <a:gd name="GluePoint5X" fmla="*/ 0 w 27"/>
                                <a:gd name="GluePoint5Y" fmla="*/ 1979 h 15"/>
                                <a:gd name="GluePoint6X" fmla="*/ 0 w 27"/>
                                <a:gd name="GluePoint6Y" fmla="*/ 1983 h 15"/>
                                <a:gd name="GluePoint7X" fmla="*/ 2 w 27"/>
                                <a:gd name="GluePoint7Y" fmla="*/ 1986 h 15"/>
                                <a:gd name="GluePoint8X" fmla="*/ 6 w 27"/>
                                <a:gd name="GluePoint8Y" fmla="*/ 1986 h 15"/>
                                <a:gd name="GluePoint9X" fmla="*/ 21 w 27"/>
                                <a:gd name="GluePoint9Y" fmla="*/ 1984 h 15"/>
                                <a:gd name="GluePoint10X" fmla="*/ 24 w 27"/>
                                <a:gd name="GluePoint10Y" fmla="*/ 1983 h 15"/>
                                <a:gd name="GluePoint11X" fmla="*/ 26 w 27"/>
                                <a:gd name="GluePoint11Y" fmla="*/ 1980 h 15"/>
                                <a:gd name="GluePoint12X" fmla="*/ 26 w 27"/>
                                <a:gd name="GluePoint12Y" fmla="*/ 1977 h 15"/>
                                <a:gd name="GluePoint13X" fmla="*/ 26 w 27"/>
                                <a:gd name="GluePoint13Y" fmla="*/ 1974 h 15"/>
                                <a:gd name="GluePoint14X" fmla="*/ 24 w 27"/>
                                <a:gd name="GluePoint14Y" fmla="*/ 1971 h 15"/>
                                <a:gd name="GluePoint15X" fmla="*/ 21 w 27"/>
                                <a:gd name="GluePoint15Y" fmla="*/ 1971 h 1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27" h="15">
                                  <a:moveTo>
                                    <a:pt x="22" y="0"/>
                                  </a:moveTo>
                                  <a:lnTo>
                                    <a:pt x="4" y="2"/>
                                  </a:lnTo>
                                  <a:lnTo>
                                    <a:pt x="2" y="3"/>
                                  </a:lnTo>
                                  <a:lnTo>
                                    <a:pt x="0" y="5"/>
                                  </a:lnTo>
                                  <a:lnTo>
                                    <a:pt x="0" y="8"/>
                                  </a:lnTo>
                                  <a:lnTo>
                                    <a:pt x="0" y="12"/>
                                  </a:lnTo>
                                  <a:lnTo>
                                    <a:pt x="2" y="15"/>
                                  </a:lnTo>
                                  <a:lnTo>
                                    <a:pt x="6" y="15"/>
                                  </a:lnTo>
                                  <a:lnTo>
                                    <a:pt x="22" y="13"/>
                                  </a:lnTo>
                                  <a:lnTo>
                                    <a:pt x="25" y="12"/>
                                  </a:lnTo>
                                  <a:lnTo>
                                    <a:pt x="27" y="9"/>
                                  </a:lnTo>
                                  <a:lnTo>
                                    <a:pt x="27" y="6"/>
                                  </a:lnTo>
                                  <a:lnTo>
                                    <a:pt x="27" y="3"/>
                                  </a:lnTo>
                                  <a:lnTo>
                                    <a:pt x="25" y="0"/>
                                  </a:lnTo>
                                  <a:lnTo>
                                    <a:pt x="22" y="0"/>
                                  </a:lnTo>
                                </a:path>
                              </a:pathLst>
                            </a:custGeom>
                            <a:noFill/>
                            <a:ln w="720">
                              <a:solidFill>
                                <a:srgbClr val="cab480"/>
                              </a:solidFill>
                              <a:round/>
                            </a:ln>
                          </wps:spPr>
                          <wps:style>
                            <a:lnRef idx="0"/>
                            <a:fillRef idx="0"/>
                            <a:effectRef idx="0"/>
                            <a:fontRef idx="minor"/>
                          </wps:style>
                          <wps:bodyPr/>
                        </wps:wsp>
                        <pic:pic xmlns:pic="http://schemas.openxmlformats.org/drawingml/2006/picture">
                          <pic:nvPicPr>
                            <pic:cNvPr id="170" name="Picture 2167" descr=""/>
                            <pic:cNvPicPr/>
                          </pic:nvPicPr>
                          <pic:blipFill>
                            <a:blip r:embed="rId68"/>
                            <a:stretch/>
                          </pic:blipFill>
                          <pic:spPr>
                            <a:xfrm>
                              <a:off x="0" y="0"/>
                              <a:ext cx="720" cy="720"/>
                            </a:xfrm>
                            <a:prstGeom prst="rect">
                              <a:avLst/>
                            </a:prstGeom>
                            <a:noFill/>
                            <a:ln w="0">
                              <a:noFill/>
                            </a:ln>
                          </pic:spPr>
                        </pic:pic>
                      </wpg:grpSp>
                      <wpg:grpSp>
                        <wpg:cNvGrpSpPr/>
                        <wpg:grpSpPr>
                          <a:xfrm>
                            <a:off x="5308560" y="805320"/>
                            <a:ext cx="16560" cy="43920"/>
                          </a:xfrm>
                        </wpg:grpSpPr>
                        <wps:wsp>
                          <wps:cNvPr id="171" name="Freeform 2165"/>
                          <wps:cNvSpPr/>
                          <wps:spPr>
                            <a:xfrm>
                              <a:off x="0" y="0"/>
                              <a:ext cx="16560" cy="43920"/>
                            </a:xfrm>
                            <a:custGeom>
                              <a:avLst/>
                              <a:gdLst>
                                <a:gd name="GluePoint1X" fmla="*/ 0 w 27"/>
                                <a:gd name="GluePoint1Y" fmla="*/ 1550 h 71"/>
                                <a:gd name="GluePoint2X" fmla="*/ 0 w 27"/>
                                <a:gd name="GluePoint2Y" fmla="*/ 1621 h 71"/>
                                <a:gd name="GluePoint3X" fmla="*/ 26 w 27"/>
                                <a:gd name="GluePoint3Y" fmla="*/ 1619 h 71"/>
                                <a:gd name="GluePoint4X" fmla="*/ 26 w 27"/>
                                <a:gd name="GluePoint4Y" fmla="*/ 1552 h 71"/>
                              </a:gdLst>
                              <a:ahLst/>
                              <a:cxnLst>
                                <a:cxn ang="0">
                                  <a:pos x="GluePoint1X" y="GluePoint1Y"/>
                                </a:cxn>
                                <a:cxn ang="0">
                                  <a:pos x="GluePoint2X" y="GluePoint2Y"/>
                                </a:cxn>
                                <a:cxn ang="0">
                                  <a:pos x="GluePoint3X" y="GluePoint3Y"/>
                                </a:cxn>
                                <a:cxn ang="0">
                                  <a:pos x="GluePoint4X" y="GluePoint4Y"/>
                                </a:cxn>
                              </a:cxnLst>
                              <a:rect l="l" t="t" r="r" b="b"/>
                              <a:pathLst>
                                <a:path w="27" h="71">
                                  <a:moveTo>
                                    <a:pt x="0" y="0"/>
                                  </a:moveTo>
                                  <a:lnTo>
                                    <a:pt x="0" y="71"/>
                                  </a:lnTo>
                                  <a:lnTo>
                                    <a:pt x="27" y="69"/>
                                  </a:lnTo>
                                  <a:lnTo>
                                    <a:pt x="27" y="2"/>
                                  </a:lnTo>
                                </a:path>
                              </a:pathLst>
                            </a:custGeom>
                            <a:noFill/>
                            <a:ln w="720">
                              <a:solidFill>
                                <a:srgbClr val="4d3d1e"/>
                              </a:solidFill>
                              <a:round/>
                            </a:ln>
                          </wps:spPr>
                          <wps:style>
                            <a:lnRef idx="0"/>
                            <a:fillRef idx="0"/>
                            <a:effectRef idx="0"/>
                            <a:fontRef idx="minor"/>
                          </wps:style>
                          <wps:bodyPr/>
                        </wps:wsp>
                      </wpg:grpSp>
                      <wpg:grpSp>
                        <wpg:cNvGrpSpPr/>
                        <wpg:grpSpPr>
                          <a:xfrm>
                            <a:off x="5286960" y="814680"/>
                            <a:ext cx="58320" cy="36360"/>
                          </a:xfrm>
                        </wpg:grpSpPr>
                        <wps:wsp>
                          <wps:cNvPr id="172" name="Freeform 2163"/>
                          <wps:cNvSpPr/>
                          <wps:spPr>
                            <a:xfrm>
                              <a:off x="0" y="3240"/>
                              <a:ext cx="58320" cy="33120"/>
                            </a:xfrm>
                            <a:custGeom>
                              <a:avLst/>
                              <a:gdLst>
                                <a:gd name="GluePoint1X" fmla="*/ 65 w 92"/>
                                <a:gd name="GluePoint1Y" fmla="*/ 1566 h 60"/>
                                <a:gd name="GluePoint2X" fmla="*/ 56 w 92"/>
                                <a:gd name="GluePoint2Y" fmla="*/ 1570 h 60"/>
                                <a:gd name="GluePoint3X" fmla="*/ 47 w 92"/>
                                <a:gd name="GluePoint3Y" fmla="*/ 1573 h 60"/>
                                <a:gd name="GluePoint4X" fmla="*/ 25 w 92"/>
                                <a:gd name="GluePoint4Y" fmla="*/ 1583 h 60"/>
                                <a:gd name="GluePoint5X" fmla="*/ 13 w 92"/>
                                <a:gd name="GluePoint5Y" fmla="*/ 1588 h 60"/>
                                <a:gd name="GluePoint6X" fmla="*/ 0 w 92"/>
                                <a:gd name="GluePoint6Y" fmla="*/ 1595 h 60"/>
                                <a:gd name="GluePoint7X" fmla="*/ 24 w 92"/>
                                <a:gd name="GluePoint7Y" fmla="*/ 1626 h 60"/>
                                <a:gd name="GluePoint8X" fmla="*/ 92 w 92"/>
                                <a:gd name="GluePoint8Y" fmla="*/ 1586 h 60"/>
                                <a:gd name="GluePoint9X" fmla="*/ 65 w 92"/>
                                <a:gd name="GluePoint9Y" fmla="*/ 1566 h 6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l" t="t" r="r" b="b"/>
                              <a:pathLst>
                                <a:path w="92" h="60">
                                  <a:moveTo>
                                    <a:pt x="65" y="0"/>
                                  </a:moveTo>
                                  <a:lnTo>
                                    <a:pt x="56" y="4"/>
                                  </a:lnTo>
                                  <a:lnTo>
                                    <a:pt x="47" y="7"/>
                                  </a:lnTo>
                                  <a:lnTo>
                                    <a:pt x="25" y="17"/>
                                  </a:lnTo>
                                  <a:lnTo>
                                    <a:pt x="13" y="22"/>
                                  </a:lnTo>
                                  <a:lnTo>
                                    <a:pt x="0" y="29"/>
                                  </a:lnTo>
                                  <a:lnTo>
                                    <a:pt x="24" y="60"/>
                                  </a:lnTo>
                                  <a:lnTo>
                                    <a:pt x="92" y="20"/>
                                  </a:lnTo>
                                  <a:lnTo>
                                    <a:pt x="65" y="0"/>
                                  </a:lnTo>
                                  <a:close/>
                                </a:path>
                              </a:pathLst>
                            </a:custGeom>
                            <a:solidFill>
                              <a:srgbClr val="fdc300"/>
                            </a:solidFill>
                            <a:ln w="0">
                              <a:noFill/>
                            </a:ln>
                          </wps:spPr>
                          <wps:style>
                            <a:lnRef idx="0"/>
                            <a:fillRef idx="0"/>
                            <a:effectRef idx="0"/>
                            <a:fontRef idx="minor"/>
                          </wps:style>
                          <wps:bodyPr/>
                        </wps:wsp>
                        <pic:pic xmlns:pic="http://schemas.openxmlformats.org/drawingml/2006/picture">
                          <pic:nvPicPr>
                            <pic:cNvPr id="173" name="Picture 2162" descr=""/>
                            <pic:cNvPicPr/>
                          </pic:nvPicPr>
                          <pic:blipFill>
                            <a:blip r:embed="rId69"/>
                            <a:stretch/>
                          </pic:blipFill>
                          <pic:spPr>
                            <a:xfrm>
                              <a:off x="21600" y="0"/>
                              <a:ext cx="17280" cy="9000"/>
                            </a:xfrm>
                            <a:prstGeom prst="rect">
                              <a:avLst/>
                            </a:prstGeom>
                            <a:noFill/>
                            <a:ln w="0">
                              <a:noFill/>
                            </a:ln>
                          </pic:spPr>
                        </pic:pic>
                      </wpg:grpSp>
                      <wpg:grpSp>
                        <wpg:cNvGrpSpPr/>
                        <wpg:grpSpPr>
                          <a:xfrm>
                            <a:off x="5238000" y="897120"/>
                            <a:ext cx="141480" cy="130680"/>
                          </a:xfrm>
                        </wpg:grpSpPr>
                        <wps:wsp>
                          <wps:cNvPr id="174" name="Freeform 2160"/>
                          <wps:cNvSpPr/>
                          <wps:spPr>
                            <a:xfrm>
                              <a:off x="0" y="0"/>
                              <a:ext cx="141480" cy="130680"/>
                            </a:xfrm>
                            <a:custGeom>
                              <a:avLst/>
                              <a:gdLst>
                                <a:gd name="GluePoint1X" fmla="*/ 9 w 223"/>
                                <a:gd name="GluePoint1Y" fmla="*/ 1699 h 212"/>
                                <a:gd name="GluePoint2X" fmla="*/ 0 w 223"/>
                                <a:gd name="GluePoint2Y" fmla="*/ 1722 h 212"/>
                                <a:gd name="GluePoint3X" fmla="*/ 3 w 223"/>
                                <a:gd name="GluePoint3Y" fmla="*/ 1738 h 212"/>
                                <a:gd name="GluePoint4X" fmla="*/ 25 w 223"/>
                                <a:gd name="GluePoint4Y" fmla="*/ 1754 h 212"/>
                                <a:gd name="GluePoint5X" fmla="*/ 124 w 223"/>
                                <a:gd name="GluePoint5Y" fmla="*/ 1805 h 212"/>
                                <a:gd name="GluePoint6X" fmla="*/ 163 w 223"/>
                                <a:gd name="GluePoint6Y" fmla="*/ 1827 h 212"/>
                                <a:gd name="GluePoint7X" fmla="*/ 190 w 223"/>
                                <a:gd name="GluePoint7Y" fmla="*/ 1849 h 212"/>
                                <a:gd name="GluePoint8X" fmla="*/ 207 w 223"/>
                                <a:gd name="GluePoint8Y" fmla="*/ 1872 h 212"/>
                                <a:gd name="GluePoint9X" fmla="*/ 212 w 223"/>
                                <a:gd name="GluePoint9Y" fmla="*/ 1888 h 212"/>
                                <a:gd name="GluePoint10X" fmla="*/ 213 w 223"/>
                                <a:gd name="GluePoint10Y" fmla="*/ 1900 h 212"/>
                                <a:gd name="GluePoint11X" fmla="*/ 212 w 223"/>
                                <a:gd name="GluePoint11Y" fmla="*/ 1908 h 212"/>
                                <a:gd name="GluePoint12X" fmla="*/ 211 w 223"/>
                                <a:gd name="GluePoint12Y" fmla="*/ 1910 h 212"/>
                                <a:gd name="GluePoint13X" fmla="*/ 222 w 223"/>
                                <a:gd name="GluePoint13Y" fmla="*/ 1887 h 212"/>
                                <a:gd name="GluePoint14X" fmla="*/ 180 w 223"/>
                                <a:gd name="GluePoint14Y" fmla="*/ 1831 h 212"/>
                                <a:gd name="GluePoint15X" fmla="*/ 125 w 223"/>
                                <a:gd name="GluePoint15Y" fmla="*/ 1796 h 212"/>
                                <a:gd name="GluePoint16X" fmla="*/ 48 w 223"/>
                                <a:gd name="GluePoint16Y" fmla="*/ 1754 h 212"/>
                                <a:gd name="GluePoint17X" fmla="*/ 27 w 223"/>
                                <a:gd name="GluePoint17Y" fmla="*/ 1737 h 212"/>
                                <a:gd name="GluePoint18X" fmla="*/ 15 w 223"/>
                                <a:gd name="GluePoint18Y" fmla="*/ 1719 h 212"/>
                                <a:gd name="GluePoint19X" fmla="*/ 10 w 223"/>
                                <a:gd name="GluePoint19Y" fmla="*/ 1705 h 212"/>
                                <a:gd name="GluePoint20X" fmla="*/ 9 w 223"/>
                                <a:gd name="GluePoint20Y" fmla="*/ 1699 h 212"/>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Lst>
                              <a:rect l="l" t="t" r="r" b="b"/>
                              <a:pathLst>
                                <a:path w="223" h="212">
                                  <a:moveTo>
                                    <a:pt x="9" y="0"/>
                                  </a:moveTo>
                                  <a:lnTo>
                                    <a:pt x="0" y="23"/>
                                  </a:lnTo>
                                  <a:lnTo>
                                    <a:pt x="3" y="39"/>
                                  </a:lnTo>
                                  <a:lnTo>
                                    <a:pt x="25" y="55"/>
                                  </a:lnTo>
                                  <a:lnTo>
                                    <a:pt x="124" y="106"/>
                                  </a:lnTo>
                                  <a:lnTo>
                                    <a:pt x="163" y="128"/>
                                  </a:lnTo>
                                  <a:lnTo>
                                    <a:pt x="190" y="150"/>
                                  </a:lnTo>
                                  <a:lnTo>
                                    <a:pt x="207" y="173"/>
                                  </a:lnTo>
                                  <a:lnTo>
                                    <a:pt x="212" y="189"/>
                                  </a:lnTo>
                                  <a:lnTo>
                                    <a:pt x="213" y="201"/>
                                  </a:lnTo>
                                  <a:lnTo>
                                    <a:pt x="212" y="209"/>
                                  </a:lnTo>
                                  <a:lnTo>
                                    <a:pt x="211" y="211"/>
                                  </a:lnTo>
                                  <a:lnTo>
                                    <a:pt x="222" y="188"/>
                                  </a:lnTo>
                                  <a:lnTo>
                                    <a:pt x="180" y="132"/>
                                  </a:lnTo>
                                  <a:lnTo>
                                    <a:pt x="125" y="97"/>
                                  </a:lnTo>
                                  <a:lnTo>
                                    <a:pt x="48" y="55"/>
                                  </a:lnTo>
                                  <a:lnTo>
                                    <a:pt x="27" y="38"/>
                                  </a:lnTo>
                                  <a:lnTo>
                                    <a:pt x="15" y="20"/>
                                  </a:lnTo>
                                  <a:lnTo>
                                    <a:pt x="10" y="6"/>
                                  </a:lnTo>
                                  <a:lnTo>
                                    <a:pt x="9" y="0"/>
                                  </a:lnTo>
                                  <a:close/>
                                </a:path>
                              </a:pathLst>
                            </a:custGeom>
                            <a:solidFill>
                              <a:srgbClr val="b18c00"/>
                            </a:solidFill>
                            <a:ln w="0">
                              <a:noFill/>
                            </a:ln>
                          </wps:spPr>
                          <wps:style>
                            <a:lnRef idx="0"/>
                            <a:fillRef idx="0"/>
                            <a:effectRef idx="0"/>
                            <a:fontRef idx="minor"/>
                          </wps:style>
                          <wps:bodyPr/>
                        </wps:wsp>
                      </wpg:grpSp>
                      <wpg:grpSp>
                        <wpg:cNvGrpSpPr/>
                        <wpg:grpSpPr>
                          <a:xfrm>
                            <a:off x="5245560" y="908640"/>
                            <a:ext cx="7560" cy="720"/>
                          </a:xfrm>
                        </wpg:grpSpPr>
                        <wps:wsp>
                          <wps:cNvPr id="175" name="Freeform 2158"/>
                          <wps:cNvSpPr/>
                          <wps:spPr>
                            <a:xfrm>
                              <a:off x="0" y="0"/>
                              <a:ext cx="7560" cy="720"/>
                            </a:xfrm>
                            <a:custGeom>
                              <a:avLst/>
                              <a:gdLst>
                                <a:gd name="GluePoint1X" fmla="*/ 11 w 12"/>
                                <a:gd name="GluePoint1Y" fmla="*/ 1717 h 2"/>
                                <a:gd name="GluePoint2X" fmla="*/ 0 w 12"/>
                                <a:gd name="GluePoint2Y" fmla="*/ 1719 h 2"/>
                                <a:gd name="GluePoint3X" fmla="*/ 7 w 12"/>
                                <a:gd name="GluePoint3Y" fmla="*/ 1719 h 2"/>
                                <a:gd name="GluePoint4X" fmla="*/ 11 w 12"/>
                                <a:gd name="GluePoint4Y" fmla="*/ 1717 h 2"/>
                              </a:gdLst>
                              <a:ahLst/>
                              <a:cxnLst>
                                <a:cxn ang="0">
                                  <a:pos x="GluePoint1X" y="GluePoint1Y"/>
                                </a:cxn>
                                <a:cxn ang="0">
                                  <a:pos x="GluePoint2X" y="GluePoint2Y"/>
                                </a:cxn>
                                <a:cxn ang="0">
                                  <a:pos x="GluePoint3X" y="GluePoint3Y"/>
                                </a:cxn>
                                <a:cxn ang="0">
                                  <a:pos x="GluePoint4X" y="GluePoint4Y"/>
                                </a:cxn>
                              </a:cxnLst>
                              <a:rect l="l" t="t" r="r" b="b"/>
                              <a:pathLst>
                                <a:path w="12" h="2">
                                  <a:moveTo>
                                    <a:pt x="11" y="0"/>
                                  </a:moveTo>
                                  <a:lnTo>
                                    <a:pt x="0" y="2"/>
                                  </a:lnTo>
                                  <a:lnTo>
                                    <a:pt x="7" y="2"/>
                                  </a:lnTo>
                                  <a:lnTo>
                                    <a:pt x="11" y="0"/>
                                  </a:lnTo>
                                  <a:close/>
                                </a:path>
                              </a:pathLst>
                            </a:custGeom>
                            <a:solidFill>
                              <a:srgbClr val="b18c00"/>
                            </a:solidFill>
                            <a:ln w="0">
                              <a:noFill/>
                            </a:ln>
                          </wps:spPr>
                          <wps:style>
                            <a:lnRef idx="0"/>
                            <a:fillRef idx="0"/>
                            <a:effectRef idx="0"/>
                            <a:fontRef idx="minor"/>
                          </wps:style>
                          <wps:bodyPr/>
                        </wps:wsp>
                      </wpg:grpSp>
                      <wpg:grpSp>
                        <wpg:cNvGrpSpPr/>
                        <wpg:grpSpPr>
                          <a:xfrm>
                            <a:off x="5245560" y="908640"/>
                            <a:ext cx="6840" cy="720"/>
                          </a:xfrm>
                        </wpg:grpSpPr>
                        <wps:wsp>
                          <wps:cNvPr id="176" name="Freeform 2156"/>
                          <wps:cNvSpPr/>
                          <wps:spPr>
                            <a:xfrm>
                              <a:off x="0" y="0"/>
                              <a:ext cx="6840" cy="720"/>
                            </a:xfrm>
                            <a:custGeom>
                              <a:avLst/>
                              <a:gdLst>
                                <a:gd name="GluePoint1X" fmla="*/ 0 w 12"/>
                                <a:gd name="GluePoint1Y" fmla="*/ 1719 h 2"/>
                                <a:gd name="GluePoint2X" fmla="*/ 7 w 12"/>
                                <a:gd name="GluePoint2Y" fmla="*/ 1719 h 2"/>
                                <a:gd name="GluePoint3X" fmla="*/ 11 w 12"/>
                                <a:gd name="GluePoint3Y" fmla="*/ 1717 h 2"/>
                              </a:gdLst>
                              <a:ahLst/>
                              <a:cxnLst>
                                <a:cxn ang="0">
                                  <a:pos x="GluePoint1X" y="GluePoint1Y"/>
                                </a:cxn>
                                <a:cxn ang="0">
                                  <a:pos x="GluePoint2X" y="GluePoint2Y"/>
                                </a:cxn>
                                <a:cxn ang="0">
                                  <a:pos x="GluePoint3X" y="GluePoint3Y"/>
                                </a:cxn>
                              </a:cxnLst>
                              <a:rect l="l" t="t" r="r" b="b"/>
                              <a:pathLst>
                                <a:path w="12" h="2">
                                  <a:moveTo>
                                    <a:pt x="0" y="2"/>
                                  </a:moveTo>
                                  <a:lnTo>
                                    <a:pt x="8" y="2"/>
                                  </a:lnTo>
                                  <a:lnTo>
                                    <a:pt x="12" y="0"/>
                                  </a:lnTo>
                                </a:path>
                              </a:pathLst>
                            </a:custGeom>
                            <a:noFill/>
                            <a:ln w="1800">
                              <a:solidFill>
                                <a:srgbClr val="b18c00"/>
                              </a:solidFill>
                              <a:round/>
                            </a:ln>
                          </wps:spPr>
                          <wps:style>
                            <a:lnRef idx="0"/>
                            <a:fillRef idx="0"/>
                            <a:effectRef idx="0"/>
                            <a:fontRef idx="minor"/>
                          </wps:style>
                          <wps:bodyPr/>
                        </wps:wsp>
                      </wpg:grpSp>
                      <wpg:grpSp>
                        <wpg:cNvGrpSpPr/>
                        <wpg:grpSpPr>
                          <a:xfrm>
                            <a:off x="5250960" y="915120"/>
                            <a:ext cx="6840" cy="2520"/>
                          </a:xfrm>
                        </wpg:grpSpPr>
                        <wps:wsp>
                          <wps:cNvPr id="177" name="Freeform 2154"/>
                          <wps:cNvSpPr/>
                          <wps:spPr>
                            <a:xfrm>
                              <a:off x="0" y="0"/>
                              <a:ext cx="6840" cy="2520"/>
                            </a:xfrm>
                            <a:custGeom>
                              <a:avLst/>
                              <a:gdLst>
                                <a:gd name="GluePoint1X" fmla="*/ 11 w 11"/>
                                <a:gd name="GluePoint1Y" fmla="*/ 1728 h 5"/>
                                <a:gd name="GluePoint2X" fmla="*/ 0 w 11"/>
                                <a:gd name="GluePoint2Y" fmla="*/ 1733 h 5"/>
                                <a:gd name="GluePoint3X" fmla="*/ 7 w 11"/>
                                <a:gd name="GluePoint3Y" fmla="*/ 1731 h 5"/>
                                <a:gd name="GluePoint4X" fmla="*/ 11 w 11"/>
                                <a:gd name="GluePoint4Y" fmla="*/ 1728 h 5"/>
                              </a:gdLst>
                              <a:ahLst/>
                              <a:cxnLst>
                                <a:cxn ang="0">
                                  <a:pos x="GluePoint1X" y="GluePoint1Y"/>
                                </a:cxn>
                                <a:cxn ang="0">
                                  <a:pos x="GluePoint2X" y="GluePoint2Y"/>
                                </a:cxn>
                                <a:cxn ang="0">
                                  <a:pos x="GluePoint3X" y="GluePoint3Y"/>
                                </a:cxn>
                                <a:cxn ang="0">
                                  <a:pos x="GluePoint4X" y="GluePoint4Y"/>
                                </a:cxn>
                              </a:cxnLst>
                              <a:rect l="l" t="t" r="r" b="b"/>
                              <a:pathLst>
                                <a:path w="11" h="5">
                                  <a:moveTo>
                                    <a:pt x="11" y="0"/>
                                  </a:moveTo>
                                  <a:lnTo>
                                    <a:pt x="0" y="5"/>
                                  </a:lnTo>
                                  <a:lnTo>
                                    <a:pt x="7" y="3"/>
                                  </a:lnTo>
                                  <a:lnTo>
                                    <a:pt x="11" y="0"/>
                                  </a:lnTo>
                                  <a:close/>
                                </a:path>
                              </a:pathLst>
                            </a:custGeom>
                            <a:solidFill>
                              <a:srgbClr val="b18c00"/>
                            </a:solidFill>
                            <a:ln w="0">
                              <a:noFill/>
                            </a:ln>
                          </wps:spPr>
                          <wps:style>
                            <a:lnRef idx="0"/>
                            <a:fillRef idx="0"/>
                            <a:effectRef idx="0"/>
                            <a:fontRef idx="minor"/>
                          </wps:style>
                          <wps:bodyPr/>
                        </wps:wsp>
                      </wpg:grpSp>
                      <wpg:grpSp>
                        <wpg:cNvGrpSpPr/>
                        <wpg:grpSpPr>
                          <a:xfrm>
                            <a:off x="5250960" y="915120"/>
                            <a:ext cx="6840" cy="2520"/>
                          </a:xfrm>
                        </wpg:grpSpPr>
                        <wps:wsp>
                          <wps:cNvPr id="178" name="Freeform 2152"/>
                          <wps:cNvSpPr/>
                          <wps:spPr>
                            <a:xfrm>
                              <a:off x="0" y="0"/>
                              <a:ext cx="6840" cy="2520"/>
                            </a:xfrm>
                            <a:custGeom>
                              <a:avLst/>
                              <a:gdLst>
                                <a:gd name="GluePoint1X" fmla="*/ 0 w 11"/>
                                <a:gd name="GluePoint1Y" fmla="*/ 1733 h 5"/>
                                <a:gd name="GluePoint2X" fmla="*/ 7 w 11"/>
                                <a:gd name="GluePoint2Y" fmla="*/ 1731 h 5"/>
                                <a:gd name="GluePoint3X" fmla="*/ 11 w 11"/>
                                <a:gd name="GluePoint3Y" fmla="*/ 1728 h 5"/>
                              </a:gdLst>
                              <a:ahLst/>
                              <a:cxnLst>
                                <a:cxn ang="0">
                                  <a:pos x="GluePoint1X" y="GluePoint1Y"/>
                                </a:cxn>
                                <a:cxn ang="0">
                                  <a:pos x="GluePoint2X" y="GluePoint2Y"/>
                                </a:cxn>
                                <a:cxn ang="0">
                                  <a:pos x="GluePoint3X" y="GluePoint3Y"/>
                                </a:cxn>
                              </a:cxnLst>
                              <a:rect l="l" t="t" r="r" b="b"/>
                              <a:pathLst>
                                <a:path w="11" h="5">
                                  <a:moveTo>
                                    <a:pt x="0" y="5"/>
                                  </a:moveTo>
                                  <a:lnTo>
                                    <a:pt x="7" y="3"/>
                                  </a:lnTo>
                                  <a:lnTo>
                                    <a:pt x="11" y="0"/>
                                  </a:lnTo>
                                </a:path>
                              </a:pathLst>
                            </a:custGeom>
                            <a:noFill/>
                            <a:ln w="3240">
                              <a:solidFill>
                                <a:srgbClr val="b18c00"/>
                              </a:solidFill>
                              <a:round/>
                            </a:ln>
                          </wps:spPr>
                          <wps:style>
                            <a:lnRef idx="0"/>
                            <a:fillRef idx="0"/>
                            <a:effectRef idx="0"/>
                            <a:fontRef idx="minor"/>
                          </wps:style>
                          <wps:bodyPr/>
                        </wps:wsp>
                      </wpg:grpSp>
                      <wpg:grpSp>
                        <wpg:cNvGrpSpPr/>
                        <wpg:grpSpPr>
                          <a:xfrm>
                            <a:off x="5259600" y="921240"/>
                            <a:ext cx="6480" cy="3960"/>
                          </a:xfrm>
                        </wpg:grpSpPr>
                        <wps:wsp>
                          <wps:cNvPr id="179" name="Freeform 2150"/>
                          <wps:cNvSpPr/>
                          <wps:spPr>
                            <a:xfrm>
                              <a:off x="0" y="0"/>
                              <a:ext cx="6480" cy="3960"/>
                            </a:xfrm>
                            <a:custGeom>
                              <a:avLst/>
                              <a:gdLst>
                                <a:gd name="GluePoint1X" fmla="*/ 9 w 10"/>
                                <a:gd name="GluePoint1Y" fmla="*/ 1738 h 7"/>
                                <a:gd name="GluePoint2X" fmla="*/ 0 w 10"/>
                                <a:gd name="GluePoint2Y" fmla="*/ 1745 h 7"/>
                                <a:gd name="GluePoint3X" fmla="*/ 6 w 10"/>
                                <a:gd name="GluePoint3Y" fmla="*/ 1742 h 7"/>
                                <a:gd name="GluePoint4X" fmla="*/ 9 w 10"/>
                                <a:gd name="GluePoint4Y" fmla="*/ 1738 h 7"/>
                              </a:gdLst>
                              <a:ahLst/>
                              <a:cxnLst>
                                <a:cxn ang="0">
                                  <a:pos x="GluePoint1X" y="GluePoint1Y"/>
                                </a:cxn>
                                <a:cxn ang="0">
                                  <a:pos x="GluePoint2X" y="GluePoint2Y"/>
                                </a:cxn>
                                <a:cxn ang="0">
                                  <a:pos x="GluePoint3X" y="GluePoint3Y"/>
                                </a:cxn>
                                <a:cxn ang="0">
                                  <a:pos x="GluePoint4X" y="GluePoint4Y"/>
                                </a:cxn>
                              </a:cxnLst>
                              <a:rect l="l" t="t" r="r" b="b"/>
                              <a:pathLst>
                                <a:path w="10" h="7">
                                  <a:moveTo>
                                    <a:pt x="9" y="0"/>
                                  </a:moveTo>
                                  <a:lnTo>
                                    <a:pt x="0" y="7"/>
                                  </a:lnTo>
                                  <a:lnTo>
                                    <a:pt x="6" y="4"/>
                                  </a:lnTo>
                                  <a:lnTo>
                                    <a:pt x="9" y="0"/>
                                  </a:lnTo>
                                  <a:close/>
                                </a:path>
                              </a:pathLst>
                            </a:custGeom>
                            <a:solidFill>
                              <a:srgbClr val="b18c00"/>
                            </a:solidFill>
                            <a:ln w="0">
                              <a:noFill/>
                            </a:ln>
                          </wps:spPr>
                          <wps:style>
                            <a:lnRef idx="0"/>
                            <a:fillRef idx="0"/>
                            <a:effectRef idx="0"/>
                            <a:fontRef idx="minor"/>
                          </wps:style>
                          <wps:bodyPr/>
                        </wps:wsp>
                      </wpg:grpSp>
                      <wpg:grpSp>
                        <wpg:cNvGrpSpPr/>
                        <wpg:grpSpPr>
                          <a:xfrm>
                            <a:off x="5259600" y="921240"/>
                            <a:ext cx="5760" cy="3960"/>
                          </a:xfrm>
                        </wpg:grpSpPr>
                        <wps:wsp>
                          <wps:cNvPr id="180" name="Freeform 2148"/>
                          <wps:cNvSpPr/>
                          <wps:spPr>
                            <a:xfrm>
                              <a:off x="0" y="0"/>
                              <a:ext cx="5760" cy="3960"/>
                            </a:xfrm>
                            <a:custGeom>
                              <a:avLst/>
                              <a:gdLst>
                                <a:gd name="GluePoint1X" fmla="*/ 0 w 10"/>
                                <a:gd name="GluePoint1Y" fmla="*/ 1745 h 7"/>
                                <a:gd name="GluePoint2X" fmla="*/ 6 w 10"/>
                                <a:gd name="GluePoint2Y" fmla="*/ 1742 h 7"/>
                                <a:gd name="GluePoint3X" fmla="*/ 9 w 10"/>
                                <a:gd name="GluePoint3Y" fmla="*/ 1738 h 7"/>
                              </a:gdLst>
                              <a:ahLst/>
                              <a:cxnLst>
                                <a:cxn ang="0">
                                  <a:pos x="GluePoint1X" y="GluePoint1Y"/>
                                </a:cxn>
                                <a:cxn ang="0">
                                  <a:pos x="GluePoint2X" y="GluePoint2Y"/>
                                </a:cxn>
                                <a:cxn ang="0">
                                  <a:pos x="GluePoint3X" y="GluePoint3Y"/>
                                </a:cxn>
                              </a:cxnLst>
                              <a:rect l="l" t="t" r="r" b="b"/>
                              <a:pathLst>
                                <a:path w="10" h="7">
                                  <a:moveTo>
                                    <a:pt x="0" y="7"/>
                                  </a:moveTo>
                                  <a:lnTo>
                                    <a:pt x="7" y="4"/>
                                  </a:lnTo>
                                  <a:lnTo>
                                    <a:pt x="10" y="0"/>
                                  </a:lnTo>
                                </a:path>
                              </a:pathLst>
                            </a:custGeom>
                            <a:noFill/>
                            <a:ln w="5040">
                              <a:solidFill>
                                <a:srgbClr val="b18c00"/>
                              </a:solidFill>
                              <a:round/>
                            </a:ln>
                          </wps:spPr>
                          <wps:style>
                            <a:lnRef idx="0"/>
                            <a:fillRef idx="0"/>
                            <a:effectRef idx="0"/>
                            <a:fontRef idx="minor"/>
                          </wps:style>
                          <wps:bodyPr/>
                        </wps:wsp>
                      </wpg:grpSp>
                      <wpg:grpSp>
                        <wpg:cNvGrpSpPr/>
                        <wpg:grpSpPr>
                          <a:xfrm>
                            <a:off x="5270400" y="927720"/>
                            <a:ext cx="5760" cy="6480"/>
                          </a:xfrm>
                        </wpg:grpSpPr>
                        <wps:wsp>
                          <wps:cNvPr id="181" name="Freeform 2146"/>
                          <wps:cNvSpPr/>
                          <wps:spPr>
                            <a:xfrm>
                              <a:off x="0" y="0"/>
                              <a:ext cx="5760" cy="6480"/>
                            </a:xfrm>
                            <a:custGeom>
                              <a:avLst/>
                              <a:gdLst>
                                <a:gd name="GluePoint1X" fmla="*/ 8 w 9"/>
                                <a:gd name="GluePoint1Y" fmla="*/ 1748 h 11"/>
                                <a:gd name="GluePoint2X" fmla="*/ 0 w 9"/>
                                <a:gd name="GluePoint2Y" fmla="*/ 1758 h 11"/>
                                <a:gd name="GluePoint3X" fmla="*/ 6 w 9"/>
                                <a:gd name="GluePoint3Y" fmla="*/ 1752 h 11"/>
                                <a:gd name="GluePoint4X" fmla="*/ 8 w 9"/>
                                <a:gd name="GluePoint4Y" fmla="*/ 1748 h 11"/>
                              </a:gdLst>
                              <a:ahLst/>
                              <a:cxnLst>
                                <a:cxn ang="0">
                                  <a:pos x="GluePoint1X" y="GluePoint1Y"/>
                                </a:cxn>
                                <a:cxn ang="0">
                                  <a:pos x="GluePoint2X" y="GluePoint2Y"/>
                                </a:cxn>
                                <a:cxn ang="0">
                                  <a:pos x="GluePoint3X" y="GluePoint3Y"/>
                                </a:cxn>
                                <a:cxn ang="0">
                                  <a:pos x="GluePoint4X" y="GluePoint4Y"/>
                                </a:cxn>
                              </a:cxnLst>
                              <a:rect l="l" t="t" r="r" b="b"/>
                              <a:pathLst>
                                <a:path w="9" h="11">
                                  <a:moveTo>
                                    <a:pt x="8" y="0"/>
                                  </a:moveTo>
                                  <a:lnTo>
                                    <a:pt x="0" y="10"/>
                                  </a:lnTo>
                                  <a:lnTo>
                                    <a:pt x="6" y="4"/>
                                  </a:lnTo>
                                  <a:lnTo>
                                    <a:pt x="8" y="0"/>
                                  </a:lnTo>
                                  <a:close/>
                                </a:path>
                              </a:pathLst>
                            </a:custGeom>
                            <a:solidFill>
                              <a:srgbClr val="b18c00"/>
                            </a:solidFill>
                            <a:ln w="0">
                              <a:noFill/>
                            </a:ln>
                          </wps:spPr>
                          <wps:style>
                            <a:lnRef idx="0"/>
                            <a:fillRef idx="0"/>
                            <a:effectRef idx="0"/>
                            <a:fontRef idx="minor"/>
                          </wps:style>
                          <wps:bodyPr/>
                        </wps:wsp>
                      </wpg:grpSp>
                      <wpg:grpSp>
                        <wpg:cNvGrpSpPr/>
                        <wpg:grpSpPr>
                          <a:xfrm>
                            <a:off x="5270400" y="927720"/>
                            <a:ext cx="5040" cy="6480"/>
                          </a:xfrm>
                        </wpg:grpSpPr>
                        <wps:wsp>
                          <wps:cNvPr id="182" name="Freeform 2144"/>
                          <wps:cNvSpPr/>
                          <wps:spPr>
                            <a:xfrm>
                              <a:off x="0" y="0"/>
                              <a:ext cx="5040" cy="6480"/>
                            </a:xfrm>
                            <a:custGeom>
                              <a:avLst/>
                              <a:gdLst>
                                <a:gd name="GluePoint1X" fmla="*/ 0 w 9"/>
                                <a:gd name="GluePoint1Y" fmla="*/ 1599 h 11"/>
                                <a:gd name="GluePoint2X" fmla="*/ 6 w 9"/>
                                <a:gd name="GluePoint2Y" fmla="*/ 1593 h 11"/>
                                <a:gd name="GluePoint3X" fmla="*/ 8 w 9"/>
                                <a:gd name="GluePoint3Y" fmla="*/ 1589 h 11"/>
                              </a:gdLst>
                              <a:ahLst/>
                              <a:cxnLst>
                                <a:cxn ang="0">
                                  <a:pos x="GluePoint1X" y="GluePoint1Y"/>
                                </a:cxn>
                                <a:cxn ang="0">
                                  <a:pos x="GluePoint2X" y="GluePoint2Y"/>
                                </a:cxn>
                                <a:cxn ang="0">
                                  <a:pos x="GluePoint3X" y="GluePoint3Y"/>
                                </a:cxn>
                              </a:cxnLst>
                              <a:rect l="l" t="t" r="r" b="b"/>
                              <a:pathLst>
                                <a:path w="9" h="11">
                                  <a:moveTo>
                                    <a:pt x="0" y="11"/>
                                  </a:moveTo>
                                  <a:lnTo>
                                    <a:pt x="7" y="4"/>
                                  </a:lnTo>
                                  <a:lnTo>
                                    <a:pt x="9" y="0"/>
                                  </a:lnTo>
                                </a:path>
                              </a:pathLst>
                            </a:custGeom>
                            <a:noFill/>
                            <a:ln w="6480">
                              <a:solidFill>
                                <a:srgbClr val="b18c00"/>
                              </a:solidFill>
                              <a:round/>
                            </a:ln>
                          </wps:spPr>
                          <wps:style>
                            <a:lnRef idx="0"/>
                            <a:fillRef idx="0"/>
                            <a:effectRef idx="0"/>
                            <a:fontRef idx="minor"/>
                          </wps:style>
                          <wps:bodyPr/>
                        </wps:wsp>
                      </wpg:grpSp>
                      <wpg:grpSp>
                        <wpg:cNvGrpSpPr/>
                        <wpg:grpSpPr>
                          <a:xfrm>
                            <a:off x="5283360" y="934200"/>
                            <a:ext cx="5040" cy="6480"/>
                          </a:xfrm>
                        </wpg:grpSpPr>
                        <wps:wsp>
                          <wps:cNvPr id="183" name="Freeform 2142"/>
                          <wps:cNvSpPr/>
                          <wps:spPr>
                            <a:xfrm>
                              <a:off x="0" y="0"/>
                              <a:ext cx="5040" cy="6480"/>
                            </a:xfrm>
                            <a:custGeom>
                              <a:avLst/>
                              <a:gdLst>
                                <a:gd name="GluePoint1X" fmla="*/ 8 w 8"/>
                                <a:gd name="GluePoint1Y" fmla="*/ 1758 h 11"/>
                                <a:gd name="GluePoint2X" fmla="*/ 0 w 8"/>
                                <a:gd name="GluePoint2Y" fmla="*/ 1768 h 11"/>
                                <a:gd name="GluePoint3X" fmla="*/ 5 w 8"/>
                                <a:gd name="GluePoint3Y" fmla="*/ 1762 h 11"/>
                                <a:gd name="GluePoint4X" fmla="*/ 8 w 8"/>
                                <a:gd name="GluePoint4Y" fmla="*/ 1758 h 11"/>
                              </a:gdLst>
                              <a:ahLst/>
                              <a:cxnLst>
                                <a:cxn ang="0">
                                  <a:pos x="GluePoint1X" y="GluePoint1Y"/>
                                </a:cxn>
                                <a:cxn ang="0">
                                  <a:pos x="GluePoint2X" y="GluePoint2Y"/>
                                </a:cxn>
                                <a:cxn ang="0">
                                  <a:pos x="GluePoint3X" y="GluePoint3Y"/>
                                </a:cxn>
                                <a:cxn ang="0">
                                  <a:pos x="GluePoint4X" y="GluePoint4Y"/>
                                </a:cxn>
                              </a:cxnLst>
                              <a:rect l="l" t="t" r="r" b="b"/>
                              <a:pathLst>
                                <a:path w="8" h="11">
                                  <a:moveTo>
                                    <a:pt x="8" y="0"/>
                                  </a:moveTo>
                                  <a:lnTo>
                                    <a:pt x="0" y="10"/>
                                  </a:lnTo>
                                  <a:lnTo>
                                    <a:pt x="5" y="4"/>
                                  </a:lnTo>
                                  <a:lnTo>
                                    <a:pt x="8" y="0"/>
                                  </a:lnTo>
                                  <a:close/>
                                </a:path>
                              </a:pathLst>
                            </a:custGeom>
                            <a:solidFill>
                              <a:srgbClr val="b18c00"/>
                            </a:solidFill>
                            <a:ln w="0">
                              <a:noFill/>
                            </a:ln>
                          </wps:spPr>
                          <wps:style>
                            <a:lnRef idx="0"/>
                            <a:fillRef idx="0"/>
                            <a:effectRef idx="0"/>
                            <a:fontRef idx="minor"/>
                          </wps:style>
                          <wps:bodyPr/>
                        </wps:wsp>
                      </wpg:grpSp>
                      <wpg:grpSp>
                        <wpg:cNvGrpSpPr/>
                        <wpg:grpSpPr>
                          <a:xfrm>
                            <a:off x="5283360" y="934200"/>
                            <a:ext cx="5040" cy="6480"/>
                          </a:xfrm>
                        </wpg:grpSpPr>
                        <wps:wsp>
                          <wps:cNvPr id="184" name="Freeform 2140"/>
                          <wps:cNvSpPr/>
                          <wps:spPr>
                            <a:xfrm>
                              <a:off x="0" y="0"/>
                              <a:ext cx="5040" cy="6480"/>
                            </a:xfrm>
                            <a:custGeom>
                              <a:avLst/>
                              <a:gdLst>
                                <a:gd name="GluePoint1X" fmla="*/ 0 w 8"/>
                                <a:gd name="GluePoint1Y" fmla="*/ 1608 h 11"/>
                                <a:gd name="GluePoint2X" fmla="*/ 5 w 8"/>
                                <a:gd name="GluePoint2Y" fmla="*/ 1602 h 11"/>
                                <a:gd name="GluePoint3X" fmla="*/ 8 w 8"/>
                                <a:gd name="GluePoint3Y" fmla="*/ 1598 h 11"/>
                              </a:gdLst>
                              <a:ahLst/>
                              <a:cxnLst>
                                <a:cxn ang="0">
                                  <a:pos x="GluePoint1X" y="GluePoint1Y"/>
                                </a:cxn>
                                <a:cxn ang="0">
                                  <a:pos x="GluePoint2X" y="GluePoint2Y"/>
                                </a:cxn>
                                <a:cxn ang="0">
                                  <a:pos x="GluePoint3X" y="GluePoint3Y"/>
                                </a:cxn>
                              </a:cxnLst>
                              <a:rect l="l" t="t" r="r" b="b"/>
                              <a:pathLst>
                                <a:path w="8" h="11">
                                  <a:moveTo>
                                    <a:pt x="0" y="11"/>
                                  </a:moveTo>
                                  <a:lnTo>
                                    <a:pt x="5" y="4"/>
                                  </a:lnTo>
                                  <a:lnTo>
                                    <a:pt x="8" y="0"/>
                                  </a:lnTo>
                                </a:path>
                              </a:pathLst>
                            </a:custGeom>
                            <a:noFill/>
                            <a:ln w="6480">
                              <a:solidFill>
                                <a:srgbClr val="b18c00"/>
                              </a:solidFill>
                              <a:round/>
                            </a:ln>
                          </wps:spPr>
                          <wps:style>
                            <a:lnRef idx="0"/>
                            <a:fillRef idx="0"/>
                            <a:effectRef idx="0"/>
                            <a:fontRef idx="minor"/>
                          </wps:style>
                          <wps:bodyPr/>
                        </wps:wsp>
                      </wpg:grpSp>
                      <wpg:grpSp>
                        <wpg:cNvGrpSpPr/>
                        <wpg:grpSpPr>
                          <a:xfrm>
                            <a:off x="5295240" y="939240"/>
                            <a:ext cx="5040" cy="6840"/>
                          </a:xfrm>
                        </wpg:grpSpPr>
                        <wps:wsp>
                          <wps:cNvPr id="185" name="Freeform 2138"/>
                          <wps:cNvSpPr/>
                          <wps:spPr>
                            <a:xfrm>
                              <a:off x="0" y="0"/>
                              <a:ext cx="5040" cy="6840"/>
                            </a:xfrm>
                            <a:custGeom>
                              <a:avLst/>
                              <a:gdLst>
                                <a:gd name="GluePoint1X" fmla="*/ 7 w 8"/>
                                <a:gd name="GluePoint1Y" fmla="*/ 1767 h 12"/>
                                <a:gd name="GluePoint2X" fmla="*/ 0 w 8"/>
                                <a:gd name="GluePoint2Y" fmla="*/ 1778 h 12"/>
                                <a:gd name="GluePoint3X" fmla="*/ 5 w 8"/>
                                <a:gd name="GluePoint3Y" fmla="*/ 1772 h 12"/>
                                <a:gd name="GluePoint4X" fmla="*/ 7 w 8"/>
                                <a:gd name="GluePoint4Y" fmla="*/ 1767 h 12"/>
                              </a:gdLst>
                              <a:ahLst/>
                              <a:cxnLst>
                                <a:cxn ang="0">
                                  <a:pos x="GluePoint1X" y="GluePoint1Y"/>
                                </a:cxn>
                                <a:cxn ang="0">
                                  <a:pos x="GluePoint2X" y="GluePoint2Y"/>
                                </a:cxn>
                                <a:cxn ang="0">
                                  <a:pos x="GluePoint3X" y="GluePoint3Y"/>
                                </a:cxn>
                                <a:cxn ang="0">
                                  <a:pos x="GluePoint4X" y="GluePoint4Y"/>
                                </a:cxn>
                              </a:cxnLst>
                              <a:rect l="l" t="t" r="r" b="b"/>
                              <a:pathLst>
                                <a:path w="8" h="12">
                                  <a:moveTo>
                                    <a:pt x="7" y="0"/>
                                  </a:moveTo>
                                  <a:lnTo>
                                    <a:pt x="0" y="11"/>
                                  </a:lnTo>
                                  <a:lnTo>
                                    <a:pt x="5" y="5"/>
                                  </a:lnTo>
                                  <a:lnTo>
                                    <a:pt x="7" y="0"/>
                                  </a:lnTo>
                                  <a:close/>
                                </a:path>
                              </a:pathLst>
                            </a:custGeom>
                            <a:solidFill>
                              <a:srgbClr val="b18c00"/>
                            </a:solidFill>
                            <a:ln w="0">
                              <a:noFill/>
                            </a:ln>
                          </wps:spPr>
                          <wps:style>
                            <a:lnRef idx="0"/>
                            <a:fillRef idx="0"/>
                            <a:effectRef idx="0"/>
                            <a:fontRef idx="minor"/>
                          </wps:style>
                          <wps:bodyPr/>
                        </wps:wsp>
                      </wpg:grpSp>
                      <wpg:grpSp>
                        <wpg:cNvGrpSpPr/>
                        <wpg:grpSpPr>
                          <a:xfrm>
                            <a:off x="5295240" y="939240"/>
                            <a:ext cx="4320" cy="6840"/>
                          </a:xfrm>
                        </wpg:grpSpPr>
                        <wps:wsp>
                          <wps:cNvPr id="186" name="Freeform 2136"/>
                          <wps:cNvSpPr/>
                          <wps:spPr>
                            <a:xfrm>
                              <a:off x="0" y="0"/>
                              <a:ext cx="4320" cy="6840"/>
                            </a:xfrm>
                            <a:custGeom>
                              <a:avLst/>
                              <a:gdLst>
                                <a:gd name="GluePoint1X" fmla="*/ 0 w 8"/>
                                <a:gd name="GluePoint1Y" fmla="*/ 1631 h 12"/>
                                <a:gd name="GluePoint2X" fmla="*/ 5 w 8"/>
                                <a:gd name="GluePoint2Y" fmla="*/ 1624 h 12"/>
                                <a:gd name="GluePoint3X" fmla="*/ 7 w 8"/>
                                <a:gd name="GluePoint3Y" fmla="*/ 1620 h 12"/>
                              </a:gdLst>
                              <a:ahLst/>
                              <a:cxnLst>
                                <a:cxn ang="0">
                                  <a:pos x="GluePoint1X" y="GluePoint1Y"/>
                                </a:cxn>
                                <a:cxn ang="0">
                                  <a:pos x="GluePoint2X" y="GluePoint2Y"/>
                                </a:cxn>
                                <a:cxn ang="0">
                                  <a:pos x="GluePoint3X" y="GluePoint3Y"/>
                                </a:cxn>
                              </a:cxnLst>
                              <a:rect l="l" t="t" r="r" b="b"/>
                              <a:pathLst>
                                <a:path w="8" h="12">
                                  <a:moveTo>
                                    <a:pt x="0" y="12"/>
                                  </a:moveTo>
                                  <a:lnTo>
                                    <a:pt x="6" y="5"/>
                                  </a:lnTo>
                                  <a:lnTo>
                                    <a:pt x="8" y="0"/>
                                  </a:lnTo>
                                </a:path>
                              </a:pathLst>
                            </a:custGeom>
                            <a:noFill/>
                            <a:ln w="6480">
                              <a:solidFill>
                                <a:srgbClr val="b18c00"/>
                              </a:solidFill>
                              <a:round/>
                            </a:ln>
                          </wps:spPr>
                          <wps:style>
                            <a:lnRef idx="0"/>
                            <a:fillRef idx="0"/>
                            <a:effectRef idx="0"/>
                            <a:fontRef idx="minor"/>
                          </wps:style>
                          <wps:bodyPr/>
                        </wps:wsp>
                      </wpg:grpSp>
                      <wpg:grpSp>
                        <wpg:cNvGrpSpPr/>
                        <wpg:grpSpPr>
                          <a:xfrm>
                            <a:off x="5335200" y="961920"/>
                            <a:ext cx="5760" cy="6480"/>
                          </a:xfrm>
                        </wpg:grpSpPr>
                        <wps:wsp>
                          <wps:cNvPr id="187" name="Freeform 2134"/>
                          <wps:cNvSpPr/>
                          <wps:spPr>
                            <a:xfrm>
                              <a:off x="0" y="0"/>
                              <a:ext cx="5760" cy="6480"/>
                            </a:xfrm>
                            <a:custGeom>
                              <a:avLst/>
                              <a:gdLst>
                                <a:gd name="GluePoint1X" fmla="*/ 9 w 9"/>
                                <a:gd name="GluePoint1Y" fmla="*/ 1804 h 11"/>
                                <a:gd name="GluePoint2X" fmla="*/ 0 w 9"/>
                                <a:gd name="GluePoint2Y" fmla="*/ 1814 h 11"/>
                                <a:gd name="GluePoint3X" fmla="*/ 6 w 9"/>
                                <a:gd name="GluePoint3Y" fmla="*/ 1808 h 11"/>
                                <a:gd name="GluePoint4X" fmla="*/ 9 w 9"/>
                                <a:gd name="GluePoint4Y" fmla="*/ 1804 h 11"/>
                              </a:gdLst>
                              <a:ahLst/>
                              <a:cxnLst>
                                <a:cxn ang="0">
                                  <a:pos x="GluePoint1X" y="GluePoint1Y"/>
                                </a:cxn>
                                <a:cxn ang="0">
                                  <a:pos x="GluePoint2X" y="GluePoint2Y"/>
                                </a:cxn>
                                <a:cxn ang="0">
                                  <a:pos x="GluePoint3X" y="GluePoint3Y"/>
                                </a:cxn>
                                <a:cxn ang="0">
                                  <a:pos x="GluePoint4X" y="GluePoint4Y"/>
                                </a:cxn>
                              </a:cxnLst>
                              <a:rect l="l" t="t" r="r" b="b"/>
                              <a:pathLst>
                                <a:path w="9" h="11">
                                  <a:moveTo>
                                    <a:pt x="9" y="0"/>
                                  </a:moveTo>
                                  <a:lnTo>
                                    <a:pt x="0" y="10"/>
                                  </a:lnTo>
                                  <a:lnTo>
                                    <a:pt x="6" y="4"/>
                                  </a:lnTo>
                                  <a:lnTo>
                                    <a:pt x="9" y="0"/>
                                  </a:lnTo>
                                  <a:close/>
                                </a:path>
                              </a:pathLst>
                            </a:custGeom>
                            <a:solidFill>
                              <a:srgbClr val="b18c00"/>
                            </a:solidFill>
                            <a:ln w="0">
                              <a:noFill/>
                            </a:ln>
                          </wps:spPr>
                          <wps:style>
                            <a:lnRef idx="0"/>
                            <a:fillRef idx="0"/>
                            <a:effectRef idx="0"/>
                            <a:fontRef idx="minor"/>
                          </wps:style>
                          <wps:bodyPr/>
                        </wps:wsp>
                      </wpg:grpSp>
                      <wpg:grpSp>
                        <wpg:cNvGrpSpPr/>
                        <wpg:grpSpPr>
                          <a:xfrm>
                            <a:off x="5335200" y="961920"/>
                            <a:ext cx="5760" cy="6480"/>
                          </a:xfrm>
                        </wpg:grpSpPr>
                        <wps:wsp>
                          <wps:cNvPr id="188" name="Freeform 2132"/>
                          <wps:cNvSpPr/>
                          <wps:spPr>
                            <a:xfrm>
                              <a:off x="0" y="0"/>
                              <a:ext cx="5760" cy="6480"/>
                            </a:xfrm>
                            <a:custGeom>
                              <a:avLst/>
                              <a:gdLst>
                                <a:gd name="GluePoint1X" fmla="*/ 0 w 9"/>
                                <a:gd name="GluePoint1Y" fmla="*/ 1650 h 11"/>
                                <a:gd name="GluePoint2X" fmla="*/ 6 w 9"/>
                                <a:gd name="GluePoint2Y" fmla="*/ 1644 h 11"/>
                                <a:gd name="GluePoint3X" fmla="*/ 9 w 9"/>
                                <a:gd name="GluePoint3Y" fmla="*/ 1640 h 11"/>
                              </a:gdLst>
                              <a:ahLst/>
                              <a:cxnLst>
                                <a:cxn ang="0">
                                  <a:pos x="GluePoint1X" y="GluePoint1Y"/>
                                </a:cxn>
                                <a:cxn ang="0">
                                  <a:pos x="GluePoint2X" y="GluePoint2Y"/>
                                </a:cxn>
                                <a:cxn ang="0">
                                  <a:pos x="GluePoint3X" y="GluePoint3Y"/>
                                </a:cxn>
                              </a:cxnLst>
                              <a:rect l="l" t="t" r="r" b="b"/>
                              <a:pathLst>
                                <a:path w="9" h="11">
                                  <a:moveTo>
                                    <a:pt x="0" y="11"/>
                                  </a:moveTo>
                                  <a:lnTo>
                                    <a:pt x="6" y="4"/>
                                  </a:lnTo>
                                  <a:lnTo>
                                    <a:pt x="9" y="0"/>
                                  </a:lnTo>
                                </a:path>
                              </a:pathLst>
                            </a:custGeom>
                            <a:noFill/>
                            <a:ln w="6480">
                              <a:solidFill>
                                <a:srgbClr val="b18c00"/>
                              </a:solidFill>
                              <a:round/>
                            </a:ln>
                          </wps:spPr>
                          <wps:style>
                            <a:lnRef idx="0"/>
                            <a:fillRef idx="0"/>
                            <a:effectRef idx="0"/>
                            <a:fontRef idx="minor"/>
                          </wps:style>
                          <wps:bodyPr/>
                        </wps:wsp>
                      </wpg:grpSp>
                      <wpg:grpSp>
                        <wpg:cNvGrpSpPr/>
                        <wpg:grpSpPr>
                          <a:xfrm>
                            <a:off x="5346720" y="969480"/>
                            <a:ext cx="5760" cy="5760"/>
                          </a:xfrm>
                        </wpg:grpSpPr>
                        <wps:wsp>
                          <wps:cNvPr id="189" name="Freeform 2130"/>
                          <wps:cNvSpPr/>
                          <wps:spPr>
                            <a:xfrm>
                              <a:off x="0" y="0"/>
                              <a:ext cx="5760" cy="5760"/>
                            </a:xfrm>
                            <a:custGeom>
                              <a:avLst/>
                              <a:gdLst>
                                <a:gd name="GluePoint1X" fmla="*/ 9 w 9"/>
                                <a:gd name="GluePoint1Y" fmla="*/ 1816 h 10"/>
                                <a:gd name="GluePoint2X" fmla="*/ 0 w 9"/>
                                <a:gd name="GluePoint2Y" fmla="*/ 1826 h 10"/>
                                <a:gd name="GluePoint3X" fmla="*/ 6 w 9"/>
                                <a:gd name="GluePoint3Y" fmla="*/ 1820 h 10"/>
                                <a:gd name="GluePoint4X" fmla="*/ 9 w 9"/>
                                <a:gd name="GluePoint4Y" fmla="*/ 1816 h 10"/>
                              </a:gdLst>
                              <a:ahLst/>
                              <a:cxnLst>
                                <a:cxn ang="0">
                                  <a:pos x="GluePoint1X" y="GluePoint1Y"/>
                                </a:cxn>
                                <a:cxn ang="0">
                                  <a:pos x="GluePoint2X" y="GluePoint2Y"/>
                                </a:cxn>
                                <a:cxn ang="0">
                                  <a:pos x="GluePoint3X" y="GluePoint3Y"/>
                                </a:cxn>
                                <a:cxn ang="0">
                                  <a:pos x="GluePoint4X" y="GluePoint4Y"/>
                                </a:cxn>
                              </a:cxnLst>
                              <a:rect l="l" t="t" r="r" b="b"/>
                              <a:pathLst>
                                <a:path w="9" h="10">
                                  <a:moveTo>
                                    <a:pt x="9" y="0"/>
                                  </a:moveTo>
                                  <a:lnTo>
                                    <a:pt x="0" y="10"/>
                                  </a:lnTo>
                                  <a:lnTo>
                                    <a:pt x="6" y="4"/>
                                  </a:lnTo>
                                  <a:lnTo>
                                    <a:pt x="9" y="0"/>
                                  </a:lnTo>
                                  <a:close/>
                                </a:path>
                              </a:pathLst>
                            </a:custGeom>
                            <a:solidFill>
                              <a:srgbClr val="b18c00"/>
                            </a:solidFill>
                            <a:ln w="0">
                              <a:noFill/>
                            </a:ln>
                          </wps:spPr>
                          <wps:style>
                            <a:lnRef idx="0"/>
                            <a:fillRef idx="0"/>
                            <a:effectRef idx="0"/>
                            <a:fontRef idx="minor"/>
                          </wps:style>
                          <wps:bodyPr/>
                        </wps:wsp>
                      </wpg:grpSp>
                      <wpg:grpSp>
                        <wpg:cNvGrpSpPr/>
                        <wpg:grpSpPr>
                          <a:xfrm>
                            <a:off x="5346720" y="969480"/>
                            <a:ext cx="5760" cy="5760"/>
                          </a:xfrm>
                        </wpg:grpSpPr>
                        <wps:wsp>
                          <wps:cNvPr id="190" name="Freeform 2128"/>
                          <wps:cNvSpPr/>
                          <wps:spPr>
                            <a:xfrm>
                              <a:off x="0" y="0"/>
                              <a:ext cx="5760" cy="5760"/>
                            </a:xfrm>
                            <a:custGeom>
                              <a:avLst/>
                              <a:gdLst>
                                <a:gd name="GluePoint1X" fmla="*/ 0 w 9"/>
                                <a:gd name="GluePoint1Y" fmla="*/ 1826 h 10"/>
                                <a:gd name="GluePoint2X" fmla="*/ 6 w 9"/>
                                <a:gd name="GluePoint2Y" fmla="*/ 1820 h 10"/>
                                <a:gd name="GluePoint3X" fmla="*/ 9 w 9"/>
                                <a:gd name="GluePoint3Y" fmla="*/ 1816 h 10"/>
                              </a:gdLst>
                              <a:ahLst/>
                              <a:cxnLst>
                                <a:cxn ang="0">
                                  <a:pos x="GluePoint1X" y="GluePoint1Y"/>
                                </a:cxn>
                                <a:cxn ang="0">
                                  <a:pos x="GluePoint2X" y="GluePoint2Y"/>
                                </a:cxn>
                                <a:cxn ang="0">
                                  <a:pos x="GluePoint3X" y="GluePoint3Y"/>
                                </a:cxn>
                              </a:cxnLst>
                              <a:rect l="l" t="t" r="r" b="b"/>
                              <a:pathLst>
                                <a:path w="9" h="10">
                                  <a:moveTo>
                                    <a:pt x="0" y="10"/>
                                  </a:moveTo>
                                  <a:lnTo>
                                    <a:pt x="6" y="4"/>
                                  </a:lnTo>
                                  <a:lnTo>
                                    <a:pt x="9" y="0"/>
                                  </a:lnTo>
                                </a:path>
                              </a:pathLst>
                            </a:custGeom>
                            <a:noFill/>
                            <a:ln w="6480">
                              <a:solidFill>
                                <a:srgbClr val="b18c00"/>
                              </a:solidFill>
                              <a:round/>
                            </a:ln>
                          </wps:spPr>
                          <wps:style>
                            <a:lnRef idx="0"/>
                            <a:fillRef idx="0"/>
                            <a:effectRef idx="0"/>
                            <a:fontRef idx="minor"/>
                          </wps:style>
                          <wps:bodyPr/>
                        </wps:wsp>
                      </wpg:grpSp>
                      <wpg:grpSp>
                        <wpg:cNvGrpSpPr/>
                        <wpg:grpSpPr>
                          <a:xfrm>
                            <a:off x="5356080" y="977760"/>
                            <a:ext cx="6480" cy="5040"/>
                          </a:xfrm>
                        </wpg:grpSpPr>
                        <wps:wsp>
                          <wps:cNvPr id="191" name="Freeform 2126"/>
                          <wps:cNvSpPr/>
                          <wps:spPr>
                            <a:xfrm>
                              <a:off x="0" y="0"/>
                              <a:ext cx="6480" cy="5040"/>
                            </a:xfrm>
                            <a:custGeom>
                              <a:avLst/>
                              <a:gdLst>
                                <a:gd name="GluePoint1X" fmla="*/ 9 w 10"/>
                                <a:gd name="GluePoint1Y" fmla="*/ 1829 h 9"/>
                                <a:gd name="GluePoint2X" fmla="*/ 0 w 10"/>
                                <a:gd name="GluePoint2Y" fmla="*/ 1838 h 9"/>
                                <a:gd name="GluePoint3X" fmla="*/ 6 w 10"/>
                                <a:gd name="GluePoint3Y" fmla="*/ 1832 h 9"/>
                                <a:gd name="GluePoint4X" fmla="*/ 9 w 10"/>
                                <a:gd name="GluePoint4Y" fmla="*/ 1829 h 9"/>
                              </a:gdLst>
                              <a:ahLst/>
                              <a:cxnLst>
                                <a:cxn ang="0">
                                  <a:pos x="GluePoint1X" y="GluePoint1Y"/>
                                </a:cxn>
                                <a:cxn ang="0">
                                  <a:pos x="GluePoint2X" y="GluePoint2Y"/>
                                </a:cxn>
                                <a:cxn ang="0">
                                  <a:pos x="GluePoint3X" y="GluePoint3Y"/>
                                </a:cxn>
                                <a:cxn ang="0">
                                  <a:pos x="GluePoint4X" y="GluePoint4Y"/>
                                </a:cxn>
                              </a:cxnLst>
                              <a:rect l="l" t="t" r="r" b="b"/>
                              <a:pathLst>
                                <a:path w="10" h="9">
                                  <a:moveTo>
                                    <a:pt x="9" y="0"/>
                                  </a:moveTo>
                                  <a:lnTo>
                                    <a:pt x="0" y="9"/>
                                  </a:lnTo>
                                  <a:lnTo>
                                    <a:pt x="6" y="3"/>
                                  </a:lnTo>
                                  <a:lnTo>
                                    <a:pt x="9" y="0"/>
                                  </a:lnTo>
                                  <a:close/>
                                </a:path>
                              </a:pathLst>
                            </a:custGeom>
                            <a:solidFill>
                              <a:srgbClr val="b18c00"/>
                            </a:solidFill>
                            <a:ln w="0">
                              <a:noFill/>
                            </a:ln>
                          </wps:spPr>
                          <wps:style>
                            <a:lnRef idx="0"/>
                            <a:fillRef idx="0"/>
                            <a:effectRef idx="0"/>
                            <a:fontRef idx="minor"/>
                          </wps:style>
                          <wps:bodyPr/>
                        </wps:wsp>
                      </wpg:grpSp>
                      <wpg:grpSp>
                        <wpg:cNvGrpSpPr/>
                        <wpg:grpSpPr>
                          <a:xfrm>
                            <a:off x="5356080" y="977760"/>
                            <a:ext cx="5760" cy="5040"/>
                          </a:xfrm>
                        </wpg:grpSpPr>
                        <wps:wsp>
                          <wps:cNvPr id="192" name="Freeform 2124"/>
                          <wps:cNvSpPr/>
                          <wps:spPr>
                            <a:xfrm>
                              <a:off x="0" y="0"/>
                              <a:ext cx="5760" cy="5040"/>
                            </a:xfrm>
                            <a:custGeom>
                              <a:avLst/>
                              <a:gdLst>
                                <a:gd name="GluePoint1X" fmla="*/ 0 w 10"/>
                                <a:gd name="GluePoint1Y" fmla="*/ 1838 h 9"/>
                                <a:gd name="GluePoint2X" fmla="*/ 6 w 10"/>
                                <a:gd name="GluePoint2Y" fmla="*/ 1832 h 9"/>
                                <a:gd name="GluePoint3X" fmla="*/ 9 w 10"/>
                                <a:gd name="GluePoint3Y" fmla="*/ 1829 h 9"/>
                              </a:gdLst>
                              <a:ahLst/>
                              <a:cxnLst>
                                <a:cxn ang="0">
                                  <a:pos x="GluePoint1X" y="GluePoint1Y"/>
                                </a:cxn>
                                <a:cxn ang="0">
                                  <a:pos x="GluePoint2X" y="GluePoint2Y"/>
                                </a:cxn>
                                <a:cxn ang="0">
                                  <a:pos x="GluePoint3X" y="GluePoint3Y"/>
                                </a:cxn>
                              </a:cxnLst>
                              <a:rect l="l" t="t" r="r" b="b"/>
                              <a:pathLst>
                                <a:path w="10" h="9">
                                  <a:moveTo>
                                    <a:pt x="0" y="9"/>
                                  </a:moveTo>
                                  <a:lnTo>
                                    <a:pt x="7" y="3"/>
                                  </a:lnTo>
                                  <a:lnTo>
                                    <a:pt x="10" y="0"/>
                                  </a:lnTo>
                                </a:path>
                              </a:pathLst>
                            </a:custGeom>
                            <a:noFill/>
                            <a:ln w="5040">
                              <a:solidFill>
                                <a:srgbClr val="b18c00"/>
                              </a:solidFill>
                              <a:round/>
                            </a:ln>
                          </wps:spPr>
                          <wps:style>
                            <a:lnRef idx="0"/>
                            <a:fillRef idx="0"/>
                            <a:effectRef idx="0"/>
                            <a:fontRef idx="minor"/>
                          </wps:style>
                          <wps:bodyPr/>
                        </wps:wsp>
                      </wpg:grpSp>
                      <wpg:grpSp>
                        <wpg:cNvGrpSpPr/>
                        <wpg:grpSpPr>
                          <a:xfrm>
                            <a:off x="5361840" y="986040"/>
                            <a:ext cx="7560" cy="3960"/>
                          </a:xfrm>
                        </wpg:grpSpPr>
                        <wps:wsp>
                          <wps:cNvPr id="193" name="Freeform 2122"/>
                          <wps:cNvSpPr/>
                          <wps:spPr>
                            <a:xfrm>
                              <a:off x="0" y="0"/>
                              <a:ext cx="7560" cy="3960"/>
                            </a:xfrm>
                            <a:custGeom>
                              <a:avLst/>
                              <a:gdLst>
                                <a:gd name="GluePoint1X" fmla="*/ 12 w 12"/>
                                <a:gd name="GluePoint1Y" fmla="*/ 1843 h 7"/>
                                <a:gd name="GluePoint2X" fmla="*/ 0 w 12"/>
                                <a:gd name="GluePoint2Y" fmla="*/ 1850 h 7"/>
                                <a:gd name="GluePoint3X" fmla="*/ 8 w 12"/>
                                <a:gd name="GluePoint3Y" fmla="*/ 1846 h 7"/>
                                <a:gd name="GluePoint4X" fmla="*/ 12 w 12"/>
                                <a:gd name="GluePoint4Y" fmla="*/ 1843 h 7"/>
                              </a:gdLst>
                              <a:ahLst/>
                              <a:cxnLst>
                                <a:cxn ang="0">
                                  <a:pos x="GluePoint1X" y="GluePoint1Y"/>
                                </a:cxn>
                                <a:cxn ang="0">
                                  <a:pos x="GluePoint2X" y="GluePoint2Y"/>
                                </a:cxn>
                                <a:cxn ang="0">
                                  <a:pos x="GluePoint3X" y="GluePoint3Y"/>
                                </a:cxn>
                                <a:cxn ang="0">
                                  <a:pos x="GluePoint4X" y="GluePoint4Y"/>
                                </a:cxn>
                              </a:cxnLst>
                              <a:rect l="l" t="t" r="r" b="b"/>
                              <a:pathLst>
                                <a:path w="12" h="7">
                                  <a:moveTo>
                                    <a:pt x="12" y="0"/>
                                  </a:moveTo>
                                  <a:lnTo>
                                    <a:pt x="0" y="7"/>
                                  </a:lnTo>
                                  <a:lnTo>
                                    <a:pt x="8" y="3"/>
                                  </a:lnTo>
                                  <a:lnTo>
                                    <a:pt x="12" y="0"/>
                                  </a:lnTo>
                                  <a:close/>
                                </a:path>
                              </a:pathLst>
                            </a:custGeom>
                            <a:solidFill>
                              <a:srgbClr val="b18c00"/>
                            </a:solidFill>
                            <a:ln w="0">
                              <a:noFill/>
                            </a:ln>
                          </wps:spPr>
                          <wps:style>
                            <a:lnRef idx="0"/>
                            <a:fillRef idx="0"/>
                            <a:effectRef idx="0"/>
                            <a:fontRef idx="minor"/>
                          </wps:style>
                          <wps:bodyPr/>
                        </wps:wsp>
                      </wpg:grpSp>
                      <wpg:grpSp>
                        <wpg:cNvGrpSpPr/>
                        <wpg:grpSpPr>
                          <a:xfrm>
                            <a:off x="5361840" y="986040"/>
                            <a:ext cx="7560" cy="3960"/>
                          </a:xfrm>
                        </wpg:grpSpPr>
                        <wps:wsp>
                          <wps:cNvPr id="194" name="Freeform 2120"/>
                          <wps:cNvSpPr/>
                          <wps:spPr>
                            <a:xfrm>
                              <a:off x="0" y="0"/>
                              <a:ext cx="7560" cy="3960"/>
                            </a:xfrm>
                            <a:custGeom>
                              <a:avLst/>
                              <a:gdLst>
                                <a:gd name="GluePoint1X" fmla="*/ 0 w 12"/>
                                <a:gd name="GluePoint1Y" fmla="*/ 1850 h 7"/>
                                <a:gd name="GluePoint2X" fmla="*/ 8 w 12"/>
                                <a:gd name="GluePoint2Y" fmla="*/ 1846 h 7"/>
                                <a:gd name="GluePoint3X" fmla="*/ 12 w 12"/>
                                <a:gd name="GluePoint3Y" fmla="*/ 1843 h 7"/>
                              </a:gdLst>
                              <a:ahLst/>
                              <a:cxnLst>
                                <a:cxn ang="0">
                                  <a:pos x="GluePoint1X" y="GluePoint1Y"/>
                                </a:cxn>
                                <a:cxn ang="0">
                                  <a:pos x="GluePoint2X" y="GluePoint2Y"/>
                                </a:cxn>
                                <a:cxn ang="0">
                                  <a:pos x="GluePoint3X" y="GluePoint3Y"/>
                                </a:cxn>
                              </a:cxnLst>
                              <a:rect l="l" t="t" r="r" b="b"/>
                              <a:pathLst>
                                <a:path w="12" h="7">
                                  <a:moveTo>
                                    <a:pt x="0" y="7"/>
                                  </a:moveTo>
                                  <a:lnTo>
                                    <a:pt x="8" y="3"/>
                                  </a:lnTo>
                                  <a:lnTo>
                                    <a:pt x="12" y="0"/>
                                  </a:lnTo>
                                </a:path>
                              </a:pathLst>
                            </a:custGeom>
                            <a:noFill/>
                            <a:ln w="3240">
                              <a:solidFill>
                                <a:srgbClr val="b18c00"/>
                              </a:solidFill>
                              <a:round/>
                            </a:ln>
                          </wps:spPr>
                          <wps:style>
                            <a:lnRef idx="0"/>
                            <a:fillRef idx="0"/>
                            <a:effectRef idx="0"/>
                            <a:fontRef idx="minor"/>
                          </wps:style>
                          <wps:bodyPr/>
                        </wps:wsp>
                      </wpg:grpSp>
                      <wpg:grpSp>
                        <wpg:cNvGrpSpPr/>
                        <wpg:grpSpPr>
                          <a:xfrm>
                            <a:off x="5367600" y="995040"/>
                            <a:ext cx="6480" cy="1800"/>
                          </a:xfrm>
                        </wpg:grpSpPr>
                        <wps:wsp>
                          <wps:cNvPr id="195" name="Freeform 2118"/>
                          <wps:cNvSpPr/>
                          <wps:spPr>
                            <a:xfrm>
                              <a:off x="0" y="0"/>
                              <a:ext cx="6480" cy="1800"/>
                            </a:xfrm>
                            <a:custGeom>
                              <a:avLst/>
                              <a:gdLst>
                                <a:gd name="GluePoint1X" fmla="*/ 10 w 10"/>
                                <a:gd name="GluePoint1Y" fmla="*/ 1857 h 4"/>
                                <a:gd name="GluePoint2X" fmla="*/ 0 w 10"/>
                                <a:gd name="GluePoint2Y" fmla="*/ 1860 h 4"/>
                                <a:gd name="GluePoint3X" fmla="*/ 6 w 10"/>
                                <a:gd name="GluePoint3Y" fmla="*/ 1859 h 4"/>
                                <a:gd name="GluePoint4X" fmla="*/ 10 w 10"/>
                                <a:gd name="GluePoint4Y" fmla="*/ 1857 h 4"/>
                              </a:gdLst>
                              <a:ahLst/>
                              <a:cxnLst>
                                <a:cxn ang="0">
                                  <a:pos x="GluePoint1X" y="GluePoint1Y"/>
                                </a:cxn>
                                <a:cxn ang="0">
                                  <a:pos x="GluePoint2X" y="GluePoint2Y"/>
                                </a:cxn>
                                <a:cxn ang="0">
                                  <a:pos x="GluePoint3X" y="GluePoint3Y"/>
                                </a:cxn>
                                <a:cxn ang="0">
                                  <a:pos x="GluePoint4X" y="GluePoint4Y"/>
                                </a:cxn>
                              </a:cxnLst>
                              <a:rect l="l" t="t" r="r" b="b"/>
                              <a:pathLst>
                                <a:path w="10" h="4">
                                  <a:moveTo>
                                    <a:pt x="10" y="0"/>
                                  </a:moveTo>
                                  <a:lnTo>
                                    <a:pt x="0" y="3"/>
                                  </a:lnTo>
                                  <a:lnTo>
                                    <a:pt x="6" y="2"/>
                                  </a:lnTo>
                                  <a:lnTo>
                                    <a:pt x="10" y="0"/>
                                  </a:lnTo>
                                  <a:close/>
                                </a:path>
                              </a:pathLst>
                            </a:custGeom>
                            <a:solidFill>
                              <a:srgbClr val="b18c00"/>
                            </a:solidFill>
                            <a:ln w="0">
                              <a:noFill/>
                            </a:ln>
                          </wps:spPr>
                          <wps:style>
                            <a:lnRef idx="0"/>
                            <a:fillRef idx="0"/>
                            <a:effectRef idx="0"/>
                            <a:fontRef idx="minor"/>
                          </wps:style>
                          <wps:bodyPr/>
                        </wps:wsp>
                      </wpg:grpSp>
                      <wpg:grpSp>
                        <wpg:cNvGrpSpPr/>
                        <wpg:grpSpPr>
                          <a:xfrm>
                            <a:off x="5367600" y="995040"/>
                            <a:ext cx="6480" cy="1800"/>
                          </a:xfrm>
                        </wpg:grpSpPr>
                        <wps:wsp>
                          <wps:cNvPr id="196" name="Freeform 2116"/>
                          <wps:cNvSpPr/>
                          <wps:spPr>
                            <a:xfrm>
                              <a:off x="0" y="0"/>
                              <a:ext cx="6480" cy="1800"/>
                            </a:xfrm>
                            <a:custGeom>
                              <a:avLst/>
                              <a:gdLst>
                                <a:gd name="GluePoint1X" fmla="*/ 0 w 10"/>
                                <a:gd name="GluePoint1Y" fmla="*/ 1396 h 4"/>
                                <a:gd name="GluePoint2X" fmla="*/ 6 w 10"/>
                                <a:gd name="GluePoint2Y" fmla="*/ 1395 h 4"/>
                                <a:gd name="GluePoint3X" fmla="*/ 10 w 10"/>
                                <a:gd name="GluePoint3Y" fmla="*/ 1393 h 4"/>
                              </a:gdLst>
                              <a:ahLst/>
                              <a:cxnLst>
                                <a:cxn ang="0">
                                  <a:pos x="GluePoint1X" y="GluePoint1Y"/>
                                </a:cxn>
                                <a:cxn ang="0">
                                  <a:pos x="GluePoint2X" y="GluePoint2Y"/>
                                </a:cxn>
                                <a:cxn ang="0">
                                  <a:pos x="GluePoint3X" y="GluePoint3Y"/>
                                </a:cxn>
                              </a:cxnLst>
                              <a:rect l="l" t="t" r="r" b="b"/>
                              <a:pathLst>
                                <a:path w="10" h="4">
                                  <a:moveTo>
                                    <a:pt x="0" y="4"/>
                                  </a:moveTo>
                                  <a:lnTo>
                                    <a:pt x="6" y="3"/>
                                  </a:lnTo>
                                  <a:lnTo>
                                    <a:pt x="10" y="0"/>
                                  </a:lnTo>
                                </a:path>
                              </a:pathLst>
                            </a:custGeom>
                            <a:noFill/>
                            <a:ln w="3240">
                              <a:solidFill>
                                <a:srgbClr val="b18c00"/>
                              </a:solidFill>
                              <a:round/>
                            </a:ln>
                          </wps:spPr>
                          <wps:style>
                            <a:lnRef idx="0"/>
                            <a:fillRef idx="0"/>
                            <a:effectRef idx="0"/>
                            <a:fontRef idx="minor"/>
                          </wps:style>
                          <wps:bodyPr/>
                        </wps:wsp>
                      </wpg:grpSp>
                      <wpg:grpSp>
                        <wpg:cNvGrpSpPr/>
                        <wpg:grpSpPr>
                          <a:xfrm>
                            <a:off x="5370120" y="1002600"/>
                            <a:ext cx="6840" cy="720"/>
                          </a:xfrm>
                        </wpg:grpSpPr>
                        <wps:wsp>
                          <wps:cNvPr id="197" name="Freeform 2114"/>
                          <wps:cNvSpPr/>
                          <wps:spPr>
                            <a:xfrm>
                              <a:off x="0" y="0"/>
                              <a:ext cx="6840" cy="720"/>
                            </a:xfrm>
                            <a:custGeom>
                              <a:avLst/>
                              <a:gdLst>
                                <a:gd name="GluePoint1X" fmla="*/ 10 w 11"/>
                                <a:gd name="GluePoint1Y" fmla="*/ 1869 h 2"/>
                                <a:gd name="GluePoint2X" fmla="*/ 0 w 11"/>
                                <a:gd name="GluePoint2Y" fmla="*/ 1871 h 2"/>
                                <a:gd name="GluePoint3X" fmla="*/ 5 w 11"/>
                                <a:gd name="GluePoint3Y" fmla="*/ 1870 h 2"/>
                                <a:gd name="GluePoint4X" fmla="*/ 10 w 11"/>
                                <a:gd name="GluePoint4Y" fmla="*/ 1869 h 2"/>
                              </a:gdLst>
                              <a:ahLst/>
                              <a:cxnLst>
                                <a:cxn ang="0">
                                  <a:pos x="GluePoint1X" y="GluePoint1Y"/>
                                </a:cxn>
                                <a:cxn ang="0">
                                  <a:pos x="GluePoint2X" y="GluePoint2Y"/>
                                </a:cxn>
                                <a:cxn ang="0">
                                  <a:pos x="GluePoint3X" y="GluePoint3Y"/>
                                </a:cxn>
                                <a:cxn ang="0">
                                  <a:pos x="GluePoint4X" y="GluePoint4Y"/>
                                </a:cxn>
                              </a:cxnLst>
                              <a:rect l="l" t="t" r="r" b="b"/>
                              <a:pathLst>
                                <a:path w="11" h="2">
                                  <a:moveTo>
                                    <a:pt x="10" y="0"/>
                                  </a:moveTo>
                                  <a:lnTo>
                                    <a:pt x="0" y="2"/>
                                  </a:lnTo>
                                  <a:lnTo>
                                    <a:pt x="5" y="1"/>
                                  </a:lnTo>
                                  <a:lnTo>
                                    <a:pt x="10" y="0"/>
                                  </a:lnTo>
                                  <a:close/>
                                </a:path>
                              </a:pathLst>
                            </a:custGeom>
                            <a:solidFill>
                              <a:srgbClr val="b18c00"/>
                            </a:solidFill>
                            <a:ln w="0">
                              <a:noFill/>
                            </a:ln>
                          </wps:spPr>
                          <wps:style>
                            <a:lnRef idx="0"/>
                            <a:fillRef idx="0"/>
                            <a:effectRef idx="0"/>
                            <a:fontRef idx="minor"/>
                          </wps:style>
                          <wps:bodyPr/>
                        </wps:wsp>
                      </wpg:grpSp>
                      <wpg:grpSp>
                        <wpg:cNvGrpSpPr/>
                        <wpg:grpSpPr>
                          <a:xfrm>
                            <a:off x="5370120" y="1002600"/>
                            <a:ext cx="6480" cy="720"/>
                          </a:xfrm>
                        </wpg:grpSpPr>
                        <wps:wsp>
                          <wps:cNvPr id="198" name="Freeform 2112"/>
                          <wps:cNvSpPr/>
                          <wps:spPr>
                            <a:xfrm>
                              <a:off x="0" y="0"/>
                              <a:ext cx="6480" cy="720"/>
                            </a:xfrm>
                            <a:custGeom>
                              <a:avLst/>
                              <a:gdLst>
                                <a:gd name="GluePoint1X" fmla="*/ 0 w 11"/>
                                <a:gd name="GluePoint1Y" fmla="*/ 1871 h 2"/>
                                <a:gd name="GluePoint2X" fmla="*/ 5 w 11"/>
                                <a:gd name="GluePoint2Y" fmla="*/ 1870 h 2"/>
                                <a:gd name="GluePoint3X" fmla="*/ 10 w 11"/>
                                <a:gd name="GluePoint3Y" fmla="*/ 1869 h 2"/>
                              </a:gdLst>
                              <a:ahLst/>
                              <a:cxnLst>
                                <a:cxn ang="0">
                                  <a:pos x="GluePoint1X" y="GluePoint1Y"/>
                                </a:cxn>
                                <a:cxn ang="0">
                                  <a:pos x="GluePoint2X" y="GluePoint2Y"/>
                                </a:cxn>
                                <a:cxn ang="0">
                                  <a:pos x="GluePoint3X" y="GluePoint3Y"/>
                                </a:cxn>
                              </a:cxnLst>
                              <a:rect l="l" t="t" r="r" b="b"/>
                              <a:pathLst>
                                <a:path w="11" h="2">
                                  <a:moveTo>
                                    <a:pt x="0" y="2"/>
                                  </a:moveTo>
                                  <a:lnTo>
                                    <a:pt x="6" y="1"/>
                                  </a:lnTo>
                                  <a:lnTo>
                                    <a:pt x="11" y="0"/>
                                  </a:lnTo>
                                </a:path>
                              </a:pathLst>
                            </a:custGeom>
                            <a:noFill/>
                            <a:ln w="1800">
                              <a:solidFill>
                                <a:srgbClr val="b18c00"/>
                              </a:solidFill>
                              <a:round/>
                            </a:ln>
                          </wps:spPr>
                          <wps:style>
                            <a:lnRef idx="0"/>
                            <a:fillRef idx="0"/>
                            <a:effectRef idx="0"/>
                            <a:fontRef idx="minor"/>
                          </wps:style>
                          <wps:bodyPr/>
                        </wps:wsp>
                      </wpg:grpSp>
                      <wpg:grpSp>
                        <wpg:cNvGrpSpPr/>
                        <wpg:grpSpPr>
                          <a:xfrm>
                            <a:off x="5302800" y="828000"/>
                            <a:ext cx="42480" cy="23400"/>
                          </a:xfrm>
                        </wpg:grpSpPr>
                        <wps:wsp>
                          <wps:cNvPr id="199" name="Freeform 2110"/>
                          <wps:cNvSpPr/>
                          <wps:spPr>
                            <a:xfrm>
                              <a:off x="0" y="0"/>
                              <a:ext cx="42480" cy="23040"/>
                            </a:xfrm>
                            <a:custGeom>
                              <a:avLst/>
                              <a:gdLst>
                                <a:gd name="GluePoint1X" fmla="*/ 44 w 67"/>
                                <a:gd name="GluePoint1Y" fmla="*/ 1600 h 39"/>
                                <a:gd name="GluePoint2X" fmla="*/ 16 w 67"/>
                                <a:gd name="GluePoint2Y" fmla="*/ 1616 h 39"/>
                                <a:gd name="GluePoint3X" fmla="*/ 0 w 67"/>
                                <a:gd name="GluePoint3Y" fmla="*/ 1625 h 39"/>
                                <a:gd name="GluePoint4X" fmla="*/ 44 w 67"/>
                                <a:gd name="GluePoint4Y" fmla="*/ 1600 h 39"/>
                              </a:gdLst>
                              <a:ahLst/>
                              <a:cxnLst>
                                <a:cxn ang="0">
                                  <a:pos x="GluePoint1X" y="GluePoint1Y"/>
                                </a:cxn>
                                <a:cxn ang="0">
                                  <a:pos x="GluePoint2X" y="GluePoint2Y"/>
                                </a:cxn>
                                <a:cxn ang="0">
                                  <a:pos x="GluePoint3X" y="GluePoint3Y"/>
                                </a:cxn>
                                <a:cxn ang="0">
                                  <a:pos x="GluePoint4X" y="GluePoint4Y"/>
                                </a:cxn>
                              </a:cxnLst>
                              <a:rect l="l" t="t" r="r" b="b"/>
                              <a:pathLst>
                                <a:path w="67" h="39">
                                  <a:moveTo>
                                    <a:pt x="44" y="13"/>
                                  </a:moveTo>
                                  <a:lnTo>
                                    <a:pt x="16" y="29"/>
                                  </a:lnTo>
                                  <a:lnTo>
                                    <a:pt x="0" y="38"/>
                                  </a:lnTo>
                                  <a:lnTo>
                                    <a:pt x="44" y="13"/>
                                  </a:lnTo>
                                  <a:close/>
                                </a:path>
                              </a:pathLst>
                            </a:custGeom>
                            <a:solidFill>
                              <a:srgbClr val="fdc300"/>
                            </a:solidFill>
                            <a:ln w="0">
                              <a:noFill/>
                            </a:ln>
                          </wps:spPr>
                          <wps:style>
                            <a:lnRef idx="0"/>
                            <a:fillRef idx="0"/>
                            <a:effectRef idx="0"/>
                            <a:fontRef idx="minor"/>
                          </wps:style>
                          <wps:bodyPr/>
                        </wps:wsp>
                        <wps:wsp>
                          <wps:cNvPr id="200" name="Freeform 2109"/>
                          <wps:cNvSpPr/>
                          <wps:spPr>
                            <a:xfrm>
                              <a:off x="0" y="0"/>
                              <a:ext cx="42480" cy="23040"/>
                            </a:xfrm>
                            <a:custGeom>
                              <a:avLst/>
                              <a:gdLst>
                                <a:gd name="GluePoint1X" fmla="*/ 67 w 67"/>
                                <a:gd name="GluePoint1Y" fmla="*/ 1587 h 39"/>
                                <a:gd name="GluePoint2X" fmla="*/ 44 w 67"/>
                                <a:gd name="GluePoint2Y" fmla="*/ 1600 h 39"/>
                                <a:gd name="GluePoint3X" fmla="*/ 50 w 67"/>
                                <a:gd name="GluePoint3Y" fmla="*/ 1597 h 39"/>
                                <a:gd name="GluePoint4X" fmla="*/ 67 w 67"/>
                                <a:gd name="GluePoint4Y" fmla="*/ 1587 h 39"/>
                              </a:gdLst>
                              <a:ahLst/>
                              <a:cxnLst>
                                <a:cxn ang="0">
                                  <a:pos x="GluePoint1X" y="GluePoint1Y"/>
                                </a:cxn>
                                <a:cxn ang="0">
                                  <a:pos x="GluePoint2X" y="GluePoint2Y"/>
                                </a:cxn>
                                <a:cxn ang="0">
                                  <a:pos x="GluePoint3X" y="GluePoint3Y"/>
                                </a:cxn>
                                <a:cxn ang="0">
                                  <a:pos x="GluePoint4X" y="GluePoint4Y"/>
                                </a:cxn>
                              </a:cxnLst>
                              <a:rect l="l" t="t" r="r" b="b"/>
                              <a:pathLst>
                                <a:path w="67" h="39">
                                  <a:moveTo>
                                    <a:pt x="67" y="0"/>
                                  </a:moveTo>
                                  <a:lnTo>
                                    <a:pt x="44" y="13"/>
                                  </a:lnTo>
                                  <a:lnTo>
                                    <a:pt x="50" y="10"/>
                                  </a:lnTo>
                                  <a:lnTo>
                                    <a:pt x="67" y="0"/>
                                  </a:lnTo>
                                  <a:close/>
                                </a:path>
                              </a:pathLst>
                            </a:custGeom>
                            <a:solidFill>
                              <a:srgbClr val="fdc300"/>
                            </a:solidFill>
                            <a:ln w="0">
                              <a:noFill/>
                            </a:ln>
                          </wps:spPr>
                          <wps:style>
                            <a:lnRef idx="0"/>
                            <a:fillRef idx="0"/>
                            <a:effectRef idx="0"/>
                            <a:fontRef idx="minor"/>
                          </wps:style>
                          <wps:bodyPr/>
                        </wps:wsp>
                        <pic:pic xmlns:pic="http://schemas.openxmlformats.org/drawingml/2006/picture">
                          <pic:nvPicPr>
                            <pic:cNvPr id="201" name="Picture 2108" descr=""/>
                            <pic:cNvPicPr/>
                          </pic:nvPicPr>
                          <pic:blipFill>
                            <a:blip r:embed="rId70"/>
                            <a:stretch/>
                          </pic:blipFill>
                          <pic:spPr>
                            <a:xfrm>
                              <a:off x="5760" y="13320"/>
                              <a:ext cx="17280" cy="10080"/>
                            </a:xfrm>
                            <a:prstGeom prst="rect">
                              <a:avLst/>
                            </a:prstGeom>
                            <a:noFill/>
                            <a:ln w="0">
                              <a:noFill/>
                            </a:ln>
                          </pic:spPr>
                        </pic:pic>
                      </wpg:grpSp>
                      <wpg:grpSp>
                        <wpg:cNvGrpSpPr/>
                        <wpg:grpSpPr>
                          <a:xfrm>
                            <a:off x="5286240" y="813600"/>
                            <a:ext cx="42480" cy="20160"/>
                          </a:xfrm>
                        </wpg:grpSpPr>
                        <wps:wsp>
                          <wps:cNvPr id="202" name="Freeform 2106"/>
                          <wps:cNvSpPr/>
                          <wps:spPr>
                            <a:xfrm>
                              <a:off x="0" y="0"/>
                              <a:ext cx="42480" cy="20160"/>
                            </a:xfrm>
                            <a:custGeom>
                              <a:avLst/>
                              <a:gdLst>
                                <a:gd name="GluePoint1X" fmla="*/ 47 w 67"/>
                                <a:gd name="GluePoint1Y" fmla="*/ 1573 h 33"/>
                                <a:gd name="GluePoint2X" fmla="*/ 0 w 67"/>
                                <a:gd name="GluePoint2Y" fmla="*/ 1596 h 33"/>
                                <a:gd name="GluePoint3X" fmla="*/ 47 w 67"/>
                                <a:gd name="GluePoint3Y" fmla="*/ 1573 h 33"/>
                              </a:gdLst>
                              <a:ahLst/>
                              <a:cxnLst>
                                <a:cxn ang="0">
                                  <a:pos x="GluePoint1X" y="GluePoint1Y"/>
                                </a:cxn>
                                <a:cxn ang="0">
                                  <a:pos x="GluePoint2X" y="GluePoint2Y"/>
                                </a:cxn>
                                <a:cxn ang="0">
                                  <a:pos x="GluePoint3X" y="GluePoint3Y"/>
                                </a:cxn>
                              </a:cxnLst>
                              <a:rect l="l" t="t" r="r" b="b"/>
                              <a:pathLst>
                                <a:path w="67" h="33">
                                  <a:moveTo>
                                    <a:pt x="47" y="9"/>
                                  </a:moveTo>
                                  <a:lnTo>
                                    <a:pt x="0" y="32"/>
                                  </a:lnTo>
                                  <a:lnTo>
                                    <a:pt x="47" y="9"/>
                                  </a:lnTo>
                                  <a:close/>
                                </a:path>
                              </a:pathLst>
                            </a:custGeom>
                            <a:solidFill>
                              <a:srgbClr val="fdc300"/>
                            </a:solidFill>
                            <a:ln w="0">
                              <a:noFill/>
                            </a:ln>
                          </wps:spPr>
                          <wps:style>
                            <a:lnRef idx="0"/>
                            <a:fillRef idx="0"/>
                            <a:effectRef idx="0"/>
                            <a:fontRef idx="minor"/>
                          </wps:style>
                          <wps:bodyPr/>
                        </wps:wsp>
                        <wps:wsp>
                          <wps:cNvPr id="203" name="Freeform 2105"/>
                          <wps:cNvSpPr/>
                          <wps:spPr>
                            <a:xfrm>
                              <a:off x="0" y="0"/>
                              <a:ext cx="42480" cy="20160"/>
                            </a:xfrm>
                            <a:custGeom>
                              <a:avLst/>
                              <a:gdLst>
                                <a:gd name="GluePoint1X" fmla="*/ 67 w 67"/>
                                <a:gd name="GluePoint1Y" fmla="*/ 1564 h 33"/>
                                <a:gd name="GluePoint2X" fmla="*/ 47 w 67"/>
                                <a:gd name="GluePoint2Y" fmla="*/ 1573 h 33"/>
                                <a:gd name="GluePoint3X" fmla="*/ 58 w 67"/>
                                <a:gd name="GluePoint3Y" fmla="*/ 1568 h 33"/>
                                <a:gd name="GluePoint4X" fmla="*/ 67 w 67"/>
                                <a:gd name="GluePoint4Y" fmla="*/ 1564 h 33"/>
                              </a:gdLst>
                              <a:ahLst/>
                              <a:cxnLst>
                                <a:cxn ang="0">
                                  <a:pos x="GluePoint1X" y="GluePoint1Y"/>
                                </a:cxn>
                                <a:cxn ang="0">
                                  <a:pos x="GluePoint2X" y="GluePoint2Y"/>
                                </a:cxn>
                                <a:cxn ang="0">
                                  <a:pos x="GluePoint3X" y="GluePoint3Y"/>
                                </a:cxn>
                                <a:cxn ang="0">
                                  <a:pos x="GluePoint4X" y="GluePoint4Y"/>
                                </a:cxn>
                              </a:cxnLst>
                              <a:rect l="l" t="t" r="r" b="b"/>
                              <a:pathLst>
                                <a:path w="67" h="33">
                                  <a:moveTo>
                                    <a:pt x="67" y="0"/>
                                  </a:moveTo>
                                  <a:lnTo>
                                    <a:pt x="47" y="9"/>
                                  </a:lnTo>
                                  <a:lnTo>
                                    <a:pt x="58" y="4"/>
                                  </a:lnTo>
                                  <a:lnTo>
                                    <a:pt x="67" y="0"/>
                                  </a:lnTo>
                                  <a:close/>
                                </a:path>
                              </a:pathLst>
                            </a:custGeom>
                            <a:solidFill>
                              <a:srgbClr val="fdc300"/>
                            </a:solidFill>
                            <a:ln w="0">
                              <a:noFill/>
                            </a:ln>
                          </wps:spPr>
                          <wps:style>
                            <a:lnRef idx="0"/>
                            <a:fillRef idx="0"/>
                            <a:effectRef idx="0"/>
                            <a:fontRef idx="minor"/>
                          </wps:style>
                          <wps:bodyPr/>
                        </wps:wsp>
                      </wpg:grpSp>
                      <wpg:grpSp>
                        <wpg:cNvGrpSpPr/>
                        <wpg:grpSpPr>
                          <a:xfrm>
                            <a:off x="5286240" y="813600"/>
                            <a:ext cx="42480" cy="20160"/>
                          </a:xfrm>
                        </wpg:grpSpPr>
                        <wps:wsp>
                          <wps:cNvPr id="204" name="Freeform 2103"/>
                          <wps:cNvSpPr/>
                          <wps:spPr>
                            <a:xfrm>
                              <a:off x="0" y="0"/>
                              <a:ext cx="42480" cy="20160"/>
                            </a:xfrm>
                            <a:custGeom>
                              <a:avLst/>
                              <a:gdLst>
                                <a:gd name="GluePoint1X" fmla="*/ 67 w 67"/>
                                <a:gd name="GluePoint1Y" fmla="*/ 1517 h 33"/>
                                <a:gd name="GluePoint2X" fmla="*/ 58 w 67"/>
                                <a:gd name="GluePoint2Y" fmla="*/ 1520 h 33"/>
                                <a:gd name="GluePoint3X" fmla="*/ 48 w 67"/>
                                <a:gd name="GluePoint3Y" fmla="*/ 1525 h 33"/>
                                <a:gd name="GluePoint4X" fmla="*/ 37 w 67"/>
                                <a:gd name="GluePoint4Y" fmla="*/ 1530 h 33"/>
                                <a:gd name="GluePoint5X" fmla="*/ 28 w 67"/>
                                <a:gd name="GluePoint5Y" fmla="*/ 1535 h 33"/>
                                <a:gd name="GluePoint6X" fmla="*/ 19 w 67"/>
                                <a:gd name="GluePoint6Y" fmla="*/ 1539 h 33"/>
                                <a:gd name="GluePoint7X" fmla="*/ 10 w 67"/>
                                <a:gd name="GluePoint7Y" fmla="*/ 1544 h 33"/>
                                <a:gd name="GluePoint8X" fmla="*/ 0 w 67"/>
                                <a:gd name="GluePoint8Y" fmla="*/ 1549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l" t="t" r="r" b="b"/>
                              <a:pathLst>
                                <a:path w="67" h="33">
                                  <a:moveTo>
                                    <a:pt x="67" y="0"/>
                                  </a:moveTo>
                                  <a:lnTo>
                                    <a:pt x="58" y="4"/>
                                  </a:lnTo>
                                  <a:lnTo>
                                    <a:pt x="48" y="9"/>
                                  </a:lnTo>
                                  <a:lnTo>
                                    <a:pt x="37" y="14"/>
                                  </a:lnTo>
                                  <a:lnTo>
                                    <a:pt x="28" y="19"/>
                                  </a:lnTo>
                                  <a:lnTo>
                                    <a:pt x="19" y="23"/>
                                  </a:lnTo>
                                  <a:lnTo>
                                    <a:pt x="10" y="28"/>
                                  </a:lnTo>
                                  <a:lnTo>
                                    <a:pt x="0" y="33"/>
                                  </a:lnTo>
                                </a:path>
                              </a:pathLst>
                            </a:custGeom>
                            <a:noFill/>
                            <a:ln w="1800">
                              <a:solidFill>
                                <a:srgbClr val="a07843"/>
                              </a:solidFill>
                              <a:round/>
                            </a:ln>
                          </wps:spPr>
                          <wps:style>
                            <a:lnRef idx="0"/>
                            <a:fillRef idx="0"/>
                            <a:effectRef idx="0"/>
                            <a:fontRef idx="minor"/>
                          </wps:style>
                          <wps:bodyPr/>
                        </wps:wsp>
                      </wpg:grpSp>
                      <wpg:grpSp>
                        <wpg:cNvGrpSpPr/>
                        <wpg:grpSpPr>
                          <a:xfrm>
                            <a:off x="5301000" y="827280"/>
                            <a:ext cx="45720" cy="24840"/>
                          </a:xfrm>
                        </wpg:grpSpPr>
                        <wps:wsp>
                          <wps:cNvPr id="205" name="Freeform 2101"/>
                          <wps:cNvSpPr/>
                          <wps:spPr>
                            <a:xfrm>
                              <a:off x="0" y="0"/>
                              <a:ext cx="45720" cy="24840"/>
                            </a:xfrm>
                            <a:custGeom>
                              <a:avLst/>
                              <a:gdLst>
                                <a:gd name="GluePoint1X" fmla="*/ 49 w 72"/>
                                <a:gd name="GluePoint1Y" fmla="*/ 1599 h 41"/>
                                <a:gd name="GluePoint2X" fmla="*/ 17 w 72"/>
                                <a:gd name="GluePoint2Y" fmla="*/ 1617 h 41"/>
                                <a:gd name="GluePoint3X" fmla="*/ 0 w 72"/>
                                <a:gd name="GluePoint3Y" fmla="*/ 1627 h 41"/>
                                <a:gd name="GluePoint4X" fmla="*/ 49 w 72"/>
                                <a:gd name="GluePoint4Y" fmla="*/ 1599 h 41"/>
                              </a:gdLst>
                              <a:ahLst/>
                              <a:cxnLst>
                                <a:cxn ang="0">
                                  <a:pos x="GluePoint1X" y="GluePoint1Y"/>
                                </a:cxn>
                                <a:cxn ang="0">
                                  <a:pos x="GluePoint2X" y="GluePoint2Y"/>
                                </a:cxn>
                                <a:cxn ang="0">
                                  <a:pos x="GluePoint3X" y="GluePoint3Y"/>
                                </a:cxn>
                                <a:cxn ang="0">
                                  <a:pos x="GluePoint4X" y="GluePoint4Y"/>
                                </a:cxn>
                              </a:cxnLst>
                              <a:rect l="l" t="t" r="r" b="b"/>
                              <a:pathLst>
                                <a:path w="72" h="41">
                                  <a:moveTo>
                                    <a:pt x="49" y="13"/>
                                  </a:moveTo>
                                  <a:lnTo>
                                    <a:pt x="17" y="31"/>
                                  </a:lnTo>
                                  <a:lnTo>
                                    <a:pt x="0" y="41"/>
                                  </a:lnTo>
                                  <a:lnTo>
                                    <a:pt x="49" y="13"/>
                                  </a:lnTo>
                                  <a:close/>
                                </a:path>
                              </a:pathLst>
                            </a:custGeom>
                            <a:solidFill>
                              <a:srgbClr val="fdc300"/>
                            </a:solidFill>
                            <a:ln w="0">
                              <a:noFill/>
                            </a:ln>
                          </wps:spPr>
                          <wps:style>
                            <a:lnRef idx="0"/>
                            <a:fillRef idx="0"/>
                            <a:effectRef idx="0"/>
                            <a:fontRef idx="minor"/>
                          </wps:style>
                          <wps:bodyPr/>
                        </wps:wsp>
                        <wps:wsp>
                          <wps:cNvPr id="206" name="Freeform 2100"/>
                          <wps:cNvSpPr/>
                          <wps:spPr>
                            <a:xfrm>
                              <a:off x="0" y="0"/>
                              <a:ext cx="45720" cy="24840"/>
                            </a:xfrm>
                            <a:custGeom>
                              <a:avLst/>
                              <a:gdLst>
                                <a:gd name="GluePoint1X" fmla="*/ 72 w 72"/>
                                <a:gd name="GluePoint1Y" fmla="*/ 1586 h 41"/>
                                <a:gd name="GluePoint2X" fmla="*/ 49 w 72"/>
                                <a:gd name="GluePoint2Y" fmla="*/ 1599 h 41"/>
                                <a:gd name="GluePoint3X" fmla="*/ 54 w 72"/>
                                <a:gd name="GluePoint3Y" fmla="*/ 1596 h 41"/>
                                <a:gd name="GluePoint4X" fmla="*/ 72 w 72"/>
                                <a:gd name="GluePoint4Y" fmla="*/ 1586 h 41"/>
                              </a:gdLst>
                              <a:ahLst/>
                              <a:cxnLst>
                                <a:cxn ang="0">
                                  <a:pos x="GluePoint1X" y="GluePoint1Y"/>
                                </a:cxn>
                                <a:cxn ang="0">
                                  <a:pos x="GluePoint2X" y="GluePoint2Y"/>
                                </a:cxn>
                                <a:cxn ang="0">
                                  <a:pos x="GluePoint3X" y="GluePoint3Y"/>
                                </a:cxn>
                                <a:cxn ang="0">
                                  <a:pos x="GluePoint4X" y="GluePoint4Y"/>
                                </a:cxn>
                              </a:cxnLst>
                              <a:rect l="l" t="t" r="r" b="b"/>
                              <a:pathLst>
                                <a:path w="72" h="41">
                                  <a:moveTo>
                                    <a:pt x="72" y="0"/>
                                  </a:moveTo>
                                  <a:lnTo>
                                    <a:pt x="49" y="13"/>
                                  </a:lnTo>
                                  <a:lnTo>
                                    <a:pt x="54" y="10"/>
                                  </a:lnTo>
                                  <a:lnTo>
                                    <a:pt x="72" y="0"/>
                                  </a:lnTo>
                                  <a:close/>
                                </a:path>
                              </a:pathLst>
                            </a:custGeom>
                            <a:solidFill>
                              <a:srgbClr val="fdc300"/>
                            </a:solidFill>
                            <a:ln w="0">
                              <a:noFill/>
                            </a:ln>
                          </wps:spPr>
                          <wps:style>
                            <a:lnRef idx="0"/>
                            <a:fillRef idx="0"/>
                            <a:effectRef idx="0"/>
                            <a:fontRef idx="minor"/>
                          </wps:style>
                          <wps:bodyPr/>
                        </wps:wsp>
                      </wpg:grpSp>
                      <wpg:grpSp>
                        <wpg:cNvGrpSpPr/>
                        <wpg:grpSpPr>
                          <a:xfrm>
                            <a:off x="5301000" y="827280"/>
                            <a:ext cx="45720" cy="24840"/>
                          </a:xfrm>
                        </wpg:grpSpPr>
                        <wps:wsp>
                          <wps:cNvPr id="207" name="Freeform 2098"/>
                          <wps:cNvSpPr/>
                          <wps:spPr>
                            <a:xfrm>
                              <a:off x="0" y="0"/>
                              <a:ext cx="45720" cy="24840"/>
                            </a:xfrm>
                            <a:custGeom>
                              <a:avLst/>
                              <a:gdLst>
                                <a:gd name="GluePoint1X" fmla="*/ 0 w 72"/>
                                <a:gd name="GluePoint1Y" fmla="*/ 1627 h 41"/>
                                <a:gd name="GluePoint2X" fmla="*/ 17 w 72"/>
                                <a:gd name="GluePoint2Y" fmla="*/ 1617 h 41"/>
                                <a:gd name="GluePoint3X" fmla="*/ 35 w 72"/>
                                <a:gd name="GluePoint3Y" fmla="*/ 1607 h 41"/>
                                <a:gd name="GluePoint4X" fmla="*/ 54 w 72"/>
                                <a:gd name="GluePoint4Y" fmla="*/ 1596 h 41"/>
                                <a:gd name="GluePoint5X" fmla="*/ 72 w 72"/>
                                <a:gd name="GluePoint5Y" fmla="*/ 1586 h 41"/>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72" h="41">
                                  <a:moveTo>
                                    <a:pt x="0" y="41"/>
                                  </a:moveTo>
                                  <a:lnTo>
                                    <a:pt x="17" y="31"/>
                                  </a:lnTo>
                                  <a:lnTo>
                                    <a:pt x="35" y="21"/>
                                  </a:lnTo>
                                  <a:lnTo>
                                    <a:pt x="54" y="10"/>
                                  </a:lnTo>
                                  <a:lnTo>
                                    <a:pt x="72" y="0"/>
                                  </a:lnTo>
                                </a:path>
                              </a:pathLst>
                            </a:custGeom>
                            <a:noFill/>
                            <a:ln w="1800">
                              <a:solidFill>
                                <a:srgbClr val="a07843"/>
                              </a:solidFill>
                              <a:round/>
                            </a:ln>
                          </wps:spPr>
                          <wps:style>
                            <a:lnRef idx="0"/>
                            <a:fillRef idx="0"/>
                            <a:effectRef idx="0"/>
                            <a:fontRef idx="minor"/>
                          </wps:style>
                          <wps:bodyPr/>
                        </wps:wsp>
                      </wpg:grpSp>
                      <wpg:grpSp>
                        <wpg:cNvGrpSpPr/>
                        <wpg:grpSpPr>
                          <a:xfrm>
                            <a:off x="5238000" y="833760"/>
                            <a:ext cx="142920" cy="227160"/>
                          </a:xfrm>
                        </wpg:grpSpPr>
                        <wps:wsp>
                          <wps:cNvPr id="208" name="Freeform 2096"/>
                          <wps:cNvSpPr/>
                          <wps:spPr>
                            <a:xfrm>
                              <a:off x="139680" y="180360"/>
                              <a:ext cx="3240" cy="47160"/>
                            </a:xfrm>
                            <a:custGeom>
                              <a:avLst/>
                              <a:gdLst>
                                <a:gd name="GluePoint1X" fmla="*/ 101 w 225"/>
                                <a:gd name="GluePoint1Y" fmla="*/ 1622 h 367"/>
                                <a:gd name="GluePoint2X" fmla="*/ 76 w 225"/>
                                <a:gd name="GluePoint2Y" fmla="*/ 1639 h 367"/>
                                <a:gd name="GluePoint3X" fmla="*/ 57 w 225"/>
                                <a:gd name="GluePoint3Y" fmla="*/ 1655 h 367"/>
                                <a:gd name="GluePoint4X" fmla="*/ 45 w 225"/>
                                <a:gd name="GluePoint4Y" fmla="*/ 1675 h 367"/>
                                <a:gd name="GluePoint5X" fmla="*/ 43 w 225"/>
                                <a:gd name="GluePoint5Y" fmla="*/ 1698 h 367"/>
                                <a:gd name="GluePoint6X" fmla="*/ 51 w 225"/>
                                <a:gd name="GluePoint6Y" fmla="*/ 1722 h 367"/>
                                <a:gd name="GluePoint7X" fmla="*/ 72 w 225"/>
                                <a:gd name="GluePoint7Y" fmla="*/ 1739 h 367"/>
                                <a:gd name="GluePoint8X" fmla="*/ 112 w 225"/>
                                <a:gd name="GluePoint8Y" fmla="*/ 1761 h 367"/>
                                <a:gd name="GluePoint9X" fmla="*/ 180 w 225"/>
                                <a:gd name="GluePoint9Y" fmla="*/ 1802 h 367"/>
                                <a:gd name="GluePoint10X" fmla="*/ 225 w 225"/>
                                <a:gd name="GluePoint10Y" fmla="*/ 1861 h 367"/>
                                <a:gd name="GluePoint11X" fmla="*/ 215 w 225"/>
                                <a:gd name="GluePoint11Y" fmla="*/ 1919 h 367"/>
                                <a:gd name="GluePoint12X" fmla="*/ 188 w 225"/>
                                <a:gd name="GluePoint12Y" fmla="*/ 1958 h 367"/>
                                <a:gd name="GluePoint13X" fmla="*/ 183 w 225"/>
                                <a:gd name="GluePoint13Y" fmla="*/ 1956 h 367"/>
                                <a:gd name="GluePoint14X" fmla="*/ 202 w 225"/>
                                <a:gd name="GluePoint14Y" fmla="*/ 1925 h 367"/>
                                <a:gd name="GluePoint15X" fmla="*/ 206 w 225"/>
                                <a:gd name="GluePoint15Y" fmla="*/ 1886 h 367"/>
                                <a:gd name="GluePoint16X" fmla="*/ 175 w 225"/>
                                <a:gd name="GluePoint16Y" fmla="*/ 1840 h 367"/>
                                <a:gd name="GluePoint17X" fmla="*/ 89 w 225"/>
                                <a:gd name="GluePoint17Y" fmla="*/ 1791 h 367"/>
                                <a:gd name="GluePoint18X" fmla="*/ 38 w 225"/>
                                <a:gd name="GluePoint18Y" fmla="*/ 1763 h 367"/>
                                <a:gd name="GluePoint19X" fmla="*/ 10 w 225"/>
                                <a:gd name="GluePoint19Y" fmla="*/ 1735 h 367"/>
                                <a:gd name="GluePoint20X" fmla="*/ 0 w 225"/>
                                <a:gd name="GluePoint20Y" fmla="*/ 1702 h 367"/>
                                <a:gd name="GluePoint21X" fmla="*/ 6 w 225"/>
                                <a:gd name="GluePoint21Y" fmla="*/ 1664 h 367"/>
                                <a:gd name="GluePoint22X" fmla="*/ 17 w 225"/>
                                <a:gd name="GluePoint22Y" fmla="*/ 1642 h 367"/>
                                <a:gd name="GluePoint23X" fmla="*/ 34 w 225"/>
                                <a:gd name="GluePoint23Y" fmla="*/ 1622 h 367"/>
                                <a:gd name="GluePoint24X" fmla="*/ 55 w 225"/>
                                <a:gd name="GluePoint24Y" fmla="*/ 1606 h 367"/>
                                <a:gd name="GluePoint25X" fmla="*/ 77 w 225"/>
                                <a:gd name="GluePoint25Y" fmla="*/ 1592 h 367"/>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Lst>
                              <a:rect l="l" t="t" r="r" b="b"/>
                              <a:pathLst>
                                <a:path w="225" h="367">
                                  <a:moveTo>
                                    <a:pt x="101" y="30"/>
                                  </a:moveTo>
                                  <a:lnTo>
                                    <a:pt x="76" y="47"/>
                                  </a:lnTo>
                                  <a:lnTo>
                                    <a:pt x="57" y="64"/>
                                  </a:lnTo>
                                  <a:lnTo>
                                    <a:pt x="45" y="84"/>
                                  </a:lnTo>
                                  <a:lnTo>
                                    <a:pt x="43" y="107"/>
                                  </a:lnTo>
                                  <a:lnTo>
                                    <a:pt x="51" y="131"/>
                                  </a:lnTo>
                                  <a:lnTo>
                                    <a:pt x="72" y="148"/>
                                  </a:lnTo>
                                  <a:lnTo>
                                    <a:pt x="112" y="170"/>
                                  </a:lnTo>
                                  <a:lnTo>
                                    <a:pt x="180" y="211"/>
                                  </a:lnTo>
                                  <a:lnTo>
                                    <a:pt x="225" y="270"/>
                                  </a:lnTo>
                                  <a:lnTo>
                                    <a:pt x="215" y="328"/>
                                  </a:lnTo>
                                  <a:lnTo>
                                    <a:pt x="188" y="367"/>
                                  </a:lnTo>
                                  <a:lnTo>
                                    <a:pt x="183" y="365"/>
                                  </a:lnTo>
                                  <a:lnTo>
                                    <a:pt x="202" y="334"/>
                                  </a:lnTo>
                                  <a:lnTo>
                                    <a:pt x="206" y="295"/>
                                  </a:lnTo>
                                  <a:lnTo>
                                    <a:pt x="175" y="249"/>
                                  </a:lnTo>
                                  <a:lnTo>
                                    <a:pt x="89" y="200"/>
                                  </a:lnTo>
                                  <a:lnTo>
                                    <a:pt x="38" y="172"/>
                                  </a:lnTo>
                                  <a:lnTo>
                                    <a:pt x="10" y="144"/>
                                  </a:lnTo>
                                  <a:lnTo>
                                    <a:pt x="0" y="111"/>
                                  </a:lnTo>
                                  <a:lnTo>
                                    <a:pt x="6" y="73"/>
                                  </a:lnTo>
                                  <a:lnTo>
                                    <a:pt x="17" y="50"/>
                                  </a:lnTo>
                                  <a:lnTo>
                                    <a:pt x="34" y="30"/>
                                  </a:lnTo>
                                  <a:lnTo>
                                    <a:pt x="55" y="14"/>
                                  </a:lnTo>
                                  <a:lnTo>
                                    <a:pt x="77" y="0"/>
                                  </a:lnTo>
                                </a:path>
                              </a:pathLst>
                            </a:custGeom>
                            <a:noFill/>
                            <a:ln w="1800">
                              <a:solidFill>
                                <a:srgbClr val="a07843"/>
                              </a:solidFill>
                              <a:round/>
                            </a:ln>
                          </wps:spPr>
                          <wps:style>
                            <a:lnRef idx="0"/>
                            <a:fillRef idx="0"/>
                            <a:effectRef idx="0"/>
                            <a:fontRef idx="minor"/>
                          </wps:style>
                          <wps:bodyPr/>
                        </wps:wsp>
                        <pic:pic xmlns:pic="http://schemas.openxmlformats.org/drawingml/2006/picture">
                          <pic:nvPicPr>
                            <pic:cNvPr id="209" name="Picture 2095" descr=""/>
                            <pic:cNvPicPr/>
                          </pic:nvPicPr>
                          <pic:blipFill>
                            <a:blip r:embed="rId71"/>
                            <a:stretch/>
                          </pic:blipFill>
                          <pic:spPr>
                            <a:xfrm>
                              <a:off x="0" y="0"/>
                              <a:ext cx="720" cy="23400"/>
                            </a:xfrm>
                            <a:prstGeom prst="rect">
                              <a:avLst/>
                            </a:prstGeom>
                            <a:noFill/>
                            <a:ln w="0">
                              <a:noFill/>
                            </a:ln>
                          </pic:spPr>
                        </pic:pic>
                      </wpg:grpSp>
                      <wpg:grpSp>
                        <wpg:cNvGrpSpPr/>
                        <wpg:grpSpPr>
                          <a:xfrm>
                            <a:off x="5308560" y="958680"/>
                            <a:ext cx="16560" cy="113760"/>
                          </a:xfrm>
                        </wpg:grpSpPr>
                        <wps:wsp>
                          <wps:cNvPr id="210" name="Freeform 2093"/>
                          <wps:cNvSpPr/>
                          <wps:spPr>
                            <a:xfrm>
                              <a:off x="0" y="0"/>
                              <a:ext cx="16560" cy="113760"/>
                            </a:xfrm>
                            <a:custGeom>
                              <a:avLst/>
                              <a:gdLst>
                                <a:gd name="GluePoint1X" fmla="*/ 0 w 27"/>
                                <a:gd name="GluePoint1Y" fmla="*/ 1798 h 184"/>
                                <a:gd name="GluePoint2X" fmla="*/ 0 w 27"/>
                                <a:gd name="GluePoint2Y" fmla="*/ 1982 h 184"/>
                                <a:gd name="GluePoint3X" fmla="*/ 26 w 27"/>
                                <a:gd name="GluePoint3Y" fmla="*/ 1982 h 184"/>
                                <a:gd name="GluePoint4X" fmla="*/ 26 w 27"/>
                                <a:gd name="GluePoint4Y" fmla="*/ 1804 h 184"/>
                              </a:gdLst>
                              <a:ahLst/>
                              <a:cxnLst>
                                <a:cxn ang="0">
                                  <a:pos x="GluePoint1X" y="GluePoint1Y"/>
                                </a:cxn>
                                <a:cxn ang="0">
                                  <a:pos x="GluePoint2X" y="GluePoint2Y"/>
                                </a:cxn>
                                <a:cxn ang="0">
                                  <a:pos x="GluePoint3X" y="GluePoint3Y"/>
                                </a:cxn>
                                <a:cxn ang="0">
                                  <a:pos x="GluePoint4X" y="GluePoint4Y"/>
                                </a:cxn>
                              </a:cxnLst>
                              <a:rect l="l" t="t" r="r" b="b"/>
                              <a:pathLst>
                                <a:path w="27" h="184">
                                  <a:moveTo>
                                    <a:pt x="0" y="0"/>
                                  </a:moveTo>
                                  <a:lnTo>
                                    <a:pt x="0" y="184"/>
                                  </a:lnTo>
                                  <a:lnTo>
                                    <a:pt x="27" y="184"/>
                                  </a:lnTo>
                                  <a:lnTo>
                                    <a:pt x="27" y="6"/>
                                  </a:lnTo>
                                </a:path>
                              </a:pathLst>
                            </a:custGeom>
                            <a:noFill/>
                            <a:ln w="720">
                              <a:solidFill>
                                <a:srgbClr val="4d3d1e"/>
                              </a:solidFill>
                              <a:round/>
                            </a:ln>
                          </wps:spPr>
                          <wps:style>
                            <a:lnRef idx="0"/>
                            <a:fillRef idx="0"/>
                            <a:effectRef idx="0"/>
                            <a:fontRef idx="minor"/>
                          </wps:style>
                          <wps:bodyPr/>
                        </wps:wsp>
                      </wpg:grpSp>
                      <wpg:grpSp>
                        <wpg:cNvGrpSpPr/>
                        <wpg:grpSpPr>
                          <a:xfrm>
                            <a:off x="5302080" y="851400"/>
                            <a:ext cx="1440" cy="1440"/>
                          </a:xfrm>
                        </wpg:grpSpPr>
                        <wps:wsp>
                          <wps:cNvPr id="211" name="Freeform 2091"/>
                          <wps:cNvSpPr/>
                          <wps:spPr>
                            <a:xfrm>
                              <a:off x="0" y="0"/>
                              <a:ext cx="720" cy="720"/>
                            </a:xfrm>
                            <a:custGeom>
                              <a:avLst/>
                              <a:gdLst>
                                <a:gd name="GluePoint1X" fmla="*/ 2 w 1"/>
                                <a:gd name="GluePoint1Y" fmla="*/ 3250 h 1"/>
                                <a:gd name="GluePoint2X" fmla="*/ 0 w 1"/>
                                <a:gd name="GluePoint2Y" fmla="*/ 3250 h 1"/>
                                <a:gd name="GluePoint3X" fmla="*/ 0 w 1"/>
                                <a:gd name="GluePoint3Y" fmla="*/ 3252 h 1"/>
                                <a:gd name="GluePoint4X" fmla="*/ 0 w 1"/>
                                <a:gd name="GluePoint4Y" fmla="*/ 3252 h 1"/>
                              </a:gdLst>
                              <a:ahLst/>
                              <a:cxnLst>
                                <a:cxn ang="0">
                                  <a:pos x="GluePoint1X" y="GluePoint1Y"/>
                                </a:cxn>
                                <a:cxn ang="0">
                                  <a:pos x="GluePoint2X" y="GluePoint2Y"/>
                                </a:cxn>
                                <a:cxn ang="0">
                                  <a:pos x="GluePoint3X" y="GluePoint3Y"/>
                                </a:cxn>
                                <a:cxn ang="0">
                                  <a:pos x="GluePoint4X" y="GluePoint4Y"/>
                                </a:cxn>
                              </a:cxnLst>
                              <a:rect l="l" t="t" r="r" b="b"/>
                              <a:pathLst>
                                <a:path w="1" h="1">
                                  <a:moveTo>
                                    <a:pt x="1" y="0"/>
                                  </a:moveTo>
                                  <a:lnTo>
                                    <a:pt x="0" y="0"/>
                                  </a:lnTo>
                                  <a:lnTo>
                                    <a:pt x="0" y="1"/>
                                  </a:lnTo>
                                </a:path>
                              </a:pathLst>
                            </a:custGeom>
                            <a:noFill/>
                            <a:ln w="1800">
                              <a:solidFill>
                                <a:srgbClr val="a07843"/>
                              </a:solidFill>
                              <a:round/>
                            </a:ln>
                          </wps:spPr>
                          <wps:style>
                            <a:lnRef idx="0"/>
                            <a:fillRef idx="0"/>
                            <a:effectRef idx="0"/>
                            <a:fontRef idx="minor"/>
                          </wps:style>
                          <wps:bodyPr/>
                        </wps:wsp>
                        <pic:pic xmlns:pic="http://schemas.openxmlformats.org/drawingml/2006/picture">
                          <pic:nvPicPr>
                            <pic:cNvPr id="212" name="Picture 2090" descr=""/>
                            <pic:cNvPicPr/>
                          </pic:nvPicPr>
                          <pic:blipFill>
                            <a:blip r:embed="rId72"/>
                            <a:stretch/>
                          </pic:blipFill>
                          <pic:spPr>
                            <a:xfrm>
                              <a:off x="0" y="720"/>
                              <a:ext cx="1440" cy="720"/>
                            </a:xfrm>
                            <a:prstGeom prst="rect">
                              <a:avLst/>
                            </a:prstGeom>
                            <a:noFill/>
                            <a:ln w="0">
                              <a:noFill/>
                            </a:ln>
                          </pic:spPr>
                        </pic:pic>
                        <pic:pic xmlns:pic="http://schemas.openxmlformats.org/drawingml/2006/picture">
                          <pic:nvPicPr>
                            <pic:cNvPr id="213" name="Picture 2089" descr=""/>
                            <pic:cNvPicPr/>
                          </pic:nvPicPr>
                          <pic:blipFill>
                            <a:blip r:embed="rId73"/>
                            <a:stretch/>
                          </pic:blipFill>
                          <pic:spPr>
                            <a:xfrm>
                              <a:off x="0" y="720"/>
                              <a:ext cx="1440" cy="720"/>
                            </a:xfrm>
                            <a:prstGeom prst="rect">
                              <a:avLst/>
                            </a:prstGeom>
                            <a:noFill/>
                            <a:ln w="0">
                              <a:noFill/>
                            </a:ln>
                          </pic:spPr>
                        </pic:pic>
                        <pic:pic xmlns:pic="http://schemas.openxmlformats.org/drawingml/2006/picture">
                          <pic:nvPicPr>
                            <pic:cNvPr id="214" name="Picture 2088" descr=""/>
                            <pic:cNvPicPr/>
                          </pic:nvPicPr>
                          <pic:blipFill>
                            <a:blip r:embed="rId74"/>
                            <a:stretch/>
                          </pic:blipFill>
                          <pic:spPr>
                            <a:xfrm>
                              <a:off x="0" y="720"/>
                              <a:ext cx="1440" cy="720"/>
                            </a:xfrm>
                            <a:prstGeom prst="rect">
                              <a:avLst/>
                            </a:prstGeom>
                            <a:noFill/>
                            <a:ln w="0">
                              <a:noFill/>
                            </a:ln>
                          </pic:spPr>
                        </pic:pic>
                        <pic:pic xmlns:pic="http://schemas.openxmlformats.org/drawingml/2006/picture">
                          <pic:nvPicPr>
                            <pic:cNvPr id="215" name="Picture 2087" descr=""/>
                            <pic:cNvPicPr/>
                          </pic:nvPicPr>
                          <pic:blipFill>
                            <a:blip r:embed="rId75"/>
                            <a:stretch/>
                          </pic:blipFill>
                          <pic:spPr>
                            <a:xfrm>
                              <a:off x="0" y="720"/>
                              <a:ext cx="1440" cy="720"/>
                            </a:xfrm>
                            <a:prstGeom prst="rect">
                              <a:avLst/>
                            </a:prstGeom>
                            <a:noFill/>
                            <a:ln w="0">
                              <a:noFill/>
                            </a:ln>
                          </pic:spPr>
                        </pic:pic>
                        <pic:pic xmlns:pic="http://schemas.openxmlformats.org/drawingml/2006/picture">
                          <pic:nvPicPr>
                            <pic:cNvPr id="216" name="Picture 2086" descr=""/>
                            <pic:cNvPicPr/>
                          </pic:nvPicPr>
                          <pic:blipFill>
                            <a:blip r:embed="rId76"/>
                            <a:stretch/>
                          </pic:blipFill>
                          <pic:spPr>
                            <a:xfrm>
                              <a:off x="0" y="720"/>
                              <a:ext cx="1440" cy="720"/>
                            </a:xfrm>
                            <a:prstGeom prst="rect">
                              <a:avLst/>
                            </a:prstGeom>
                            <a:noFill/>
                            <a:ln w="0">
                              <a:noFill/>
                            </a:ln>
                          </pic:spPr>
                        </pic:pic>
                        <pic:pic xmlns:pic="http://schemas.openxmlformats.org/drawingml/2006/picture">
                          <pic:nvPicPr>
                            <pic:cNvPr id="217" name="Picture 2085" descr=""/>
                            <pic:cNvPicPr/>
                          </pic:nvPicPr>
                          <pic:blipFill>
                            <a:blip r:embed="rId77"/>
                            <a:stretch/>
                          </pic:blipFill>
                          <pic:spPr>
                            <a:xfrm>
                              <a:off x="0" y="720"/>
                              <a:ext cx="1440" cy="720"/>
                            </a:xfrm>
                            <a:prstGeom prst="rect">
                              <a:avLst/>
                            </a:prstGeom>
                            <a:noFill/>
                            <a:ln w="0">
                              <a:noFill/>
                            </a:ln>
                          </pic:spPr>
                        </pic:pic>
                        <pic:pic xmlns:pic="http://schemas.openxmlformats.org/drawingml/2006/picture">
                          <pic:nvPicPr>
                            <pic:cNvPr id="218" name="Picture 2084" descr=""/>
                            <pic:cNvPicPr/>
                          </pic:nvPicPr>
                          <pic:blipFill>
                            <a:blip r:embed="rId78"/>
                            <a:stretch/>
                          </pic:blipFill>
                          <pic:spPr>
                            <a:xfrm>
                              <a:off x="0" y="720"/>
                              <a:ext cx="1440" cy="720"/>
                            </a:xfrm>
                            <a:prstGeom prst="rect">
                              <a:avLst/>
                            </a:prstGeom>
                            <a:noFill/>
                            <a:ln w="0">
                              <a:noFill/>
                            </a:ln>
                          </pic:spPr>
                        </pic:pic>
                        <pic:pic xmlns:pic="http://schemas.openxmlformats.org/drawingml/2006/picture">
                          <pic:nvPicPr>
                            <pic:cNvPr id="219" name="Picture 2083" descr=""/>
                            <pic:cNvPicPr/>
                          </pic:nvPicPr>
                          <pic:blipFill>
                            <a:blip r:embed="rId79"/>
                            <a:stretch/>
                          </pic:blipFill>
                          <pic:spPr>
                            <a:xfrm>
                              <a:off x="0" y="720"/>
                              <a:ext cx="1440" cy="720"/>
                            </a:xfrm>
                            <a:prstGeom prst="rect">
                              <a:avLst/>
                            </a:prstGeom>
                            <a:noFill/>
                            <a:ln w="0">
                              <a:noFill/>
                            </a:ln>
                          </pic:spPr>
                        </pic:pic>
                        <pic:pic xmlns:pic="http://schemas.openxmlformats.org/drawingml/2006/picture">
                          <pic:nvPicPr>
                            <pic:cNvPr id="220" name="Picture 2082" descr=""/>
                            <pic:cNvPicPr/>
                          </pic:nvPicPr>
                          <pic:blipFill>
                            <a:blip r:embed="rId80"/>
                            <a:stretch/>
                          </pic:blipFill>
                          <pic:spPr>
                            <a:xfrm>
                              <a:off x="0" y="720"/>
                              <a:ext cx="1440" cy="720"/>
                            </a:xfrm>
                            <a:prstGeom prst="rect">
                              <a:avLst/>
                            </a:prstGeom>
                            <a:noFill/>
                            <a:ln w="0">
                              <a:noFill/>
                            </a:ln>
                          </pic:spPr>
                        </pic:pic>
                        <pic:pic xmlns:pic="http://schemas.openxmlformats.org/drawingml/2006/picture">
                          <pic:nvPicPr>
                            <pic:cNvPr id="221" name="Picture 2081" descr=""/>
                            <pic:cNvPicPr/>
                          </pic:nvPicPr>
                          <pic:blipFill>
                            <a:blip r:embed="rId81"/>
                            <a:stretch/>
                          </pic:blipFill>
                          <pic:spPr>
                            <a:xfrm>
                              <a:off x="0" y="720"/>
                              <a:ext cx="1440" cy="720"/>
                            </a:xfrm>
                            <a:prstGeom prst="rect">
                              <a:avLst/>
                            </a:prstGeom>
                            <a:noFill/>
                            <a:ln w="0">
                              <a:noFill/>
                            </a:ln>
                          </pic:spPr>
                        </pic:pic>
                        <pic:pic xmlns:pic="http://schemas.openxmlformats.org/drawingml/2006/picture">
                          <pic:nvPicPr>
                            <pic:cNvPr id="222" name="Picture 2080" descr=""/>
                            <pic:cNvPicPr/>
                          </pic:nvPicPr>
                          <pic:blipFill>
                            <a:blip r:embed="rId82"/>
                            <a:stretch/>
                          </pic:blipFill>
                          <pic:spPr>
                            <a:xfrm>
                              <a:off x="0" y="0"/>
                              <a:ext cx="1440" cy="720"/>
                            </a:xfrm>
                            <a:prstGeom prst="rect">
                              <a:avLst/>
                            </a:prstGeom>
                            <a:noFill/>
                            <a:ln w="0">
                              <a:noFill/>
                            </a:ln>
                          </pic:spPr>
                        </pic:pic>
                        <pic:pic xmlns:pic="http://schemas.openxmlformats.org/drawingml/2006/picture">
                          <pic:nvPicPr>
                            <pic:cNvPr id="223" name="Picture 2079" descr=""/>
                            <pic:cNvPicPr/>
                          </pic:nvPicPr>
                          <pic:blipFill>
                            <a:blip r:embed="rId83"/>
                            <a:stretch/>
                          </pic:blipFill>
                          <pic:spPr>
                            <a:xfrm>
                              <a:off x="0" y="0"/>
                              <a:ext cx="1440" cy="720"/>
                            </a:xfrm>
                            <a:prstGeom prst="rect">
                              <a:avLst/>
                            </a:prstGeom>
                            <a:noFill/>
                            <a:ln w="0">
                              <a:noFill/>
                            </a:ln>
                          </pic:spPr>
                        </pic:pic>
                      </wpg:grpSp>
                      <wpg:grpSp>
                        <wpg:cNvGrpSpPr/>
                        <wpg:grpSpPr>
                          <a:xfrm>
                            <a:off x="5308560" y="953640"/>
                            <a:ext cx="17640" cy="10800"/>
                          </a:xfrm>
                        </wpg:grpSpPr>
                        <wps:wsp>
                          <wps:cNvPr id="224" name="Freeform 2077"/>
                          <wps:cNvSpPr/>
                          <wps:spPr>
                            <a:xfrm>
                              <a:off x="0" y="7200"/>
                              <a:ext cx="17640" cy="3960"/>
                            </a:xfrm>
                            <a:custGeom>
                              <a:avLst/>
                              <a:gdLst>
                                <a:gd name="GluePoint1X" fmla="*/ 19 w 28"/>
                                <a:gd name="GluePoint1Y" fmla="*/ 1807 h 19"/>
                                <a:gd name="GluePoint2X" fmla="*/ 24 w 28"/>
                                <a:gd name="GluePoint2Y" fmla="*/ 1806 h 19"/>
                                <a:gd name="GluePoint3X" fmla="*/ 27 w 28"/>
                                <a:gd name="GluePoint3Y" fmla="*/ 1802 h 19"/>
                                <a:gd name="GluePoint4X" fmla="*/ 26 w 28"/>
                                <a:gd name="GluePoint4Y" fmla="*/ 1798 h 19"/>
                                <a:gd name="GluePoint5X" fmla="*/ 26 w 28"/>
                                <a:gd name="GluePoint5Y" fmla="*/ 1793 h 19"/>
                                <a:gd name="GluePoint6X" fmla="*/ 22 w 28"/>
                                <a:gd name="GluePoint6Y" fmla="*/ 1790 h 19"/>
                                <a:gd name="GluePoint7X" fmla="*/ 17 w 28"/>
                                <a:gd name="GluePoint7Y" fmla="*/ 1791 h 19"/>
                                <a:gd name="GluePoint8X" fmla="*/ 7 w 28"/>
                                <a:gd name="GluePoint8Y" fmla="*/ 1792 h 19"/>
                                <a:gd name="GluePoint9X" fmla="*/ 3 w 28"/>
                                <a:gd name="GluePoint9Y" fmla="*/ 1792 h 19"/>
                                <a:gd name="GluePoint10X" fmla="*/ 0 w 28"/>
                                <a:gd name="GluePoint10Y" fmla="*/ 1796 h 19"/>
                                <a:gd name="GluePoint11X" fmla="*/ 0 w 28"/>
                                <a:gd name="GluePoint11Y" fmla="*/ 1801 h 19"/>
                                <a:gd name="GluePoint12X" fmla="*/ 1 w 28"/>
                                <a:gd name="GluePoint12Y" fmla="*/ 1805 h 19"/>
                                <a:gd name="GluePoint13X" fmla="*/ 5 w 28"/>
                                <a:gd name="GluePoint13Y" fmla="*/ 1808 h 19"/>
                                <a:gd name="GluePoint14X" fmla="*/ 9 w 28"/>
                                <a:gd name="GluePoint14Y" fmla="*/ 1808 h 19"/>
                                <a:gd name="GluePoint15X" fmla="*/ 19 w 28"/>
                                <a:gd name="GluePoint15Y" fmla="*/ 1807 h 19"/>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Lst>
                              <a:rect l="l" t="t" r="r" b="b"/>
                              <a:pathLst>
                                <a:path w="28" h="19">
                                  <a:moveTo>
                                    <a:pt x="19" y="17"/>
                                  </a:moveTo>
                                  <a:lnTo>
                                    <a:pt x="24" y="16"/>
                                  </a:lnTo>
                                  <a:lnTo>
                                    <a:pt x="27" y="12"/>
                                  </a:lnTo>
                                  <a:lnTo>
                                    <a:pt x="26" y="8"/>
                                  </a:lnTo>
                                  <a:lnTo>
                                    <a:pt x="26" y="3"/>
                                  </a:lnTo>
                                  <a:lnTo>
                                    <a:pt x="22" y="0"/>
                                  </a:lnTo>
                                  <a:lnTo>
                                    <a:pt x="17" y="1"/>
                                  </a:lnTo>
                                  <a:lnTo>
                                    <a:pt x="7" y="2"/>
                                  </a:lnTo>
                                  <a:lnTo>
                                    <a:pt x="3" y="2"/>
                                  </a:lnTo>
                                  <a:lnTo>
                                    <a:pt x="0" y="6"/>
                                  </a:lnTo>
                                  <a:lnTo>
                                    <a:pt x="0" y="11"/>
                                  </a:lnTo>
                                  <a:lnTo>
                                    <a:pt x="1" y="15"/>
                                  </a:lnTo>
                                  <a:lnTo>
                                    <a:pt x="5" y="18"/>
                                  </a:lnTo>
                                  <a:lnTo>
                                    <a:pt x="9" y="18"/>
                                  </a:lnTo>
                                  <a:lnTo>
                                    <a:pt x="19" y="17"/>
                                  </a:lnTo>
                                  <a:close/>
                                </a:path>
                              </a:pathLst>
                            </a:custGeom>
                            <a:noFill/>
                            <a:ln w="720">
                              <a:solidFill>
                                <a:srgbClr val="cab480"/>
                              </a:solidFill>
                              <a:round/>
                            </a:ln>
                          </wps:spPr>
                          <wps:style>
                            <a:lnRef idx="0"/>
                            <a:fillRef idx="0"/>
                            <a:effectRef idx="0"/>
                            <a:fontRef idx="minor"/>
                          </wps:style>
                          <wps:bodyPr/>
                        </wps:wsp>
                        <pic:pic xmlns:pic="http://schemas.openxmlformats.org/drawingml/2006/picture">
                          <pic:nvPicPr>
                            <pic:cNvPr id="225" name="Picture 2076" descr=""/>
                            <pic:cNvPicPr/>
                          </pic:nvPicPr>
                          <pic:blipFill>
                            <a:blip r:embed="rId84"/>
                            <a:stretch/>
                          </pic:blipFill>
                          <pic:spPr>
                            <a:xfrm>
                              <a:off x="0" y="0"/>
                              <a:ext cx="17280" cy="3960"/>
                            </a:xfrm>
                            <a:prstGeom prst="rect">
                              <a:avLst/>
                            </a:prstGeom>
                            <a:noFill/>
                            <a:ln w="0">
                              <a:noFill/>
                            </a:ln>
                          </pic:spPr>
                        </pic:pic>
                      </wpg:grpSp>
                      <wpg:grpSp>
                        <wpg:cNvGrpSpPr/>
                        <wpg:grpSpPr>
                          <a:xfrm>
                            <a:off x="5291280" y="937800"/>
                            <a:ext cx="54000" cy="35640"/>
                          </a:xfrm>
                        </wpg:grpSpPr>
                        <wps:wsp>
                          <wps:cNvPr id="226" name="Freeform 2074"/>
                          <wps:cNvSpPr/>
                          <wps:spPr>
                            <a:xfrm>
                              <a:off x="0" y="0"/>
                              <a:ext cx="54000" cy="35640"/>
                            </a:xfrm>
                            <a:custGeom>
                              <a:avLst/>
                              <a:gdLst>
                                <a:gd name="GluePoint1X" fmla="*/ 55 w 85"/>
                                <a:gd name="GluePoint1Y" fmla="*/ 1765 h 58"/>
                                <a:gd name="GluePoint2X" fmla="*/ 44 w 85"/>
                                <a:gd name="GluePoint2Y" fmla="*/ 1772 h 58"/>
                                <a:gd name="GluePoint3X" fmla="*/ 31 w 85"/>
                                <a:gd name="GluePoint3Y" fmla="*/ 1779 h 58"/>
                                <a:gd name="GluePoint4X" fmla="*/ 17 w 85"/>
                                <a:gd name="GluePoint4Y" fmla="*/ 1787 h 58"/>
                                <a:gd name="GluePoint5X" fmla="*/ 0 w 85"/>
                                <a:gd name="GluePoint5Y" fmla="*/ 1797 h 58"/>
                                <a:gd name="GluePoint6X" fmla="*/ 22 w 85"/>
                                <a:gd name="GluePoint6Y" fmla="*/ 1823 h 58"/>
                                <a:gd name="GluePoint7X" fmla="*/ 34 w 85"/>
                                <a:gd name="GluePoint7Y" fmla="*/ 1816 h 58"/>
                                <a:gd name="GluePoint8X" fmla="*/ 47 w 85"/>
                                <a:gd name="GluePoint8Y" fmla="*/ 1809 h 58"/>
                                <a:gd name="GluePoint9X" fmla="*/ 62 w 85"/>
                                <a:gd name="GluePoint9Y" fmla="*/ 1802 h 58"/>
                                <a:gd name="GluePoint10X" fmla="*/ 84 w 85"/>
                                <a:gd name="GluePoint10Y" fmla="*/ 1792 h 58"/>
                                <a:gd name="GluePoint11X" fmla="*/ 55 w 85"/>
                                <a:gd name="GluePoint11Y" fmla="*/ 1765 h 5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Lst>
                              <a:rect l="l" t="t" r="r" b="b"/>
                              <a:pathLst>
                                <a:path w="85" h="58">
                                  <a:moveTo>
                                    <a:pt x="55" y="0"/>
                                  </a:moveTo>
                                  <a:lnTo>
                                    <a:pt x="44" y="7"/>
                                  </a:lnTo>
                                  <a:lnTo>
                                    <a:pt x="31" y="14"/>
                                  </a:lnTo>
                                  <a:lnTo>
                                    <a:pt x="17" y="22"/>
                                  </a:lnTo>
                                  <a:lnTo>
                                    <a:pt x="0" y="32"/>
                                  </a:lnTo>
                                  <a:lnTo>
                                    <a:pt x="22" y="58"/>
                                  </a:lnTo>
                                  <a:lnTo>
                                    <a:pt x="34" y="51"/>
                                  </a:lnTo>
                                  <a:lnTo>
                                    <a:pt x="47" y="44"/>
                                  </a:lnTo>
                                  <a:lnTo>
                                    <a:pt x="62" y="37"/>
                                  </a:lnTo>
                                  <a:lnTo>
                                    <a:pt x="84" y="27"/>
                                  </a:lnTo>
                                  <a:lnTo>
                                    <a:pt x="55" y="0"/>
                                  </a:lnTo>
                                  <a:close/>
                                </a:path>
                              </a:pathLst>
                            </a:custGeom>
                            <a:solidFill>
                              <a:srgbClr val="fdc300"/>
                            </a:solidFill>
                            <a:ln w="0">
                              <a:noFill/>
                            </a:ln>
                          </wps:spPr>
                          <wps:style>
                            <a:lnRef idx="0"/>
                            <a:fillRef idx="0"/>
                            <a:effectRef idx="0"/>
                            <a:fontRef idx="minor"/>
                          </wps:style>
                          <wps:bodyPr/>
                        </wps:wsp>
                      </wpg:grpSp>
                      <wpg:grpSp>
                        <wpg:cNvGrpSpPr/>
                        <wpg:grpSpPr>
                          <a:xfrm>
                            <a:off x="5291280" y="937800"/>
                            <a:ext cx="36360" cy="20160"/>
                          </a:xfrm>
                        </wpg:grpSpPr>
                        <wps:wsp>
                          <wps:cNvPr id="227" name="Freeform 2072"/>
                          <wps:cNvSpPr/>
                          <wps:spPr>
                            <a:xfrm>
                              <a:off x="0" y="0"/>
                              <a:ext cx="36360" cy="20160"/>
                            </a:xfrm>
                            <a:custGeom>
                              <a:avLst/>
                              <a:gdLst>
                                <a:gd name="GluePoint1X" fmla="*/ 56 w 57"/>
                                <a:gd name="GluePoint1Y" fmla="*/ 1765 h 33"/>
                                <a:gd name="GluePoint2X" fmla="*/ 48 w 57"/>
                                <a:gd name="GluePoint2Y" fmla="*/ 1769 h 33"/>
                                <a:gd name="GluePoint3X" fmla="*/ 36 w 57"/>
                                <a:gd name="GluePoint3Y" fmla="*/ 1776 h 33"/>
                                <a:gd name="GluePoint4X" fmla="*/ 20 w 57"/>
                                <a:gd name="GluePoint4Y" fmla="*/ 1785 h 33"/>
                                <a:gd name="GluePoint5X" fmla="*/ 0 w 57"/>
                                <a:gd name="GluePoint5Y" fmla="*/ 1797 h 33"/>
                                <a:gd name="GluePoint6X" fmla="*/ 56 w 57"/>
                                <a:gd name="GluePoint6Y" fmla="*/ 1765 h 33"/>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57" h="33">
                                  <a:moveTo>
                                    <a:pt x="56" y="0"/>
                                  </a:moveTo>
                                  <a:lnTo>
                                    <a:pt x="48" y="4"/>
                                  </a:lnTo>
                                  <a:lnTo>
                                    <a:pt x="36" y="11"/>
                                  </a:lnTo>
                                  <a:lnTo>
                                    <a:pt x="20" y="20"/>
                                  </a:lnTo>
                                  <a:lnTo>
                                    <a:pt x="0" y="32"/>
                                  </a:lnTo>
                                  <a:lnTo>
                                    <a:pt x="56" y="0"/>
                                  </a:lnTo>
                                  <a:close/>
                                </a:path>
                              </a:pathLst>
                            </a:custGeom>
                            <a:solidFill>
                              <a:srgbClr val="fdc300"/>
                            </a:solidFill>
                            <a:ln w="0">
                              <a:noFill/>
                            </a:ln>
                          </wps:spPr>
                          <wps:style>
                            <a:lnRef idx="0"/>
                            <a:fillRef idx="0"/>
                            <a:effectRef idx="0"/>
                            <a:fontRef idx="minor"/>
                          </wps:style>
                          <wps:bodyPr/>
                        </wps:wsp>
                      </wpg:grpSp>
                      <wpg:grpSp>
                        <wpg:cNvGrpSpPr/>
                        <wpg:grpSpPr>
                          <a:xfrm>
                            <a:off x="5291280" y="937800"/>
                            <a:ext cx="35640" cy="20160"/>
                          </a:xfrm>
                        </wpg:grpSpPr>
                        <wps:wsp>
                          <wps:cNvPr id="228" name="Freeform 2070"/>
                          <wps:cNvSpPr/>
                          <wps:spPr>
                            <a:xfrm>
                              <a:off x="0" y="0"/>
                              <a:ext cx="35640" cy="20160"/>
                            </a:xfrm>
                            <a:custGeom>
                              <a:avLst/>
                              <a:gdLst>
                                <a:gd name="GluePoint1X" fmla="*/ 0 w 57"/>
                                <a:gd name="GluePoint1Y" fmla="*/ 1744 h 33"/>
                                <a:gd name="GluePoint2X" fmla="*/ 20 w 57"/>
                                <a:gd name="GluePoint2Y" fmla="*/ 1732 h 33"/>
                                <a:gd name="GluePoint3X" fmla="*/ 36 w 57"/>
                                <a:gd name="GluePoint3Y" fmla="*/ 1722 h 33"/>
                                <a:gd name="GluePoint4X" fmla="*/ 48 w 57"/>
                                <a:gd name="GluePoint4Y" fmla="*/ 1715 h 33"/>
                                <a:gd name="GluePoint5X" fmla="*/ 56 w 57"/>
                                <a:gd name="GluePoint5Y" fmla="*/ 1712 h 3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57" h="33">
                                  <a:moveTo>
                                    <a:pt x="0" y="33"/>
                                  </a:moveTo>
                                  <a:lnTo>
                                    <a:pt x="20" y="21"/>
                                  </a:lnTo>
                                  <a:lnTo>
                                    <a:pt x="37" y="11"/>
                                  </a:lnTo>
                                  <a:lnTo>
                                    <a:pt x="49" y="4"/>
                                  </a:lnTo>
                                  <a:lnTo>
                                    <a:pt x="57" y="0"/>
                                  </a:lnTo>
                                </a:path>
                              </a:pathLst>
                            </a:custGeom>
                            <a:noFill/>
                            <a:ln w="1800">
                              <a:solidFill>
                                <a:srgbClr val="a07843"/>
                              </a:solidFill>
                              <a:round/>
                            </a:ln>
                          </wps:spPr>
                          <wps:style>
                            <a:lnRef idx="0"/>
                            <a:fillRef idx="0"/>
                            <a:effectRef idx="0"/>
                            <a:fontRef idx="minor"/>
                          </wps:style>
                          <wps:bodyPr/>
                        </wps:wsp>
                      </wpg:grpSp>
                      <wpg:grpSp>
                        <wpg:cNvGrpSpPr/>
                        <wpg:grpSpPr>
                          <a:xfrm>
                            <a:off x="5305320" y="955080"/>
                            <a:ext cx="39960" cy="19080"/>
                          </a:xfrm>
                        </wpg:grpSpPr>
                        <wps:wsp>
                          <wps:cNvPr id="229" name="Freeform 2068"/>
                          <wps:cNvSpPr/>
                          <wps:spPr>
                            <a:xfrm>
                              <a:off x="0" y="0"/>
                              <a:ext cx="39960" cy="19080"/>
                            </a:xfrm>
                            <a:custGeom>
                              <a:avLst/>
                              <a:gdLst>
                                <a:gd name="GluePoint1X" fmla="*/ 62 w 63"/>
                                <a:gd name="GluePoint1Y" fmla="*/ 1792 h 31"/>
                                <a:gd name="GluePoint2X" fmla="*/ 40 w 63"/>
                                <a:gd name="GluePoint2Y" fmla="*/ 1802 h 31"/>
                                <a:gd name="GluePoint3X" fmla="*/ 25 w 63"/>
                                <a:gd name="GluePoint3Y" fmla="*/ 1809 h 31"/>
                                <a:gd name="GluePoint4X" fmla="*/ 12 w 63"/>
                                <a:gd name="GluePoint4Y" fmla="*/ 1816 h 31"/>
                                <a:gd name="GluePoint5X" fmla="*/ 0 w 63"/>
                                <a:gd name="GluePoint5Y" fmla="*/ 1823 h 31"/>
                                <a:gd name="GluePoint6X" fmla="*/ 62 w 63"/>
                                <a:gd name="GluePoint6Y" fmla="*/ 1792 h 3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63" h="31">
                                  <a:moveTo>
                                    <a:pt x="62" y="0"/>
                                  </a:moveTo>
                                  <a:lnTo>
                                    <a:pt x="40" y="10"/>
                                  </a:lnTo>
                                  <a:lnTo>
                                    <a:pt x="25" y="17"/>
                                  </a:lnTo>
                                  <a:lnTo>
                                    <a:pt x="12" y="24"/>
                                  </a:lnTo>
                                  <a:lnTo>
                                    <a:pt x="0" y="31"/>
                                  </a:lnTo>
                                  <a:lnTo>
                                    <a:pt x="62" y="0"/>
                                  </a:lnTo>
                                  <a:close/>
                                </a:path>
                              </a:pathLst>
                            </a:custGeom>
                            <a:solidFill>
                              <a:srgbClr val="fdc300"/>
                            </a:solidFill>
                            <a:ln w="0">
                              <a:noFill/>
                            </a:ln>
                          </wps:spPr>
                          <wps:style>
                            <a:lnRef idx="0"/>
                            <a:fillRef idx="0"/>
                            <a:effectRef idx="0"/>
                            <a:fontRef idx="minor"/>
                          </wps:style>
                          <wps:bodyPr/>
                        </wps:wsp>
                      </wpg:grpSp>
                      <wpg:grpSp>
                        <wpg:cNvGrpSpPr/>
                        <wpg:grpSpPr>
                          <a:xfrm>
                            <a:off x="5305320" y="955080"/>
                            <a:ext cx="39240" cy="19080"/>
                          </a:xfrm>
                        </wpg:grpSpPr>
                        <wps:wsp>
                          <wps:cNvPr id="230" name="Freeform 2066"/>
                          <wps:cNvSpPr/>
                          <wps:spPr>
                            <a:xfrm>
                              <a:off x="0" y="0"/>
                              <a:ext cx="39240" cy="19080"/>
                            </a:xfrm>
                            <a:custGeom>
                              <a:avLst/>
                              <a:gdLst>
                                <a:gd name="GluePoint1X" fmla="*/ 62 w 63"/>
                                <a:gd name="GluePoint1Y" fmla="*/ 1792 h 31"/>
                                <a:gd name="GluePoint2X" fmla="*/ 60 w 63"/>
                                <a:gd name="GluePoint2Y" fmla="*/ 1793 h 31"/>
                                <a:gd name="GluePoint3X" fmla="*/ 58 w 63"/>
                                <a:gd name="GluePoint3Y" fmla="*/ 1794 h 31"/>
                                <a:gd name="GluePoint4X" fmla="*/ 56 w 63"/>
                                <a:gd name="GluePoint4Y" fmla="*/ 1795 h 31"/>
                                <a:gd name="GluePoint5X" fmla="*/ 40 w 63"/>
                                <a:gd name="GluePoint5Y" fmla="*/ 1802 h 31"/>
                                <a:gd name="GluePoint6X" fmla="*/ 25 w 63"/>
                                <a:gd name="GluePoint6Y" fmla="*/ 1809 h 31"/>
                                <a:gd name="GluePoint7X" fmla="*/ 12 w 63"/>
                                <a:gd name="GluePoint7Y" fmla="*/ 1816 h 31"/>
                                <a:gd name="GluePoint8X" fmla="*/ 0 w 63"/>
                                <a:gd name="GluePoint8Y" fmla="*/ 1823 h 31"/>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Lst>
                              <a:rect l="l" t="t" r="r" b="b"/>
                              <a:pathLst>
                                <a:path w="63" h="31">
                                  <a:moveTo>
                                    <a:pt x="63" y="0"/>
                                  </a:moveTo>
                                  <a:lnTo>
                                    <a:pt x="61" y="1"/>
                                  </a:lnTo>
                                  <a:lnTo>
                                    <a:pt x="59" y="2"/>
                                  </a:lnTo>
                                  <a:lnTo>
                                    <a:pt x="57" y="3"/>
                                  </a:lnTo>
                                  <a:lnTo>
                                    <a:pt x="41" y="10"/>
                                  </a:lnTo>
                                  <a:lnTo>
                                    <a:pt x="25" y="17"/>
                                  </a:lnTo>
                                  <a:lnTo>
                                    <a:pt x="12" y="24"/>
                                  </a:lnTo>
                                  <a:lnTo>
                                    <a:pt x="0" y="31"/>
                                  </a:lnTo>
                                </a:path>
                              </a:pathLst>
                            </a:custGeom>
                            <a:noFill/>
                            <a:ln w="1800">
                              <a:solidFill>
                                <a:srgbClr val="a07843"/>
                              </a:solidFill>
                              <a:round/>
                            </a:ln>
                          </wps:spPr>
                          <wps:style>
                            <a:lnRef idx="0"/>
                            <a:fillRef idx="0"/>
                            <a:effectRef idx="0"/>
                            <a:fontRef idx="minor"/>
                          </wps:style>
                          <wps:bodyPr/>
                        </wps:wsp>
                      </wpg:grpSp>
                      <wpg:grpSp>
                        <wpg:cNvGrpSpPr/>
                        <wpg:grpSpPr>
                          <a:xfrm>
                            <a:off x="5344920" y="878760"/>
                            <a:ext cx="52200" cy="76320"/>
                          </a:xfrm>
                        </wpg:grpSpPr>
                        <wps:wsp>
                          <wps:cNvPr id="231" name="Freeform 2064"/>
                          <wps:cNvSpPr/>
                          <wps:spPr>
                            <a:xfrm>
                              <a:off x="0" y="0"/>
                              <a:ext cx="52200" cy="76320"/>
                            </a:xfrm>
                            <a:custGeom>
                              <a:avLst/>
                              <a:gdLst>
                                <a:gd name="GluePoint1X" fmla="*/ 76 w 82"/>
                                <a:gd name="GluePoint1Y" fmla="*/ 1669 h 124"/>
                                <a:gd name="GluePoint2X" fmla="*/ 0 w 82"/>
                                <a:gd name="GluePoint2Y" fmla="*/ 1792 h 124"/>
                                <a:gd name="GluePoint3X" fmla="*/ 47 w 82"/>
                                <a:gd name="GluePoint3Y" fmla="*/ 1766 h 124"/>
                                <a:gd name="GluePoint4X" fmla="*/ 73 w 82"/>
                                <a:gd name="GluePoint4Y" fmla="*/ 1738 h 124"/>
                                <a:gd name="GluePoint5X" fmla="*/ 82 w 82"/>
                                <a:gd name="GluePoint5Y" fmla="*/ 1706 h 124"/>
                                <a:gd name="GluePoint6X" fmla="*/ 76 w 82"/>
                                <a:gd name="GluePoint6Y" fmla="*/ 1669 h 12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82" h="124">
                                  <a:moveTo>
                                    <a:pt x="76" y="0"/>
                                  </a:moveTo>
                                  <a:lnTo>
                                    <a:pt x="0" y="123"/>
                                  </a:lnTo>
                                  <a:lnTo>
                                    <a:pt x="47" y="97"/>
                                  </a:lnTo>
                                  <a:lnTo>
                                    <a:pt x="73" y="69"/>
                                  </a:lnTo>
                                  <a:lnTo>
                                    <a:pt x="82" y="37"/>
                                  </a:lnTo>
                                  <a:lnTo>
                                    <a:pt x="76" y="0"/>
                                  </a:lnTo>
                                  <a:close/>
                                </a:path>
                              </a:pathLst>
                            </a:custGeom>
                            <a:solidFill>
                              <a:srgbClr val="fdc300"/>
                            </a:solidFill>
                            <a:ln w="0">
                              <a:noFill/>
                            </a:ln>
                          </wps:spPr>
                          <wps:style>
                            <a:lnRef idx="0"/>
                            <a:fillRef idx="0"/>
                            <a:effectRef idx="0"/>
                            <a:fontRef idx="minor"/>
                          </wps:style>
                          <wps:bodyPr/>
                        </wps:wsp>
                      </wpg:grpSp>
                      <wpg:grpSp>
                        <wpg:cNvGrpSpPr/>
                        <wpg:grpSpPr>
                          <a:xfrm>
                            <a:off x="5344920" y="878760"/>
                            <a:ext cx="52560" cy="76320"/>
                          </a:xfrm>
                        </wpg:grpSpPr>
                        <wps:wsp>
                          <wps:cNvPr id="232" name="Freeform 2062"/>
                          <wps:cNvSpPr/>
                          <wps:spPr>
                            <a:xfrm>
                              <a:off x="51840" y="73080"/>
                              <a:ext cx="720" cy="3240"/>
                            </a:xfrm>
                            <a:custGeom>
                              <a:avLst/>
                              <a:gdLst>
                                <a:gd name="GluePoint1X" fmla="*/ 76 w 82"/>
                                <a:gd name="GluePoint1Y" fmla="*/ 1656 h 124"/>
                                <a:gd name="GluePoint2X" fmla="*/ 82 w 82"/>
                                <a:gd name="GluePoint2Y" fmla="*/ 1692 h 124"/>
                                <a:gd name="GluePoint3X" fmla="*/ 73 w 82"/>
                                <a:gd name="GluePoint3Y" fmla="*/ 1725 h 124"/>
                                <a:gd name="GluePoint4X" fmla="*/ 47 w 82"/>
                                <a:gd name="GluePoint4Y" fmla="*/ 1753 h 124"/>
                                <a:gd name="GluePoint5X" fmla="*/ 0 w 82"/>
                                <a:gd name="GluePoint5Y" fmla="*/ 1779 h 124"/>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82" h="124">
                                  <a:moveTo>
                                    <a:pt x="76" y="0"/>
                                  </a:moveTo>
                                  <a:lnTo>
                                    <a:pt x="82" y="37"/>
                                  </a:lnTo>
                                  <a:lnTo>
                                    <a:pt x="73" y="70"/>
                                  </a:lnTo>
                                  <a:lnTo>
                                    <a:pt x="47" y="98"/>
                                  </a:lnTo>
                                  <a:lnTo>
                                    <a:pt x="0" y="124"/>
                                  </a:lnTo>
                                </a:path>
                              </a:pathLst>
                            </a:custGeom>
                            <a:noFill/>
                            <a:ln w="1800">
                              <a:solidFill>
                                <a:srgbClr val="a07843"/>
                              </a:solidFill>
                              <a:round/>
                            </a:ln>
                          </wps:spPr>
                          <wps:style>
                            <a:lnRef idx="0"/>
                            <a:fillRef idx="0"/>
                            <a:effectRef idx="0"/>
                            <a:fontRef idx="minor"/>
                          </wps:style>
                          <wps:bodyPr/>
                        </wps:wsp>
                        <pic:pic xmlns:pic="http://schemas.openxmlformats.org/drawingml/2006/picture">
                          <pic:nvPicPr>
                            <pic:cNvPr id="233" name="Picture 2061" descr=""/>
                            <pic:cNvPicPr/>
                          </pic:nvPicPr>
                          <pic:blipFill>
                            <a:blip r:embed="rId85"/>
                            <a:stretch/>
                          </pic:blipFill>
                          <pic:spPr>
                            <a:xfrm>
                              <a:off x="360" y="24120"/>
                              <a:ext cx="720" cy="720"/>
                            </a:xfrm>
                            <a:prstGeom prst="rect">
                              <a:avLst/>
                            </a:prstGeom>
                            <a:noFill/>
                            <a:ln w="0">
                              <a:noFill/>
                            </a:ln>
                          </pic:spPr>
                        </pic:pic>
                        <pic:pic xmlns:pic="http://schemas.openxmlformats.org/drawingml/2006/picture">
                          <pic:nvPicPr>
                            <pic:cNvPr id="234" name="Picture 2060" descr=""/>
                            <pic:cNvPicPr/>
                          </pic:nvPicPr>
                          <pic:blipFill>
                            <a:blip r:embed="rId86"/>
                            <a:stretch/>
                          </pic:blipFill>
                          <pic:spPr>
                            <a:xfrm>
                              <a:off x="360" y="23400"/>
                              <a:ext cx="720" cy="720"/>
                            </a:xfrm>
                            <a:prstGeom prst="rect">
                              <a:avLst/>
                            </a:prstGeom>
                            <a:noFill/>
                            <a:ln w="0">
                              <a:noFill/>
                            </a:ln>
                          </pic:spPr>
                        </pic:pic>
                        <pic:pic xmlns:pic="http://schemas.openxmlformats.org/drawingml/2006/picture">
                          <pic:nvPicPr>
                            <pic:cNvPr id="235" name="Picture 2059" descr=""/>
                            <pic:cNvPicPr/>
                          </pic:nvPicPr>
                          <pic:blipFill>
                            <a:blip r:embed="rId87"/>
                            <a:stretch/>
                          </pic:blipFill>
                          <pic:spPr>
                            <a:xfrm>
                              <a:off x="360" y="23040"/>
                              <a:ext cx="720" cy="720"/>
                            </a:xfrm>
                            <a:prstGeom prst="rect">
                              <a:avLst/>
                            </a:prstGeom>
                            <a:noFill/>
                            <a:ln w="0">
                              <a:noFill/>
                            </a:ln>
                          </pic:spPr>
                        </pic:pic>
                        <pic:pic xmlns:pic="http://schemas.openxmlformats.org/drawingml/2006/picture">
                          <pic:nvPicPr>
                            <pic:cNvPr id="236" name="Picture 2058" descr=""/>
                            <pic:cNvPicPr/>
                          </pic:nvPicPr>
                          <pic:blipFill>
                            <a:blip r:embed="rId88"/>
                            <a:stretch/>
                          </pic:blipFill>
                          <pic:spPr>
                            <a:xfrm>
                              <a:off x="360" y="22320"/>
                              <a:ext cx="720" cy="720"/>
                            </a:xfrm>
                            <a:prstGeom prst="rect">
                              <a:avLst/>
                            </a:prstGeom>
                            <a:noFill/>
                            <a:ln w="0">
                              <a:noFill/>
                            </a:ln>
                          </pic:spPr>
                        </pic:pic>
                        <pic:pic xmlns:pic="http://schemas.openxmlformats.org/drawingml/2006/picture">
                          <pic:nvPicPr>
                            <pic:cNvPr id="237" name="Picture 2057" descr=""/>
                            <pic:cNvPicPr/>
                          </pic:nvPicPr>
                          <pic:blipFill>
                            <a:blip r:embed="rId89"/>
                            <a:stretch/>
                          </pic:blipFill>
                          <pic:spPr>
                            <a:xfrm>
                              <a:off x="360" y="21600"/>
                              <a:ext cx="720" cy="720"/>
                            </a:xfrm>
                            <a:prstGeom prst="rect">
                              <a:avLst/>
                            </a:prstGeom>
                            <a:noFill/>
                            <a:ln w="0">
                              <a:noFill/>
                            </a:ln>
                          </pic:spPr>
                        </pic:pic>
                        <pic:pic xmlns:pic="http://schemas.openxmlformats.org/drawingml/2006/picture">
                          <pic:nvPicPr>
                            <pic:cNvPr id="238" name="Picture 2056" descr=""/>
                            <pic:cNvPicPr/>
                          </pic:nvPicPr>
                          <pic:blipFill>
                            <a:blip r:embed="rId90"/>
                            <a:stretch/>
                          </pic:blipFill>
                          <pic:spPr>
                            <a:xfrm>
                              <a:off x="360" y="21600"/>
                              <a:ext cx="720" cy="720"/>
                            </a:xfrm>
                            <a:prstGeom prst="rect">
                              <a:avLst/>
                            </a:prstGeom>
                            <a:noFill/>
                            <a:ln w="0">
                              <a:noFill/>
                            </a:ln>
                          </pic:spPr>
                        </pic:pic>
                        <pic:pic xmlns:pic="http://schemas.openxmlformats.org/drawingml/2006/picture">
                          <pic:nvPicPr>
                            <pic:cNvPr id="239" name="Picture 2055" descr=""/>
                            <pic:cNvPicPr/>
                          </pic:nvPicPr>
                          <pic:blipFill>
                            <a:blip r:embed="rId91"/>
                            <a:stretch/>
                          </pic:blipFill>
                          <pic:spPr>
                            <a:xfrm>
                              <a:off x="360" y="20880"/>
                              <a:ext cx="720" cy="720"/>
                            </a:xfrm>
                            <a:prstGeom prst="rect">
                              <a:avLst/>
                            </a:prstGeom>
                            <a:noFill/>
                            <a:ln w="0">
                              <a:noFill/>
                            </a:ln>
                          </pic:spPr>
                        </pic:pic>
                        <pic:pic xmlns:pic="http://schemas.openxmlformats.org/drawingml/2006/picture">
                          <pic:nvPicPr>
                            <pic:cNvPr id="240" name="Picture 2054" descr=""/>
                            <pic:cNvPicPr/>
                          </pic:nvPicPr>
                          <pic:blipFill>
                            <a:blip r:embed="rId92"/>
                            <a:stretch/>
                          </pic:blipFill>
                          <pic:spPr>
                            <a:xfrm>
                              <a:off x="360" y="20520"/>
                              <a:ext cx="720" cy="720"/>
                            </a:xfrm>
                            <a:prstGeom prst="rect">
                              <a:avLst/>
                            </a:prstGeom>
                            <a:noFill/>
                            <a:ln w="0">
                              <a:noFill/>
                            </a:ln>
                          </pic:spPr>
                        </pic:pic>
                        <pic:pic xmlns:pic="http://schemas.openxmlformats.org/drawingml/2006/picture">
                          <pic:nvPicPr>
                            <pic:cNvPr id="241" name="Picture 2053" descr=""/>
                            <pic:cNvPicPr/>
                          </pic:nvPicPr>
                          <pic:blipFill>
                            <a:blip r:embed="rId93"/>
                            <a:stretch/>
                          </pic:blipFill>
                          <pic:spPr>
                            <a:xfrm>
                              <a:off x="360" y="18000"/>
                              <a:ext cx="720" cy="720"/>
                            </a:xfrm>
                            <a:prstGeom prst="rect">
                              <a:avLst/>
                            </a:prstGeom>
                            <a:noFill/>
                            <a:ln w="0">
                              <a:noFill/>
                            </a:ln>
                          </pic:spPr>
                        </pic:pic>
                        <pic:pic xmlns:pic="http://schemas.openxmlformats.org/drawingml/2006/picture">
                          <pic:nvPicPr>
                            <pic:cNvPr id="242" name="Picture 2052" descr=""/>
                            <pic:cNvPicPr/>
                          </pic:nvPicPr>
                          <pic:blipFill>
                            <a:blip r:embed="rId94"/>
                            <a:stretch/>
                          </pic:blipFill>
                          <pic:spPr>
                            <a:xfrm>
                              <a:off x="360" y="17280"/>
                              <a:ext cx="720" cy="720"/>
                            </a:xfrm>
                            <a:prstGeom prst="rect">
                              <a:avLst/>
                            </a:prstGeom>
                            <a:noFill/>
                            <a:ln w="0">
                              <a:noFill/>
                            </a:ln>
                          </pic:spPr>
                        </pic:pic>
                        <pic:pic xmlns:pic="http://schemas.openxmlformats.org/drawingml/2006/picture">
                          <pic:nvPicPr>
                            <pic:cNvPr id="243" name="Picture 2051" descr=""/>
                            <pic:cNvPicPr/>
                          </pic:nvPicPr>
                          <pic:blipFill>
                            <a:blip r:embed="rId95"/>
                            <a:stretch/>
                          </pic:blipFill>
                          <pic:spPr>
                            <a:xfrm>
                              <a:off x="360" y="16560"/>
                              <a:ext cx="720" cy="720"/>
                            </a:xfrm>
                            <a:prstGeom prst="rect">
                              <a:avLst/>
                            </a:prstGeom>
                            <a:noFill/>
                            <a:ln w="0">
                              <a:noFill/>
                            </a:ln>
                          </pic:spPr>
                        </pic:pic>
                        <pic:pic xmlns:pic="http://schemas.openxmlformats.org/drawingml/2006/picture">
                          <pic:nvPicPr>
                            <pic:cNvPr id="244" name="Picture 2050" descr=""/>
                            <pic:cNvPicPr/>
                          </pic:nvPicPr>
                          <pic:blipFill>
                            <a:blip r:embed="rId96"/>
                            <a:stretch/>
                          </pic:blipFill>
                          <pic:spPr>
                            <a:xfrm>
                              <a:off x="360" y="16560"/>
                              <a:ext cx="720" cy="720"/>
                            </a:xfrm>
                            <a:prstGeom prst="rect">
                              <a:avLst/>
                            </a:prstGeom>
                            <a:noFill/>
                            <a:ln w="0">
                              <a:noFill/>
                            </a:ln>
                          </pic:spPr>
                        </pic:pic>
                        <pic:pic xmlns:pic="http://schemas.openxmlformats.org/drawingml/2006/picture">
                          <pic:nvPicPr>
                            <pic:cNvPr id="245" name="Picture 2049" descr=""/>
                            <pic:cNvPicPr/>
                          </pic:nvPicPr>
                          <pic:blipFill>
                            <a:blip r:embed="rId97"/>
                            <a:stretch/>
                          </pic:blipFill>
                          <pic:spPr>
                            <a:xfrm>
                              <a:off x="360" y="15840"/>
                              <a:ext cx="720" cy="720"/>
                            </a:xfrm>
                            <a:prstGeom prst="rect">
                              <a:avLst/>
                            </a:prstGeom>
                            <a:noFill/>
                            <a:ln w="0">
                              <a:noFill/>
                            </a:ln>
                          </pic:spPr>
                        </pic:pic>
                        <pic:pic xmlns:pic="http://schemas.openxmlformats.org/drawingml/2006/picture">
                          <pic:nvPicPr>
                            <pic:cNvPr id="246" name="Picture 2048" descr=""/>
                            <pic:cNvPicPr/>
                          </pic:nvPicPr>
                          <pic:blipFill>
                            <a:blip r:embed="rId98"/>
                            <a:stretch/>
                          </pic:blipFill>
                          <pic:spPr>
                            <a:xfrm>
                              <a:off x="360" y="15480"/>
                              <a:ext cx="720" cy="720"/>
                            </a:xfrm>
                            <a:prstGeom prst="rect">
                              <a:avLst/>
                            </a:prstGeom>
                            <a:noFill/>
                            <a:ln w="0">
                              <a:noFill/>
                            </a:ln>
                          </pic:spPr>
                        </pic:pic>
                        <pic:pic xmlns:pic="http://schemas.openxmlformats.org/drawingml/2006/picture">
                          <pic:nvPicPr>
                            <pic:cNvPr id="247" name="Picture 2047" descr=""/>
                            <pic:cNvPicPr/>
                          </pic:nvPicPr>
                          <pic:blipFill>
                            <a:blip r:embed="rId99"/>
                            <a:stretch/>
                          </pic:blipFill>
                          <pic:spPr>
                            <a:xfrm>
                              <a:off x="360" y="14760"/>
                              <a:ext cx="720" cy="720"/>
                            </a:xfrm>
                            <a:prstGeom prst="rect">
                              <a:avLst/>
                            </a:prstGeom>
                            <a:noFill/>
                            <a:ln w="0">
                              <a:noFill/>
                            </a:ln>
                          </pic:spPr>
                        </pic:pic>
                        <pic:pic xmlns:pic="http://schemas.openxmlformats.org/drawingml/2006/picture">
                          <pic:nvPicPr>
                            <pic:cNvPr id="248" name="Picture 2046" descr=""/>
                            <pic:cNvPicPr/>
                          </pic:nvPicPr>
                          <pic:blipFill>
                            <a:blip r:embed="rId100"/>
                            <a:stretch/>
                          </pic:blipFill>
                          <pic:spPr>
                            <a:xfrm>
                              <a:off x="360" y="14040"/>
                              <a:ext cx="720" cy="720"/>
                            </a:xfrm>
                            <a:prstGeom prst="rect">
                              <a:avLst/>
                            </a:prstGeom>
                            <a:noFill/>
                            <a:ln w="0">
                              <a:noFill/>
                            </a:ln>
                          </pic:spPr>
                        </pic:pic>
                        <pic:pic xmlns:pic="http://schemas.openxmlformats.org/drawingml/2006/picture">
                          <pic:nvPicPr>
                            <pic:cNvPr id="249" name="Picture 2045" descr=""/>
                            <pic:cNvPicPr/>
                          </pic:nvPicPr>
                          <pic:blipFill>
                            <a:blip r:embed="rId101"/>
                            <a:stretch/>
                          </pic:blipFill>
                          <pic:spPr>
                            <a:xfrm>
                              <a:off x="360" y="14040"/>
                              <a:ext cx="720" cy="720"/>
                            </a:xfrm>
                            <a:prstGeom prst="rect">
                              <a:avLst/>
                            </a:prstGeom>
                            <a:noFill/>
                            <a:ln w="0">
                              <a:noFill/>
                            </a:ln>
                          </pic:spPr>
                        </pic:pic>
                        <pic:pic xmlns:pic="http://schemas.openxmlformats.org/drawingml/2006/picture">
                          <pic:nvPicPr>
                            <pic:cNvPr id="250" name="Picture 2044" descr=""/>
                            <pic:cNvPicPr/>
                          </pic:nvPicPr>
                          <pic:blipFill>
                            <a:blip r:embed="rId102"/>
                            <a:stretch/>
                          </pic:blipFill>
                          <pic:spPr>
                            <a:xfrm>
                              <a:off x="360" y="13320"/>
                              <a:ext cx="720" cy="720"/>
                            </a:xfrm>
                            <a:prstGeom prst="rect">
                              <a:avLst/>
                            </a:prstGeom>
                            <a:noFill/>
                            <a:ln w="0">
                              <a:noFill/>
                            </a:ln>
                          </pic:spPr>
                        </pic:pic>
                        <pic:pic xmlns:pic="http://schemas.openxmlformats.org/drawingml/2006/picture">
                          <pic:nvPicPr>
                            <pic:cNvPr id="251" name="Picture 2043" descr=""/>
                            <pic:cNvPicPr/>
                          </pic:nvPicPr>
                          <pic:blipFill>
                            <a:blip r:embed="rId103"/>
                            <a:stretch/>
                          </pic:blipFill>
                          <pic:spPr>
                            <a:xfrm>
                              <a:off x="360" y="12960"/>
                              <a:ext cx="720" cy="720"/>
                            </a:xfrm>
                            <a:prstGeom prst="rect">
                              <a:avLst/>
                            </a:prstGeom>
                            <a:noFill/>
                            <a:ln w="0">
                              <a:noFill/>
                            </a:ln>
                          </pic:spPr>
                        </pic:pic>
                        <pic:pic xmlns:pic="http://schemas.openxmlformats.org/drawingml/2006/picture">
                          <pic:nvPicPr>
                            <pic:cNvPr id="252" name="Picture 2042" descr=""/>
                            <pic:cNvPicPr/>
                          </pic:nvPicPr>
                          <pic:blipFill>
                            <a:blip r:embed="rId104"/>
                            <a:stretch/>
                          </pic:blipFill>
                          <pic:spPr>
                            <a:xfrm>
                              <a:off x="360" y="12240"/>
                              <a:ext cx="720" cy="720"/>
                            </a:xfrm>
                            <a:prstGeom prst="rect">
                              <a:avLst/>
                            </a:prstGeom>
                            <a:noFill/>
                            <a:ln w="0">
                              <a:noFill/>
                            </a:ln>
                          </pic:spPr>
                        </pic:pic>
                        <pic:pic xmlns:pic="http://schemas.openxmlformats.org/drawingml/2006/picture">
                          <pic:nvPicPr>
                            <pic:cNvPr id="253" name="Picture 2041" descr=""/>
                            <pic:cNvPicPr/>
                          </pic:nvPicPr>
                          <pic:blipFill>
                            <a:blip r:embed="rId105"/>
                            <a:stretch/>
                          </pic:blipFill>
                          <pic:spPr>
                            <a:xfrm>
                              <a:off x="360" y="12240"/>
                              <a:ext cx="720" cy="720"/>
                            </a:xfrm>
                            <a:prstGeom prst="rect">
                              <a:avLst/>
                            </a:prstGeom>
                            <a:noFill/>
                            <a:ln w="0">
                              <a:noFill/>
                            </a:ln>
                          </pic:spPr>
                        </pic:pic>
                        <pic:pic xmlns:pic="http://schemas.openxmlformats.org/drawingml/2006/picture">
                          <pic:nvPicPr>
                            <pic:cNvPr id="254" name="Picture 2040" descr=""/>
                            <pic:cNvPicPr/>
                          </pic:nvPicPr>
                          <pic:blipFill>
                            <a:blip r:embed="rId106"/>
                            <a:stretch/>
                          </pic:blipFill>
                          <pic:spPr>
                            <a:xfrm>
                              <a:off x="360" y="11520"/>
                              <a:ext cx="720" cy="720"/>
                            </a:xfrm>
                            <a:prstGeom prst="rect">
                              <a:avLst/>
                            </a:prstGeom>
                            <a:noFill/>
                            <a:ln w="0">
                              <a:noFill/>
                            </a:ln>
                          </pic:spPr>
                        </pic:pic>
                        <pic:pic xmlns:pic="http://schemas.openxmlformats.org/drawingml/2006/picture">
                          <pic:nvPicPr>
                            <pic:cNvPr id="255" name="Picture 2039" descr=""/>
                            <pic:cNvPicPr/>
                          </pic:nvPicPr>
                          <pic:blipFill>
                            <a:blip r:embed="rId107"/>
                            <a:stretch/>
                          </pic:blipFill>
                          <pic:spPr>
                            <a:xfrm>
                              <a:off x="360" y="10800"/>
                              <a:ext cx="720" cy="720"/>
                            </a:xfrm>
                            <a:prstGeom prst="rect">
                              <a:avLst/>
                            </a:prstGeom>
                            <a:noFill/>
                            <a:ln w="0">
                              <a:noFill/>
                            </a:ln>
                          </pic:spPr>
                        </pic:pic>
                        <pic:pic xmlns:pic="http://schemas.openxmlformats.org/drawingml/2006/picture">
                          <pic:nvPicPr>
                            <pic:cNvPr id="256" name="Picture 2038" descr=""/>
                            <pic:cNvPicPr/>
                          </pic:nvPicPr>
                          <pic:blipFill>
                            <a:blip r:embed="rId108"/>
                            <a:stretch/>
                          </pic:blipFill>
                          <pic:spPr>
                            <a:xfrm>
                              <a:off x="360" y="10080"/>
                              <a:ext cx="720" cy="720"/>
                            </a:xfrm>
                            <a:prstGeom prst="rect">
                              <a:avLst/>
                            </a:prstGeom>
                            <a:noFill/>
                            <a:ln w="0">
                              <a:noFill/>
                            </a:ln>
                          </pic:spPr>
                        </pic:pic>
                        <pic:pic xmlns:pic="http://schemas.openxmlformats.org/drawingml/2006/picture">
                          <pic:nvPicPr>
                            <pic:cNvPr id="257" name="Picture 2037" descr=""/>
                            <pic:cNvPicPr/>
                          </pic:nvPicPr>
                          <pic:blipFill>
                            <a:blip r:embed="rId109"/>
                            <a:stretch/>
                          </pic:blipFill>
                          <pic:spPr>
                            <a:xfrm>
                              <a:off x="0" y="8280"/>
                              <a:ext cx="720" cy="1800"/>
                            </a:xfrm>
                            <a:prstGeom prst="rect">
                              <a:avLst/>
                            </a:prstGeom>
                            <a:noFill/>
                            <a:ln w="0">
                              <a:noFill/>
                            </a:ln>
                          </pic:spPr>
                        </pic:pic>
                        <pic:pic xmlns:pic="http://schemas.openxmlformats.org/drawingml/2006/picture">
                          <pic:nvPicPr>
                            <pic:cNvPr id="258" name="Picture 2036" descr=""/>
                            <pic:cNvPicPr/>
                          </pic:nvPicPr>
                          <pic:blipFill>
                            <a:blip r:embed="rId110"/>
                            <a:stretch/>
                          </pic:blipFill>
                          <pic:spPr>
                            <a:xfrm>
                              <a:off x="0" y="31320"/>
                              <a:ext cx="720" cy="1800"/>
                            </a:xfrm>
                            <a:prstGeom prst="rect">
                              <a:avLst/>
                            </a:prstGeom>
                            <a:noFill/>
                            <a:ln w="0">
                              <a:noFill/>
                            </a:ln>
                          </pic:spPr>
                        </pic:pic>
                        <pic:pic xmlns:pic="http://schemas.openxmlformats.org/drawingml/2006/picture">
                          <pic:nvPicPr>
                            <pic:cNvPr id="259" name="Picture 2035" descr=""/>
                            <pic:cNvPicPr/>
                          </pic:nvPicPr>
                          <pic:blipFill>
                            <a:blip r:embed="rId111"/>
                            <a:stretch/>
                          </pic:blipFill>
                          <pic:spPr>
                            <a:xfrm>
                              <a:off x="0" y="14040"/>
                              <a:ext cx="1440" cy="16560"/>
                            </a:xfrm>
                            <a:prstGeom prst="rect">
                              <a:avLst/>
                            </a:prstGeom>
                            <a:noFill/>
                            <a:ln w="0">
                              <a:noFill/>
                            </a:ln>
                          </pic:spPr>
                        </pic:pic>
                        <pic:pic xmlns:pic="http://schemas.openxmlformats.org/drawingml/2006/picture">
                          <pic:nvPicPr>
                            <pic:cNvPr id="260" name="Picture 2034" descr=""/>
                            <pic:cNvPicPr/>
                          </pic:nvPicPr>
                          <pic:blipFill>
                            <a:blip r:embed="rId112"/>
                            <a:stretch/>
                          </pic:blipFill>
                          <pic:spPr>
                            <a:xfrm>
                              <a:off x="0" y="0"/>
                              <a:ext cx="1440" cy="7560"/>
                            </a:xfrm>
                            <a:prstGeom prst="rect">
                              <a:avLst/>
                            </a:prstGeom>
                            <a:noFill/>
                            <a:ln w="0">
                              <a:noFill/>
                            </a:ln>
                          </pic:spPr>
                        </pic:pic>
                        <pic:pic xmlns:pic="http://schemas.openxmlformats.org/drawingml/2006/picture">
                          <pic:nvPicPr>
                            <pic:cNvPr id="261" name="Picture 2033" descr=""/>
                            <pic:cNvPicPr/>
                          </pic:nvPicPr>
                          <pic:blipFill>
                            <a:blip r:embed="rId113"/>
                            <a:stretch/>
                          </pic:blipFill>
                          <pic:spPr>
                            <a:xfrm>
                              <a:off x="0" y="6480"/>
                              <a:ext cx="720" cy="720"/>
                            </a:xfrm>
                            <a:prstGeom prst="rect">
                              <a:avLst/>
                            </a:prstGeom>
                            <a:noFill/>
                            <a:ln w="0">
                              <a:noFill/>
                            </a:ln>
                          </pic:spPr>
                        </pic:pic>
                        <pic:pic xmlns:pic="http://schemas.openxmlformats.org/drawingml/2006/picture">
                          <pic:nvPicPr>
                            <pic:cNvPr id="262" name="Picture 2032" descr=""/>
                            <pic:cNvPicPr/>
                          </pic:nvPicPr>
                          <pic:blipFill>
                            <a:blip r:embed="rId114"/>
                            <a:stretch/>
                          </pic:blipFill>
                          <pic:spPr>
                            <a:xfrm>
                              <a:off x="360" y="6480"/>
                              <a:ext cx="720" cy="720"/>
                            </a:xfrm>
                            <a:prstGeom prst="rect">
                              <a:avLst/>
                            </a:prstGeom>
                            <a:noFill/>
                            <a:ln w="0">
                              <a:noFill/>
                            </a:ln>
                          </pic:spPr>
                        </pic:pic>
                      </wpg:grpSp>
                      <wpg:grpSp>
                        <wpg:cNvGrpSpPr/>
                        <wpg:grpSpPr>
                          <a:xfrm>
                            <a:off x="5310360" y="567720"/>
                            <a:ext cx="2520" cy="5760"/>
                          </a:xfrm>
                        </wpg:grpSpPr>
                        <wps:wsp>
                          <wps:cNvPr id="263" name="Freeform 2030"/>
                          <wps:cNvSpPr/>
                          <wps:spPr>
                            <a:xfrm>
                              <a:off x="0" y="0"/>
                              <a:ext cx="2520" cy="5760"/>
                            </a:xfrm>
                            <a:custGeom>
                              <a:avLst/>
                              <a:gdLst>
                                <a:gd name="GluePoint1X" fmla="*/ 0 w 4"/>
                                <a:gd name="GluePoint1Y" fmla="*/ 1167 h 10"/>
                                <a:gd name="GluePoint2X" fmla="*/ 0 w 4"/>
                                <a:gd name="GluePoint2Y" fmla="*/ 1167 h 10"/>
                                <a:gd name="GluePoint3X" fmla="*/ 0 w 4"/>
                                <a:gd name="GluePoint3Y" fmla="*/ 1176 h 10"/>
                                <a:gd name="GluePoint4X" fmla="*/ 0 w 4"/>
                                <a:gd name="GluePoint4Y" fmla="*/ 1177 h 10"/>
                                <a:gd name="GluePoint5X" fmla="*/ 4 w 4"/>
                                <a:gd name="GluePoint5Y" fmla="*/ 1174 h 10"/>
                                <a:gd name="GluePoint6X" fmla="*/ 3 w 4"/>
                                <a:gd name="GluePoint6Y" fmla="*/ 1174 h 10"/>
                                <a:gd name="GluePoint7X" fmla="*/ 3 w 4"/>
                                <a:gd name="GluePoint7Y" fmla="*/ 1174 h 10"/>
                                <a:gd name="GluePoint8X" fmla="*/ 3 w 4"/>
                                <a:gd name="GluePoint8Y" fmla="*/ 1170 h 10"/>
                                <a:gd name="GluePoint9X" fmla="*/ 3 w 4"/>
                                <a:gd name="GluePoint9Y" fmla="*/ 1169 h 10"/>
                                <a:gd name="GluePoint10X" fmla="*/ 0 w 4"/>
                                <a:gd name="GluePoint10Y" fmla="*/ 1167 h 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Lst>
                              <a:rect l="l" t="t" r="r" b="b"/>
                              <a:pathLst>
                                <a:path w="4" h="10">
                                  <a:moveTo>
                                    <a:pt x="0" y="0"/>
                                  </a:moveTo>
                                  <a:lnTo>
                                    <a:pt x="0" y="0"/>
                                  </a:lnTo>
                                  <a:lnTo>
                                    <a:pt x="0" y="9"/>
                                  </a:lnTo>
                                  <a:lnTo>
                                    <a:pt x="0" y="10"/>
                                  </a:lnTo>
                                  <a:lnTo>
                                    <a:pt x="4" y="7"/>
                                  </a:lnTo>
                                  <a:lnTo>
                                    <a:pt x="3" y="7"/>
                                  </a:lnTo>
                                  <a:lnTo>
                                    <a:pt x="3" y="3"/>
                                  </a:lnTo>
                                  <a:lnTo>
                                    <a:pt x="3" y="2"/>
                                  </a:lnTo>
                                  <a:lnTo>
                                    <a:pt x="0" y="0"/>
                                  </a:lnTo>
                                  <a:close/>
                                </a:path>
                              </a:pathLst>
                            </a:custGeom>
                            <a:solidFill>
                              <a:srgbClr val="6f9ed4"/>
                            </a:solidFill>
                            <a:ln w="0">
                              <a:noFill/>
                            </a:ln>
                          </wps:spPr>
                          <wps:style>
                            <a:lnRef idx="0"/>
                            <a:fillRef idx="0"/>
                            <a:effectRef idx="0"/>
                            <a:fontRef idx="minor"/>
                          </wps:style>
                          <wps:bodyPr/>
                        </wps:wsp>
                        <wps:wsp>
                          <wps:cNvPr id="264" name="Freeform 2029"/>
                          <wps:cNvSpPr/>
                          <wps:spPr>
                            <a:xfrm>
                              <a:off x="0" y="0"/>
                              <a:ext cx="2520" cy="5760"/>
                            </a:xfrm>
                            <a:custGeom>
                              <a:avLst/>
                              <a:gdLst>
                                <a:gd name="GluePoint1X" fmla="*/ 3 w 4"/>
                                <a:gd name="GluePoint1Y" fmla="*/ 1169 h 10"/>
                                <a:gd name="GluePoint2X" fmla="*/ 3 w 4"/>
                                <a:gd name="GluePoint2Y" fmla="*/ 1169 h 10"/>
                              </a:gdLst>
                              <a:ahLst/>
                              <a:cxnLst>
                                <a:cxn ang="0">
                                  <a:pos x="GluePoint1X" y="GluePoint1Y"/>
                                </a:cxn>
                                <a:cxn ang="0">
                                  <a:pos x="GluePoint2X" y="GluePoint2Y"/>
                                </a:cxn>
                              </a:cxnLst>
                              <a:rect l="l" t="t" r="r" b="b"/>
                              <a:pathLst>
                                <a:path w="4" h="10">
                                  <a:moveTo>
                                    <a:pt x="3" y="2"/>
                                  </a:moveTo>
                                  <a:lnTo>
                                    <a:pt x="3" y="2"/>
                                  </a:lnTo>
                                  <a:close/>
                                </a:path>
                              </a:pathLst>
                            </a:custGeom>
                            <a:solidFill>
                              <a:srgbClr val="6f9ed4"/>
                            </a:solidFill>
                            <a:ln w="0">
                              <a:noFill/>
                            </a:ln>
                          </wps:spPr>
                          <wps:style>
                            <a:lnRef idx="0"/>
                            <a:fillRef idx="0"/>
                            <a:effectRef idx="0"/>
                            <a:fontRef idx="minor"/>
                          </wps:style>
                          <wps:bodyPr/>
                        </wps:wsp>
                      </wpg:grpSp>
                      <wpg:grpSp>
                        <wpg:cNvGrpSpPr/>
                        <wpg:grpSpPr>
                          <a:xfrm>
                            <a:off x="5322600" y="567720"/>
                            <a:ext cx="2520" cy="5760"/>
                          </a:xfrm>
                        </wpg:grpSpPr>
                        <wps:wsp>
                          <wps:cNvPr id="265" name="Freeform 2027"/>
                          <wps:cNvSpPr/>
                          <wps:spPr>
                            <a:xfrm>
                              <a:off x="0" y="0"/>
                              <a:ext cx="2520" cy="5760"/>
                            </a:xfrm>
                            <a:custGeom>
                              <a:avLst/>
                              <a:gdLst>
                                <a:gd name="GluePoint1X" fmla="*/ 4 w 4"/>
                                <a:gd name="GluePoint1Y" fmla="*/ 1169 h 10"/>
                                <a:gd name="GluePoint2X" fmla="*/ 0 w 4"/>
                                <a:gd name="GluePoint2Y" fmla="*/ 1169 h 10"/>
                                <a:gd name="GluePoint3X" fmla="*/ 1 w 4"/>
                                <a:gd name="GluePoint3Y" fmla="*/ 1170 h 10"/>
                                <a:gd name="GluePoint4X" fmla="*/ 1 w 4"/>
                                <a:gd name="GluePoint4Y" fmla="*/ 1174 h 10"/>
                                <a:gd name="GluePoint5X" fmla="*/ 0 w 4"/>
                                <a:gd name="GluePoint5Y" fmla="*/ 1174 h 10"/>
                                <a:gd name="GluePoint6X" fmla="*/ 0 w 4"/>
                                <a:gd name="GluePoint6Y" fmla="*/ 1174 h 10"/>
                                <a:gd name="GluePoint7X" fmla="*/ 3 w 4"/>
                                <a:gd name="GluePoint7Y" fmla="*/ 1177 h 10"/>
                                <a:gd name="GluePoint8X" fmla="*/ 4 w 4"/>
                                <a:gd name="GluePoint8Y" fmla="*/ 1176 h 10"/>
                                <a:gd name="GluePoint9X" fmla="*/ 4 w 4"/>
                                <a:gd name="GluePoint9Y" fmla="*/ 1174 h 10"/>
                                <a:gd name="GluePoint10X" fmla="*/ 0 w 4"/>
                                <a:gd name="GluePoint10Y" fmla="*/ 1174 h 10"/>
                                <a:gd name="GluePoint11X" fmla="*/ 4 w 4"/>
                                <a:gd name="GluePoint11Y" fmla="*/ 1174 h 10"/>
                                <a:gd name="GluePoint12X" fmla="*/ 4 w 4"/>
                                <a:gd name="GluePoint12Y" fmla="*/ 1169 h 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Lst>
                              <a:rect l="l" t="t" r="r" b="b"/>
                              <a:pathLst>
                                <a:path w="4" h="10">
                                  <a:moveTo>
                                    <a:pt x="4" y="2"/>
                                  </a:moveTo>
                                  <a:lnTo>
                                    <a:pt x="0" y="2"/>
                                  </a:lnTo>
                                  <a:lnTo>
                                    <a:pt x="1" y="3"/>
                                  </a:lnTo>
                                  <a:lnTo>
                                    <a:pt x="1" y="7"/>
                                  </a:lnTo>
                                  <a:lnTo>
                                    <a:pt x="0" y="7"/>
                                  </a:lnTo>
                                  <a:lnTo>
                                    <a:pt x="3" y="10"/>
                                  </a:lnTo>
                                  <a:lnTo>
                                    <a:pt x="4" y="9"/>
                                  </a:lnTo>
                                  <a:lnTo>
                                    <a:pt x="4" y="7"/>
                                  </a:lnTo>
                                  <a:lnTo>
                                    <a:pt x="0" y="7"/>
                                  </a:lnTo>
                                  <a:lnTo>
                                    <a:pt x="4" y="7"/>
                                  </a:lnTo>
                                  <a:lnTo>
                                    <a:pt x="4" y="2"/>
                                  </a:lnTo>
                                  <a:close/>
                                </a:path>
                              </a:pathLst>
                            </a:custGeom>
                            <a:solidFill>
                              <a:srgbClr val="004077"/>
                            </a:solidFill>
                            <a:ln w="0">
                              <a:noFill/>
                            </a:ln>
                          </wps:spPr>
                          <wps:style>
                            <a:lnRef idx="0"/>
                            <a:fillRef idx="0"/>
                            <a:effectRef idx="0"/>
                            <a:fontRef idx="minor"/>
                          </wps:style>
                          <wps:bodyPr/>
                        </wps:wsp>
                        <wps:wsp>
                          <wps:cNvPr id="266" name="Freeform 2026"/>
                          <wps:cNvSpPr/>
                          <wps:spPr>
                            <a:xfrm>
                              <a:off x="0" y="0"/>
                              <a:ext cx="2520" cy="5760"/>
                            </a:xfrm>
                            <a:custGeom>
                              <a:avLst/>
                              <a:gdLst>
                                <a:gd name="GluePoint1X" fmla="*/ 3 w 4"/>
                                <a:gd name="GluePoint1Y" fmla="*/ 1167 h 10"/>
                                <a:gd name="GluePoint2X" fmla="*/ 0 w 4"/>
                                <a:gd name="GluePoint2Y" fmla="*/ 1169 h 10"/>
                                <a:gd name="GluePoint3X" fmla="*/ 0 w 4"/>
                                <a:gd name="GluePoint3Y" fmla="*/ 1169 h 10"/>
                                <a:gd name="GluePoint4X" fmla="*/ 4 w 4"/>
                                <a:gd name="GluePoint4Y" fmla="*/ 1169 h 10"/>
                                <a:gd name="GluePoint5X" fmla="*/ 4 w 4"/>
                                <a:gd name="GluePoint5Y" fmla="*/ 1167 h 10"/>
                                <a:gd name="GluePoint6X" fmla="*/ 3 w 4"/>
                                <a:gd name="GluePoint6Y" fmla="*/ 1167 h 1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Lst>
                              <a:rect l="l" t="t" r="r" b="b"/>
                              <a:pathLst>
                                <a:path w="4" h="10">
                                  <a:moveTo>
                                    <a:pt x="3" y="0"/>
                                  </a:moveTo>
                                  <a:lnTo>
                                    <a:pt x="0" y="2"/>
                                  </a:lnTo>
                                  <a:lnTo>
                                    <a:pt x="4" y="2"/>
                                  </a:lnTo>
                                  <a:lnTo>
                                    <a:pt x="4" y="0"/>
                                  </a:lnTo>
                                  <a:lnTo>
                                    <a:pt x="3" y="0"/>
                                  </a:lnTo>
                                  <a:close/>
                                </a:path>
                              </a:pathLst>
                            </a:custGeom>
                            <a:solidFill>
                              <a:srgbClr val="004077"/>
                            </a:solidFill>
                            <a:ln w="0">
                              <a:noFill/>
                            </a:ln>
                          </wps:spPr>
                          <wps:style>
                            <a:lnRef idx="0"/>
                            <a:fillRef idx="0"/>
                            <a:effectRef idx="0"/>
                            <a:fontRef idx="minor"/>
                          </wps:style>
                          <wps:bodyPr/>
                        </wps:wsp>
                      </wpg:grpSp>
                      <wpg:grpSp>
                        <wpg:cNvGrpSpPr/>
                        <wpg:grpSpPr>
                          <a:xfrm>
                            <a:off x="5310360" y="567720"/>
                            <a:ext cx="14040" cy="1440"/>
                          </a:xfrm>
                        </wpg:grpSpPr>
                        <wps:wsp>
                          <wps:cNvPr id="267" name="Freeform 2024"/>
                          <wps:cNvSpPr/>
                          <wps:spPr>
                            <a:xfrm>
                              <a:off x="0" y="0"/>
                              <a:ext cx="14040" cy="1440"/>
                            </a:xfrm>
                            <a:custGeom>
                              <a:avLst/>
                              <a:gdLst>
                                <a:gd name="GluePoint1X" fmla="*/ 22 w 22"/>
                                <a:gd name="GluePoint1Y" fmla="*/ 1167 h 3"/>
                                <a:gd name="GluePoint2X" fmla="*/ 0 w 22"/>
                                <a:gd name="GluePoint2Y" fmla="*/ 1167 h 3"/>
                                <a:gd name="GluePoint3X" fmla="*/ 4 w 22"/>
                                <a:gd name="GluePoint3Y" fmla="*/ 1169 h 3"/>
                                <a:gd name="GluePoint4X" fmla="*/ 19 w 22"/>
                                <a:gd name="GluePoint4Y" fmla="*/ 1169 h 3"/>
                                <a:gd name="GluePoint5X" fmla="*/ 22 w 22"/>
                                <a:gd name="GluePoint5Y" fmla="*/ 1167 h 3"/>
                              </a:gdLst>
                              <a:ahLst/>
                              <a:cxnLst>
                                <a:cxn ang="0">
                                  <a:pos x="GluePoint1X" y="GluePoint1Y"/>
                                </a:cxn>
                                <a:cxn ang="0">
                                  <a:pos x="GluePoint2X" y="GluePoint2Y"/>
                                </a:cxn>
                                <a:cxn ang="0">
                                  <a:pos x="GluePoint3X" y="GluePoint3Y"/>
                                </a:cxn>
                                <a:cxn ang="0">
                                  <a:pos x="GluePoint4X" y="GluePoint4Y"/>
                                </a:cxn>
                                <a:cxn ang="0">
                                  <a:pos x="GluePoint5X" y="GluePoint5Y"/>
                                </a:cxn>
                              </a:cxnLst>
                              <a:rect l="l" t="t" r="r" b="b"/>
                              <a:pathLst>
                                <a:path w="22" h="3">
                                  <a:moveTo>
                                    <a:pt x="22" y="0"/>
                                  </a:moveTo>
                                  <a:lnTo>
                                    <a:pt x="0" y="0"/>
                                  </a:lnTo>
                                  <a:lnTo>
                                    <a:pt x="4" y="2"/>
                                  </a:lnTo>
                                  <a:lnTo>
                                    <a:pt x="19" y="2"/>
                                  </a:lnTo>
                                  <a:lnTo>
                                    <a:pt x="22" y="0"/>
                                  </a:lnTo>
                                  <a:close/>
                                </a:path>
                              </a:pathLst>
                            </a:custGeom>
                            <a:solidFill>
                              <a:srgbClr val="6f9ed4"/>
                            </a:solidFill>
                            <a:ln w="0">
                              <a:noFill/>
                            </a:ln>
                          </wps:spPr>
                          <wps:style>
                            <a:lnRef idx="0"/>
                            <a:fillRef idx="0"/>
                            <a:effectRef idx="0"/>
                            <a:fontRef idx="minor"/>
                          </wps:style>
                          <wps:bodyPr/>
                        </wps:wsp>
                      </wpg:grpSp>
                      <wpg:grpSp>
                        <wpg:cNvGrpSpPr/>
                        <wpg:grpSpPr>
                          <a:xfrm>
                            <a:off x="5365800" y="574200"/>
                            <a:ext cx="10800" cy="9000"/>
                          </a:xfrm>
                        </wpg:grpSpPr>
                        <wps:wsp>
                          <wps:cNvPr id="268" name="Freeform 2022"/>
                          <wps:cNvSpPr/>
                          <wps:spPr>
                            <a:xfrm>
                              <a:off x="0" y="0"/>
                              <a:ext cx="10800" cy="9000"/>
                            </a:xfrm>
                            <a:custGeom>
                              <a:avLst/>
                              <a:gdLst>
                                <a:gd name="GluePoint1X" fmla="*/ 3 w 17"/>
                                <a:gd name="GluePoint1Y" fmla="*/ 1177 h 15"/>
                                <a:gd name="GluePoint2X" fmla="*/ 2 w 17"/>
                                <a:gd name="GluePoint2Y" fmla="*/ 1177 h 15"/>
                                <a:gd name="GluePoint3X" fmla="*/ 0 w 17"/>
                                <a:gd name="GluePoint3Y" fmla="*/ 1187 h 15"/>
                                <a:gd name="GluePoint4X" fmla="*/ 0 w 17"/>
                                <a:gd name="GluePoint4Y" fmla="*/ 1188 h 15"/>
                                <a:gd name="GluePoint5X" fmla="*/ 13 w 17"/>
                                <a:gd name="GluePoint5Y" fmla="*/ 1191 h 15"/>
                                <a:gd name="GluePoint6X" fmla="*/ 14 w 17"/>
                                <a:gd name="GluePoint6Y" fmla="*/ 1190 h 15"/>
                                <a:gd name="GluePoint7X" fmla="*/ 17 w 17"/>
                                <a:gd name="GluePoint7Y" fmla="*/ 1181 h 15"/>
                                <a:gd name="GluePoint8X" fmla="*/ 16 w 17"/>
                                <a:gd name="GluePoint8Y" fmla="*/ 1180 h 15"/>
                                <a:gd name="GluePoint9X" fmla="*/ 3 w 17"/>
                                <a:gd name="GluePoint9Y" fmla="*/ 1177 h 1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Lst>
                              <a:rect l="l" t="t" r="r" b="b"/>
                              <a:pathLst>
                                <a:path w="17" h="15">
                                  <a:moveTo>
                                    <a:pt x="3" y="0"/>
                                  </a:moveTo>
                                  <a:lnTo>
                                    <a:pt x="2" y="0"/>
                                  </a:lnTo>
                                  <a:lnTo>
                                    <a:pt x="0" y="10"/>
                                  </a:lnTo>
                                  <a:lnTo>
                                    <a:pt x="0" y="11"/>
                                  </a:lnTo>
                                  <a:lnTo>
                                    <a:pt x="13" y="14"/>
                                  </a:lnTo>
                                  <a:lnTo>
                                    <a:pt x="14" y="13"/>
                                  </a:lnTo>
                                  <a:lnTo>
                                    <a:pt x="17" y="4"/>
                                  </a:lnTo>
                                  <a:lnTo>
                                    <a:pt x="16" y="3"/>
                                  </a:lnTo>
                                  <a:lnTo>
                                    <a:pt x="3" y="0"/>
                                  </a:lnTo>
                                  <a:close/>
                                </a:path>
                              </a:pathLst>
                            </a:custGeom>
                            <a:solidFill>
                              <a:srgbClr val="e30614"/>
                            </a:solidFill>
                            <a:ln w="0">
                              <a:noFill/>
                            </a:ln>
                          </wps:spPr>
                          <wps:style>
                            <a:lnRef idx="0"/>
                            <a:fillRef idx="0"/>
                            <a:effectRef idx="0"/>
                            <a:fontRef idx="minor"/>
                          </wps:style>
                          <wps:bodyPr/>
                        </wps:wsp>
                      </wpg:grpSp>
                      <wpg:grpSp>
                        <wpg:cNvGrpSpPr/>
                        <wpg:grpSpPr>
                          <a:xfrm>
                            <a:off x="5365800" y="574200"/>
                            <a:ext cx="10800" cy="9360"/>
                          </a:xfrm>
                        </wpg:grpSpPr>
                        <wps:wsp>
                          <wps:cNvPr id="269" name="Freeform 2020"/>
                          <wps:cNvSpPr/>
                          <wps:spPr>
                            <a:xfrm>
                              <a:off x="8280" y="7920"/>
                              <a:ext cx="720" cy="720"/>
                            </a:xfrm>
                            <a:custGeom>
                              <a:avLst/>
                              <a:gdLst>
                                <a:gd name="GluePoint1X" fmla="*/ 0 w 17"/>
                                <a:gd name="GluePoint1Y" fmla="*/ 1186 h 15"/>
                                <a:gd name="GluePoint2X" fmla="*/ 0 w 17"/>
                                <a:gd name="GluePoint2Y" fmla="*/ 1187 h 15"/>
                                <a:gd name="GluePoint3X" fmla="*/ 0 w 17"/>
                                <a:gd name="GluePoint3Y" fmla="*/ 1188 h 15"/>
                                <a:gd name="GluePoint4X" fmla="*/ 1 w 17"/>
                                <a:gd name="GluePoint4Y" fmla="*/ 1188 h 15"/>
                                <a:gd name="GluePoint5X" fmla="*/ 13 w 17"/>
                                <a:gd name="GluePoint5Y" fmla="*/ 1191 h 15"/>
                                <a:gd name="GluePoint6X" fmla="*/ 13 w 17"/>
                                <a:gd name="GluePoint6Y" fmla="*/ 1191 h 15"/>
                                <a:gd name="GluePoint7X" fmla="*/ 14 w 17"/>
                                <a:gd name="GluePoint7Y" fmla="*/ 1190 h 15"/>
                                <a:gd name="GluePoint8X" fmla="*/ 14 w 17"/>
                                <a:gd name="GluePoint8Y" fmla="*/ 1190 h 15"/>
                                <a:gd name="GluePoint9X" fmla="*/ 16 w 17"/>
                                <a:gd name="GluePoint9Y" fmla="*/ 1181 h 15"/>
                                <a:gd name="GluePoint10X" fmla="*/ 17 w 17"/>
                                <a:gd name="GluePoint10Y" fmla="*/ 1181 h 15"/>
                                <a:gd name="GluePoint11X" fmla="*/ 16 w 17"/>
                                <a:gd name="GluePoint11Y" fmla="*/ 1180 h 15"/>
                                <a:gd name="GluePoint12X" fmla="*/ 15 w 17"/>
                                <a:gd name="GluePoint12Y" fmla="*/ 1180 h 15"/>
                                <a:gd name="GluePoint13X" fmla="*/ 4 w 17"/>
                                <a:gd name="GluePoint13Y" fmla="*/ 1177 h 15"/>
                                <a:gd name="GluePoint14X" fmla="*/ 3 w 17"/>
                                <a:gd name="GluePoint14Y" fmla="*/ 1177 h 15"/>
                                <a:gd name="GluePoint15X" fmla="*/ 2 w 17"/>
                                <a:gd name="GluePoint15Y" fmla="*/ 1177 h 15"/>
                                <a:gd name="GluePoint16X" fmla="*/ 2 w 17"/>
                                <a:gd name="GluePoint16Y" fmla="*/ 1178 h 15"/>
                                <a:gd name="GluePoint17X" fmla="*/ 0 w 17"/>
                                <a:gd name="GluePoint17Y" fmla="*/ 1186 h 1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Lst>
                              <a:rect l="l" t="t" r="r" b="b"/>
                              <a:pathLst>
                                <a:path w="17" h="15">
                                  <a:moveTo>
                                    <a:pt x="0" y="9"/>
                                  </a:moveTo>
                                  <a:lnTo>
                                    <a:pt x="0" y="10"/>
                                  </a:lnTo>
                                  <a:lnTo>
                                    <a:pt x="0" y="11"/>
                                  </a:lnTo>
                                  <a:lnTo>
                                    <a:pt x="1" y="11"/>
                                  </a:lnTo>
                                  <a:lnTo>
                                    <a:pt x="13" y="14"/>
                                  </a:lnTo>
                                  <a:lnTo>
                                    <a:pt x="14" y="13"/>
                                  </a:lnTo>
                                  <a:lnTo>
                                    <a:pt x="16" y="4"/>
                                  </a:lnTo>
                                  <a:lnTo>
                                    <a:pt x="17" y="4"/>
                                  </a:lnTo>
                                  <a:lnTo>
                                    <a:pt x="16" y="3"/>
                                  </a:lnTo>
                                  <a:lnTo>
                                    <a:pt x="15" y="3"/>
                                  </a:lnTo>
                                  <a:lnTo>
                                    <a:pt x="4" y="0"/>
                                  </a:lnTo>
                                  <a:lnTo>
                                    <a:pt x="3" y="0"/>
                                  </a:lnTo>
                                  <a:lnTo>
                                    <a:pt x="2" y="0"/>
                                  </a:lnTo>
                                  <a:lnTo>
                                    <a:pt x="2" y="1"/>
                                  </a:lnTo>
                                  <a:lnTo>
                                    <a:pt x="0" y="9"/>
                                  </a:lnTo>
                                  <a:close/>
                                </a:path>
                              </a:pathLst>
                            </a:custGeom>
                            <a:noFill/>
                            <a:ln w="1440">
                              <a:solidFill>
                                <a:srgbClr val="1d1d1b"/>
                              </a:solidFill>
                              <a:round/>
                            </a:ln>
                          </wps:spPr>
                          <wps:style>
                            <a:lnRef idx="0"/>
                            <a:fillRef idx="0"/>
                            <a:effectRef idx="0"/>
                            <a:fontRef idx="minor"/>
                          </wps:style>
                          <wps:bodyPr/>
                        </wps:wsp>
                        <pic:pic xmlns:pic="http://schemas.openxmlformats.org/drawingml/2006/picture">
                          <pic:nvPicPr>
                            <pic:cNvPr id="270" name="Picture 2019" descr=""/>
                            <pic:cNvPicPr/>
                          </pic:nvPicPr>
                          <pic:blipFill>
                            <a:blip r:embed="rId115"/>
                            <a:stretch/>
                          </pic:blipFill>
                          <pic:spPr>
                            <a:xfrm>
                              <a:off x="8280" y="8640"/>
                              <a:ext cx="720" cy="720"/>
                            </a:xfrm>
                            <a:prstGeom prst="rect">
                              <a:avLst/>
                            </a:prstGeom>
                            <a:noFill/>
                            <a:ln w="0">
                              <a:noFill/>
                            </a:ln>
                          </pic:spPr>
                        </pic:pic>
                        <pic:pic xmlns:pic="http://schemas.openxmlformats.org/drawingml/2006/picture">
                          <pic:nvPicPr>
                            <pic:cNvPr id="271" name="Picture 2018" descr=""/>
                            <pic:cNvPicPr/>
                          </pic:nvPicPr>
                          <pic:blipFill>
                            <a:blip r:embed="rId116"/>
                            <a:stretch/>
                          </pic:blipFill>
                          <pic:spPr>
                            <a:xfrm>
                              <a:off x="0" y="0"/>
                              <a:ext cx="10800" cy="9000"/>
                            </a:xfrm>
                            <a:prstGeom prst="rect">
                              <a:avLst/>
                            </a:prstGeom>
                            <a:noFill/>
                            <a:ln w="0">
                              <a:noFill/>
                            </a:ln>
                          </pic:spPr>
                        </pic:pic>
                      </wpg:grpSp>
                    </wpg:wgp>
                  </a:graphicData>
                </a:graphic>
              </wp:anchor>
            </w:drawing>
          </mc:Choice>
          <mc:Fallback>
            <w:pict>
              <v:group id="shape_0" alt="Group 93" style="position:absolute;margin-left:12.75pt;margin-top:33.75pt;width:612.3pt;height:837.8pt" coordorigin="255,675" coordsize="12246,16756">
                <v:group id="shape_0" alt="Group 1190" style="position:absolute;left:255;top:3163;width:12246;height:14268">
                  <v:shape id="shape_0" ID="Freeform 1191" coordsize="12246,14627" path="m0,14627l12246,14627l12246,0l0,0l0,14627xe" fillcolor="#569fbb" stroked="f" o:allowincell="f" style="position:absolute;left:255;top:3163;width:12245;height:14267;mso-wrap-style:none;v-text-anchor:middle;mso-position-horizontal-relative:page;mso-position-vertical-relative:page">
                    <v:fill o:detectmouseclick="t" type="solid" color2="#a96044"/>
                    <v:stroke color="#3465a4" joinstyle="round" endcap="flat"/>
                    <w10:wrap type="none"/>
                  </v:shape>
                </v:group>
                <v:group id="shape_0" alt="Group 1187" style="position:absolute;left:255;top:675;width:12245;height:3756">
                  <v:shape id="shape_0" ID="Freeform 1189" coordsize="12245,3851" path="m12245,2578l3241,2578l3403,2578l3977,2585l4549,2602l5118,2628l5685,2665l6249,2712l6810,2768l7368,2834l7923,2910l8476,2995l9025,3090l9570,3194l10112,3307l10651,3429l11186,3561l11718,3702l12245,3851l12245,2578xe" fillcolor="#0071b9" stroked="f" o:allowincell="f" style="position:absolute;left:255;top:675;width:12244;height:3755;mso-wrap-style:none;v-text-anchor:middle;mso-position-horizontal-relative:page;mso-position-vertical-relative:page">
                    <v:fill o:detectmouseclick="t" type="solid" color2="#ff8e46"/>
                    <v:stroke color="#3465a4" joinstyle="round" endcap="flat"/>
                    <w10:wrap type="none"/>
                  </v:shape>
                  <v:shape id="shape_0" ID="Freeform 1188" coordsize="12245,3851" path="m12245,0l0,0l0,2749l546,2697l1175,2649l1808,2614l2444,2590l3082,2579l12245,2578l12245,0xe" fillcolor="#0071b9" stroked="f" o:allowincell="f" style="position:absolute;left:255;top:675;width:12244;height:3755;mso-wrap-style:none;v-text-anchor:middle;mso-position-horizontal-relative:page;mso-position-vertical-relative:page">
                    <v:fill o:detectmouseclick="t" type="solid" color2="#ff8e46"/>
                    <v:stroke color="#3465a4" joinstyle="round" endcap="flat"/>
                    <w10:wrap type="none"/>
                  </v:shape>
                </v:group>
                <v:group id="shape_0" alt="Group 1184" style="position:absolute;left:255;top:675;width:12245;height:3632">
                  <v:shape id="shape_0" ID="Freeform 1186" coordsize="12245,3724" path="m12245,2093l2099,2093l2425,2094l2996,2103l3564,2123l4129,2152l4692,2191l5252,2240l5810,2299l6364,2367l6915,2444l7464,2531l8009,2628l8551,2733l9089,2848l9624,2972l10156,3105l10684,3246l11208,3397l11729,3556l12245,3724l12245,2093xe" fillcolor="white" stroked="f" o:allowincell="f" style="position:absolute;left:255;top:675;width:12244;height:3631;mso-wrap-style:none;v-text-anchor:middle;mso-position-horizontal-relative:page;mso-position-vertical-relative:page">
                    <v:fill o:detectmouseclick="t" type="solid" color2="black"/>
                    <v:stroke color="#3465a4" joinstyle="round" endcap="flat"/>
                    <w10:wrap type="none"/>
                  </v:shape>
                  <v:shape id="shape_0" ID="Freeform 1185" coordsize="12245,3724" path="m12245,0l0,0l0,2167l561,2134l1126,2110l1693,2097l12245,2093l12245,0xe" fillcolor="white" stroked="f" o:allowincell="f" style="position:absolute;left:255;top:675;width:12244;height:3631;mso-wrap-style:none;v-text-anchor:middle;mso-position-horizontal-relative:page;mso-position-vertical-relative:page">
                    <v:fill o:detectmouseclick="t" type="solid" color2="black"/>
                    <v:stroke color="#3465a4" joinstyle="round" endcap="flat"/>
                    <w10:wrap type="none"/>
                  </v:shape>
                </v:group>
                <v:group id="shape_0" alt="Group 1180" style="position:absolute;left:10245;top:1619;width:278;height:330">
                  <v:shape id="shape_0" ID="Freeform 1183" coordsize="278,339" path="m109,0l0,0l0,339l76,339l76,222l196,222l183,208l216,191l238,167l241,161l76,161l76,65l244,65l237,51l190,13l133,1l109,0xe" fillcolor="#192d4d" stroked="f" o:allowincell="f" style="position:absolute;left:10245;top:1619;width:277;height:329;mso-wrap-style:none;v-text-anchor:middle;mso-position-horizontal-relative:page;mso-position-vertical-relative:page">
                    <v:fill o:detectmouseclick="t" type="solid" color2="#e6d2b2"/>
                    <v:stroke color="#3465a4" joinstyle="round" endcap="flat"/>
                    <w10:wrap type="none"/>
                  </v:shape>
                  <v:shape id="shape_0" ID="Freeform 1182" coordsize="278,339" path="m196,222l83,222l95,223l105,226l158,284l189,339l277,339l271,330l257,307l234,272l208,236l196,222xe" fillcolor="#192d4d" stroked="f" o:allowincell="f" style="position:absolute;left:10245;top:1619;width:277;height:329;mso-wrap-style:none;v-text-anchor:middle;mso-position-horizontal-relative:page;mso-position-vertical-relative:page">
                    <v:fill o:detectmouseclick="t" type="solid" color2="#e6d2b2"/>
                    <v:stroke color="#3465a4" joinstyle="round" endcap="flat"/>
                    <w10:wrap type="none"/>
                  </v:shape>
                  <v:shape id="shape_0" ID="Freeform 1181" coordsize="278,339" path="m244,65l116,65l127,66l139,67l178,111l177,124l127,160l114,161l241,161l250,139l254,111l250,79l244,65xe" fillcolor="#192d4d" stroked="f" o:allowincell="f" style="position:absolute;left:10245;top:1619;width:277;height:329;mso-wrap-style:none;v-text-anchor:middle;mso-position-horizontal-relative:page;mso-position-vertical-relative:page">
                    <v:fill o:detectmouseclick="t" type="solid" color2="#e6d2b2"/>
                    <v:stroke color="#3465a4" joinstyle="round" endcap="flat"/>
                    <w10:wrap type="none"/>
                  </v:shape>
                </v:group>
                <v:group id="shape_0" alt="Group 1177" style="position:absolute;left:10534;top:1613;width:331;height:343">
                  <v:shape id="shape_0" ID="Freeform 1179" coordsize="331,352" path="m166,0l101,12l49,44l13,101l0,176l12,248l46,303l98,339l166,352l233,339l285,303l297,284l166,284l129,276l102,254l84,220l78,176l84,131l102,97l129,76l166,68l298,68l286,48l234,13l166,0xe" fillcolor="#192d4d" stroked="f" o:allowincell="f" style="position:absolute;left:10534;top:1613;width:330;height:342;mso-wrap-style:none;v-text-anchor:middle;mso-position-horizontal-relative:page;mso-position-vertical-relative:page">
                    <v:fill o:detectmouseclick="t" type="solid" color2="#e6d2b2"/>
                    <v:stroke color="#3465a4" joinstyle="round" endcap="flat"/>
                    <w10:wrap type="none"/>
                  </v:shape>
                  <v:shape id="shape_0" ID="Freeform 1178" coordsize="331,352" path="m298,68l166,68l202,76l229,97l246,131l252,176l246,220l229,254l202,276l166,284l297,284l319,248l330,176l319,103l298,68xe" fillcolor="#192d4d" stroked="f" o:allowincell="f" style="position:absolute;left:10534;top:1613;width:330;height:342;mso-wrap-style:none;v-text-anchor:middle;mso-position-horizontal-relative:page;mso-position-vertical-relative:page">
                    <v:fill o:detectmouseclick="t" type="solid" color2="#e6d2b2"/>
                    <v:stroke color="#3465a4" joinstyle="round" endcap="flat"/>
                    <w10:wrap type="none"/>
                  </v:shape>
                </v:group>
                <v:group id="shape_0" alt="Group 1173" style="position:absolute;left:10868;top:1619;width:313;height:330">
                  <v:shape id="shape_0" ID="Freeform 1176" coordsize="313,339" path="m87,0l8,0l80,222l0,339l85,339l212,150l131,150l87,0xe" fillcolor="#192d4d" stroked="f" o:allowincell="f" style="position:absolute;left:10868;top:1619;width:123;height:329;mso-wrap-style:none;v-text-anchor:middle;mso-position-horizontal-relative:page;mso-position-vertical-relative:page">
                    <v:fill o:detectmouseclick="t" type="solid" color2="#e6d2b2"/>
                    <v:stroke color="#3465a4" joinstyle="round" endcap="flat"/>
                    <w10:wrap type="none"/>
                  </v:shape>
                  <v:shape id="shape_0" ID="Freeform 1175" coordsize="313,339" path="m313,0l227,0l131,150l212,150l313,0xe" fillcolor="#192d4d" stroked="f" o:allowincell="f" style="position:absolute;left:10868;top:1619;width:123;height:329;mso-wrap-style:none;v-text-anchor:middle;mso-position-horizontal-relative:page;mso-position-vertical-relative:page">
                    <v:fill o:detectmouseclick="t" type="solid" color2="#e6d2b2"/>
                    <v:stroke color="#3465a4" joinstyle="round" endcap="flat"/>
                    <w10:wrap type="none"/>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174" stroked="f" o:allowincell="f" style="position:absolute;left:11094;top:1619;width:86;height:329;mso-wrap-style:none;v-text-anchor:middle;mso-position-horizontal-relative:page;mso-position-vertical-relative:page" type="_x0000_t75">
                    <v:imagedata r:id="rId117" o:detectmouseclick="t"/>
                    <v:stroke color="#3465a4" joinstyle="round" endcap="flat"/>
                    <w10:wrap type="none"/>
                  </v:shape>
                </v:group>
                <v:group id="shape_0" alt="Group 1168" style="position:absolute;left:11038;top:1619;width:336;height:330">
                  <v:shape id="shape_0" ID="Freeform 1172" coordsize="335,339" path="m334,0l232,0l0,339l85,339l139,256l334,256l334,192l181,192l258,75l334,75l334,0xe" fillcolor="#192d4d" stroked="f" o:allowincell="f" style="position:absolute;left:11298;top:1619;width:74;height:145;mso-wrap-style:none;v-text-anchor:middle;mso-position-horizontal-relative:page;mso-position-vertical-relative:page">
                    <v:fill o:detectmouseclick="t" type="solid" color2="#e6d2b2"/>
                    <v:stroke color="#3465a4" joinstyle="round" endcap="flat"/>
                    <w10:wrap type="none"/>
                  </v:shape>
                  <v:shape id="shape_0" ID="Freeform 1171" coordsize="335,339" path="m334,256l258,256l258,339l334,339l334,256xe" fillcolor="#192d4d" stroked="f" o:allowincell="f" style="position:absolute;left:11298;top:1619;width:74;height:145;mso-wrap-style:none;v-text-anchor:middle;mso-position-horizontal-relative:page;mso-position-vertical-relative:page">
                    <v:fill o:detectmouseclick="t" type="solid" color2="#e6d2b2"/>
                    <v:stroke color="#3465a4" joinstyle="round" endcap="flat"/>
                    <w10:wrap type="none"/>
                  </v:shape>
                  <v:shape id="shape_0" ID="Freeform 1170" coordsize="335,339" path="m334,75l258,75l258,192l334,192l334,75xe" fillcolor="#192d4d" stroked="f" o:allowincell="f" style="position:absolute;left:11298;top:1619;width:74;height:145;mso-wrap-style:none;v-text-anchor:middle;mso-position-horizontal-relative:page;mso-position-vertical-relative:page">
                    <v:fill o:detectmouseclick="t" type="solid" color2="#e6d2b2"/>
                    <v:stroke color="#3465a4" joinstyle="round" endcap="flat"/>
                    <w10:wrap type="none"/>
                  </v:shape>
                  <v:shape id="shape_0" ID="Picture 1169" stroked="f" o:allowincell="f" style="position:absolute;left:11038;top:1802;width:61;height:145;mso-wrap-style:none;v-text-anchor:middle;mso-position-horizontal-relative:page;mso-position-vertical-relative:page" type="_x0000_t75">
                    <v:imagedata r:id="rId118" o:detectmouseclick="t"/>
                    <v:stroke color="#3465a4" joinstyle="round" endcap="flat"/>
                    <w10:wrap type="none"/>
                  </v:shape>
                </v:group>
                <v:group id="shape_0" alt="Group 1164" style="position:absolute;left:10829;top:2032;width:278;height:330">
                  <v:shape id="shape_0" ID="Freeform 1167" coordsize="278,339" path="m109,0l0,0l0,339l76,339l76,222l196,222l183,208l217,191l239,167l241,160l76,160l76,65l244,65l238,51l190,13l134,1l109,0xe" fillcolor="#192d4d" stroked="f" o:allowincell="f" style="position:absolute;left:10829;top:2032;width:277;height:329;mso-wrap-style:none;v-text-anchor:middle;mso-position-horizontal-relative:page;mso-position-vertical-relative:page">
                    <v:fill o:detectmouseclick="t" type="solid" color2="#e6d2b2"/>
                    <v:stroke color="#3465a4" joinstyle="round" endcap="flat"/>
                    <w10:wrap type="none"/>
                  </v:shape>
                  <v:shape id="shape_0" ID="Freeform 1166" coordsize="278,339" path="m196,222l84,222l95,223l106,226l158,284l189,339l277,339l272,329l258,307l235,272l208,236l196,222xe" fillcolor="#192d4d" stroked="f" o:allowincell="f" style="position:absolute;left:10829;top:2032;width:277;height:329;mso-wrap-style:none;v-text-anchor:middle;mso-position-horizontal-relative:page;mso-position-vertical-relative:page">
                    <v:fill o:detectmouseclick="t" type="solid" color2="#e6d2b2"/>
                    <v:stroke color="#3465a4" joinstyle="round" endcap="flat"/>
                    <w10:wrap type="none"/>
                  </v:shape>
                  <v:shape id="shape_0" ID="Freeform 1165" coordsize="278,339" path="m244,65l116,65l128,66l139,67l179,111l177,124l128,160l115,160l241,160l251,138l254,111l250,78l244,65xe" fillcolor="#192d4d" stroked="f" o:allowincell="f" style="position:absolute;left:10829;top:2032;width:277;height:329;mso-wrap-style:none;v-text-anchor:middle;mso-position-horizontal-relative:page;mso-position-vertical-relative:page">
                    <v:fill o:detectmouseclick="t" type="solid" color2="#e6d2b2"/>
                    <v:stroke color="#3465a4" joinstyle="round" endcap="flat"/>
                    <w10:wrap type="none"/>
                  </v:shape>
                </v:group>
                <v:group id="shape_0" alt="Group 1160" style="position:absolute;left:10459;top:2028;width:331;height:343">
                  <v:shape id="shape_0" ID="Freeform 1163" coordsize="331,352" path="m165,0l100,11l49,43l12,100l0,175l12,247l45,303l98,338l165,351l233,338l285,303l296,283l165,283l129,275l101,254l84,220l78,175l84,131l101,97l129,75l165,67l297,67l285,48l233,12l165,0xe" fillcolor="#192d4d" stroked="f" o:allowincell="f" style="position:absolute;left:10715;top:2028;width:74;height:342;mso-wrap-style:none;v-text-anchor:middle;mso-position-horizontal-relative:page;mso-position-vertical-relative:page">
                    <v:fill o:detectmouseclick="t" type="solid" color2="#e6d2b2"/>
                    <v:stroke color="#3465a4" joinstyle="round" endcap="flat"/>
                    <w10:wrap type="none"/>
                  </v:shape>
                  <v:shape id="shape_0" ID="Freeform 1162" coordsize="331,352" path="m297,67l165,67l201,75l229,97l246,131l252,175l246,220l229,254l201,275l165,283l296,283l318,247l330,175l318,103l297,67xe" fillcolor="#192d4d" stroked="f" o:allowincell="f" style="position:absolute;left:10715;top:2028;width:74;height:342;mso-wrap-style:none;v-text-anchor:middle;mso-position-horizontal-relative:page;mso-position-vertical-relative:page">
                    <v:fill o:detectmouseclick="t" type="solid" color2="#e6d2b2"/>
                    <v:stroke color="#3465a4" joinstyle="round" endcap="flat"/>
                    <w10:wrap type="none"/>
                  </v:shape>
                  <v:shape id="shape_0" ID="Picture 1161" stroked="f" o:allowincell="f" style="position:absolute;left:10459;top:2032;width:75;height:329;mso-wrap-style:none;v-text-anchor:middle;mso-position-horizontal-relative:page;mso-position-vertical-relative:page" type="_x0000_t75">
                    <v:imagedata r:id="rId119" o:detectmouseclick="t"/>
                    <v:stroke color="#3465a4" joinstyle="round" endcap="flat"/>
                    <w10:wrap type="none"/>
                  </v:shape>
                </v:group>
                <v:group id="shape_0" alt="Group 1158" style="position:absolute;left:9776;top:2032;width:2;height:330">
                  <v:shape id="shape_0" ID="Freeform 1159" coordsize="2,339" path="m0,0l0,339e" stroked="t" o:allowincell="f" style="position:absolute;left:9776;top:2032;width:1;height:329;mso-wrap-style:none;v-text-anchor:middle;mso-position-horizontal-relative:page;mso-position-vertical-relative:page">
                    <v:fill o:detectmouseclick="t" on="false"/>
                    <v:stroke color="#192d4d" weight="48240" joinstyle="round" endcap="flat"/>
                    <w10:wrap type="none"/>
                  </v:shape>
                </v:group>
                <v:group id="shape_0" alt="Group 1156" style="position:absolute;left:10245;top:2032;width:231;height:330">
                  <v:shape id="shape_0" ID="Freeform 1157" coordsize="231,339" path="m230,0l0,0l0,339l76,339l76,202l169,202l169,137l76,137l76,65l197,65l230,0xe" fillcolor="#192d4d" stroked="f" o:allowincell="f" style="position:absolute;left:10245;top:2032;width:230;height:329;mso-wrap-style:none;v-text-anchor:middle;mso-position-horizontal-relative:page;mso-position-vertical-relative:page">
                    <v:fill o:detectmouseclick="t" type="solid" color2="#e6d2b2"/>
                    <v:stroke color="#3465a4" joinstyle="round" endcap="flat"/>
                    <w10:wrap type="none"/>
                  </v:shape>
                </v:group>
                <v:group id="shape_0" alt="Group 1151" style="position:absolute;left:11117;top:2027;width:269;height:343">
                  <v:shape id="shape_0" ID="Freeform 1155" coordsize="269,352" path="m179,0l111,11l50,48l12,105l0,175l4,215l33,285l86,330l153,349l187,351l209,351l232,348l252,345l268,340l268,284l197,284l177,283l105,250l79,174l80,156l117,90l188,70l261,70l261,10l240,6l220,3l200,1l179,0xe" fillcolor="#192d4d" stroked="f" o:allowincell="f" style="position:absolute;left:11117;top:2027;width:132;height:342;mso-wrap-style:none;v-text-anchor:middle;mso-position-horizontal-relative:page;mso-position-vertical-relative:page">
                    <v:fill o:detectmouseclick="t" type="solid" color2="#e6d2b2"/>
                    <v:stroke color="#3465a4" joinstyle="round" endcap="flat"/>
                    <w10:wrap type="none"/>
                  </v:shape>
                  <v:shape id="shape_0" ID="Freeform 1154" coordsize="269,352" path="m268,275l252,278l235,281l216,283l197,284l268,284l268,275xe" fillcolor="#192d4d" stroked="f" o:allowincell="f" style="position:absolute;left:11117;top:2027;width:132;height:342;mso-wrap-style:none;v-text-anchor:middle;mso-position-horizontal-relative:page;mso-position-vertical-relative:page">
                    <v:fill o:detectmouseclick="t" type="solid" color2="#e6d2b2"/>
                    <v:stroke color="#3465a4" joinstyle="round" endcap="flat"/>
                    <w10:wrap type="none"/>
                  </v:shape>
                  <v:shape id="shape_0" ID="Freeform 1153" coordsize="269,352" path="m261,70l188,70l205,70l222,72l240,75l261,79l261,70xe" fillcolor="#192d4d" stroked="f" o:allowincell="f" style="position:absolute;left:11117;top:2027;width:132;height:342;mso-wrap-style:none;v-text-anchor:middle;mso-position-horizontal-relative:page;mso-position-vertical-relative:page">
                    <v:fill o:detectmouseclick="t" type="solid" color2="#e6d2b2"/>
                    <v:stroke color="#3465a4" joinstyle="round" endcap="flat"/>
                    <w10:wrap type="none"/>
                  </v:shape>
                  <v:shape id="shape_0" ID="Picture 1152" stroked="f" o:allowincell="f" style="position:absolute;left:11277;top:2032;width:108;height:329;mso-wrap-style:none;v-text-anchor:middle;mso-position-horizontal-relative:page;mso-position-vertical-relative:page" type="_x0000_t75">
                    <v:imagedata r:id="rId120" o:detectmouseclick="t"/>
                    <v:stroke color="#3465a4" joinstyle="round" endcap="flat"/>
                    <w10:wrap type="none"/>
                  </v:shape>
                </v:group>
                <v:group id="shape_0" alt="Group 1142" style="position:absolute;left:9585;top:1391;width:578;height:563">
                  <v:shape id="shape_0" ID="Freeform 1150" coordsize="578,578" path="m289,0l213,10l144,39l85,84l40,143l11,212l0,289l11,366l40,435l85,494l144,539l213,568l289,578l366,568l435,539l494,494l539,435l568,366l578,289l568,212l539,143l494,84l435,39l366,10l289,0xe" fillcolor="#192d4d" stroked="f" o:allowincell="f" style="position:absolute;left:9994;top:1391;width:168;height:562;mso-wrap-style:none;v-text-anchor:middle;mso-position-horizontal-relative:page;mso-position-vertical-relative:page">
                    <v:fill o:detectmouseclick="t" type="solid" color2="#e6d2b2"/>
                    <v:stroke color="#3465a4" joinstyle="round" endcap="flat"/>
                    <w10:wrap type="none"/>
                  </v:shape>
                  <v:shape id="shape_0" ID="Picture 1149" stroked="f" o:allowincell="f" style="position:absolute;left:10023;top:1484;width:111;height:374;mso-wrap-style:none;v-text-anchor:middle;mso-position-horizontal-relative:page;mso-position-vertical-relative:page" type="_x0000_t75">
                    <v:imagedata r:id="rId121" o:detectmouseclick="t"/>
                    <v:stroke color="#3465a4" joinstyle="round" endcap="flat"/>
                    <w10:wrap type="none"/>
                  </v:shape>
                  <v:shape id="shape_0" ID="Picture 1148" stroked="f" o:allowincell="f" style="position:absolute;left:9677;top:1815;width:73;height:133;mso-wrap-style:none;v-text-anchor:middle;mso-position-horizontal-relative:page;mso-position-vertical-relative:page" type="_x0000_t75">
                    <v:imagedata r:id="rId122" o:detectmouseclick="t"/>
                    <v:stroke color="#3465a4" joinstyle="round" endcap="flat"/>
                    <w10:wrap type="none"/>
                  </v:shape>
                  <v:shape id="shape_0" ID="Picture 1147" stroked="f" o:allowincell="f" style="position:absolute;left:9585;top:1599;width:129;height:207;mso-wrap-style:none;v-text-anchor:middle;mso-position-horizontal-relative:page;mso-position-vertical-relative:page" type="_x0000_t75">
                    <v:imagedata r:id="rId123" o:detectmouseclick="t"/>
                    <v:stroke color="#3465a4" joinstyle="round" endcap="flat"/>
                    <w10:wrap type="none"/>
                  </v:shape>
                  <v:shape id="shape_0" ID="Picture 1146" stroked="f" o:allowincell="f" style="position:absolute;left:9589;top:1622;width:56;height:40;mso-wrap-style:none;v-text-anchor:middle;mso-position-horizontal-relative:page;mso-position-vertical-relative:page" type="_x0000_t75">
                    <v:imagedata r:id="rId124" o:detectmouseclick="t"/>
                    <v:stroke color="#3465a4" joinstyle="round" endcap="flat"/>
                    <w10:wrap type="none"/>
                  </v:shape>
                  <v:shape id="shape_0" ID="Picture 1145" stroked="f" o:allowincell="f" style="position:absolute;left:9609;top:1670;width:42;height:23;mso-wrap-style:none;v-text-anchor:middle;mso-position-horizontal-relative:page;mso-position-vertical-relative:page" type="_x0000_t75">
                    <v:imagedata r:id="rId125" o:detectmouseclick="t"/>
                    <v:stroke color="#3465a4" joinstyle="round" endcap="flat"/>
                    <w10:wrap type="none"/>
                  </v:shape>
                  <v:shape id="shape_0" ID="Picture 1144" stroked="f" o:allowincell="f" style="position:absolute;left:9624;top:1692;width:37;height:27;mso-wrap-style:none;v-text-anchor:middle;mso-position-horizontal-relative:page;mso-position-vertical-relative:page" type="_x0000_t75">
                    <v:imagedata r:id="rId126" o:detectmouseclick="t"/>
                    <v:stroke color="#3465a4" joinstyle="round" endcap="flat"/>
                    <w10:wrap type="none"/>
                  </v:shape>
                  <v:shape id="shape_0" ID="Picture 1143" stroked="f" o:allowincell="f" style="position:absolute;left:9636;top:1711;width:33;height:30;mso-wrap-style:none;v-text-anchor:middle;mso-position-horizontal-relative:page;mso-position-vertical-relative:page" type="_x0000_t75">
                    <v:imagedata r:id="rId127" o:detectmouseclick="t"/>
                    <v:stroke color="#3465a4" joinstyle="round" endcap="flat"/>
                    <w10:wrap type="none"/>
                  </v:shape>
                </v:group>
                <v:group id="shape_0" alt="Group 1140" style="position:absolute;left:8470;top:1718;width:70;height:56">
                  <v:shape id="shape_0" ID="Freeform 1141" coordsize="70,58" path="m45,0l12,21l0,33l6,44l30,57l44,56l57,43l66,27l69,14l45,0xe" fillcolor="#a8a8a7" stroked="f" o:allowincell="f" style="position:absolute;left:8470;top:1718;width:69;height:55;mso-wrap-style:none;v-text-anchor:middle;mso-position-horizontal-relative:page;mso-position-vertical-relative:page">
                    <v:fill o:detectmouseclick="t" type="solid" color2="#575758"/>
                    <v:stroke color="#3465a4" joinstyle="round" endcap="flat"/>
                    <w10:wrap type="none"/>
                  </v:shape>
                </v:group>
                <v:group id="shape_0" alt="Group 1129" style="position:absolute;left:8485;top:1717;width:55;height:61">
                  <v:shape id="shape_0" ID="Freeform 1139" coordsize="55,63" path="m11,57l18,63l24,60l20,60l11,57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8" coordsize="55,63" path="m29,57l20,60l24,60l28,57l29,57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7" coordsize="55,63" path="m8,55l10,57l11,57l8,55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6" coordsize="55,63" path="m35,52l29,57l30,56l35,52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5" coordsize="55,63" path="m5,52l6,53l8,55l5,52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4" coordsize="55,63" path="m0,33l0,34l1,48l5,52l1,45l0,33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3" coordsize="55,63" path="m39,48l35,52l38,50l39,48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2" coordsize="55,63" path="m55,14l55,14l54,15l51,27l46,39l39,48l46,38l54,26l55,14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1" coordsize="55,63" path="m3,26l0,32l0,33l3,26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130" coordsize="55,63" path="m30,0l18,9l7,20l3,26l7,20l18,9l29,1l30,1l30,0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group>
                <v:group id="shape_0" alt="Group 1127" style="position:absolute;left:8434;top:1697;width:74;height:62">
                  <v:shape id="shape_0" ID="Freeform 1128" coordsize="74,64" path="m62,0l19,15l0,26l2,39l22,60l36,64l52,55l66,41l74,30l62,0xe" fillcolor="#a8a8a7" stroked="f" o:allowincell="f" style="position:absolute;left:8434;top:1697;width:73;height:61;mso-wrap-style:none;v-text-anchor:middle;mso-position-horizontal-relative:page;mso-position-vertical-relative:page">
                    <v:fill o:detectmouseclick="t" type="solid" color2="#575758"/>
                    <v:stroke color="#3465a4" joinstyle="round" endcap="flat"/>
                    <w10:wrap type="none"/>
                  </v:shape>
                </v:group>
                <v:group id="shape_0" alt="Group 1102" style="position:absolute;left:8445;top:1697;width:64;height:67">
                  <v:shape id="shape_0" ID="Freeform 1126" coordsize="64,69" path="m56,41l47,51l35,59l24,63l15,65l19,68l29,63l36,59l44,53l52,46l56,41xe" fillcolor="#646363" stroked="f" o:allowincell="f" style="position:absolute;left:8483;top:1728;width:8;height:20;mso-wrap-style:none;v-text-anchor:middle;mso-position-horizontal-relative:page;mso-position-vertical-relative:page">
                    <v:fill o:detectmouseclick="t" type="solid" color2="#9b9c9c"/>
                    <v:stroke color="#3465a4" joinstyle="round" endcap="flat"/>
                    <w10:wrap type="none"/>
                  </v:shape>
                  <v:shape id="shape_0" ID="Freeform 1125" coordsize="64,69" path="m4,54l11,66l15,65l6,57l4,54xe" fillcolor="#646363" stroked="f" o:allowincell="f" style="position:absolute;left:8483;top:1728;width:8;height:20;mso-wrap-style:none;v-text-anchor:middle;mso-position-horizontal-relative:page;mso-position-vertical-relative:page">
                    <v:fill o:detectmouseclick="t" type="solid" color2="#9b9c9c"/>
                    <v:stroke color="#3465a4" joinstyle="round" endcap="flat"/>
                    <w10:wrap type="none"/>
                  </v:shape>
                  <v:shape id="shape_0" ID="Freeform 1124" coordsize="64,69" path="m51,0l1,40l0,49l4,54l1,50l2,39l7,26l20,15l36,6l51,1l51,0xe" fillcolor="#646363" stroked="f" o:allowincell="f" style="position:absolute;left:8483;top:1728;width:8;height:20;mso-wrap-style:none;v-text-anchor:middle;mso-position-horizontal-relative:page;mso-position-vertical-relative:page">
                    <v:fill o:detectmouseclick="t" type="solid" color2="#9b9c9c"/>
                    <v:stroke color="#3465a4" joinstyle="round" endcap="flat"/>
                    <w10:wrap type="none"/>
                  </v:shape>
                  <v:shape id="shape_0" ID="Freeform 1123" coordsize="64,69" path="m56,40l56,41l56,40xe" fillcolor="#646363" stroked="f" o:allowincell="f" style="position:absolute;left:8483;top:1728;width:8;height:20;mso-wrap-style:none;v-text-anchor:middle;mso-position-horizontal-relative:page;mso-position-vertical-relative:page">
                    <v:fill o:detectmouseclick="t" type="solid" color2="#9b9c9c"/>
                    <v:stroke color="#3465a4" joinstyle="round" endcap="flat"/>
                    <w10:wrap type="none"/>
                  </v:shape>
                  <v:shape id="shape_0" ID="Freeform 1122" coordsize="64,69" path="m63,29l63,30l56,40l58,38l63,29xe" fillcolor="#646363" stroked="f" o:allowincell="f" style="position:absolute;left:8483;top:1728;width:8;height:20;mso-wrap-style:none;v-text-anchor:middle;mso-position-horizontal-relative:page;mso-position-vertical-relative:page">
                    <v:fill o:detectmouseclick="t" type="solid" color2="#9b9c9c"/>
                    <v:stroke color="#3465a4" joinstyle="round" endcap="flat"/>
                    <w10:wrap type="none"/>
                  </v:shape>
                  <v:shape id="shape_0" ID="Picture 1121" stroked="f" o:allowincell="f" style="position:absolute;left:8483;top:1733;width:7;height:12;mso-wrap-style:none;v-text-anchor:middle;mso-position-horizontal-relative:page;mso-position-vertical-relative:page" type="_x0000_t75">
                    <v:imagedata r:id="rId128" o:detectmouseclick="t"/>
                    <v:stroke color="#3465a4" joinstyle="round" endcap="flat"/>
                    <w10:wrap type="none"/>
                  </v:shape>
                  <v:shape id="shape_0" ID="Picture 1120" stroked="f" o:allowincell="f" style="position:absolute;left:8489;top:1737;width:5;height:13;mso-wrap-style:none;v-text-anchor:middle;mso-position-horizontal-relative:page;mso-position-vertical-relative:page" type="_x0000_t75">
                    <v:imagedata r:id="rId129" o:detectmouseclick="t"/>
                    <v:stroke color="#3465a4" joinstyle="round" endcap="flat"/>
                    <w10:wrap type="none"/>
                  </v:shape>
                  <v:shape id="shape_0" ID="Picture 1119" stroked="f" o:allowincell="f" style="position:absolute;left:8494;top:1742;width:4;height:13;mso-wrap-style:none;v-text-anchor:middle;mso-position-horizontal-relative:page;mso-position-vertical-relative:page" type="_x0000_t75">
                    <v:imagedata r:id="rId130" o:detectmouseclick="t"/>
                    <v:stroke color="#3465a4" joinstyle="round" endcap="flat"/>
                    <w10:wrap type="none"/>
                  </v:shape>
                  <v:shape id="shape_0" ID="Picture 1118" stroked="f" o:allowincell="f" style="position:absolute;left:8498;top:1746;width:3;height:11;mso-wrap-style:none;v-text-anchor:middle;mso-position-horizontal-relative:page;mso-position-vertical-relative:page" type="_x0000_t75">
                    <v:imagedata r:id="rId131" o:detectmouseclick="t"/>
                    <v:stroke color="#3465a4" joinstyle="round" endcap="flat"/>
                    <w10:wrap type="none"/>
                  </v:shape>
                  <v:shape id="shape_0" ID="Picture 1117" stroked="f" o:allowincell="f" style="position:absolute;left:8503;top:1746;width:2;height:11;mso-wrap-style:none;v-text-anchor:middle;mso-position-horizontal-relative:page;mso-position-vertical-relative:page" type="_x0000_t75">
                    <v:imagedata r:id="rId132" o:detectmouseclick="t"/>
                    <v:stroke color="#3465a4" joinstyle="round" endcap="flat"/>
                    <w10:wrap type="none"/>
                  </v:shape>
                  <v:shape id="shape_0" ID="Picture 1116" stroked="f" o:allowincell="f" style="position:absolute;left:8467;top:1700;width:39;height:49;mso-wrap-style:none;v-text-anchor:middle;mso-position-horizontal-relative:page;mso-position-vertical-relative:page" type="_x0000_t75">
                    <v:imagedata r:id="rId133" o:detectmouseclick="t"/>
                    <v:stroke color="#3465a4" joinstyle="round" endcap="flat"/>
                    <w10:wrap type="none"/>
                  </v:shape>
                  <v:shape id="shape_0" ID="Picture 1115" stroked="f" o:allowincell="f" style="position:absolute;left:8470;top:1704;width:24;height:9;mso-wrap-style:none;v-text-anchor:middle;mso-position-horizontal-relative:page;mso-position-vertical-relative:page" type="_x0000_t75">
                    <v:imagedata r:id="rId134" o:detectmouseclick="t"/>
                    <v:stroke color="#3465a4" joinstyle="round" endcap="flat"/>
                    <w10:wrap type="none"/>
                  </v:shape>
                  <v:shape id="shape_0" ID="Picture 1114" stroked="f" o:allowincell="f" style="position:absolute;left:8473;top:1715;width:21;height:6;mso-wrap-style:none;v-text-anchor:middle;mso-position-horizontal-relative:page;mso-position-vertical-relative:page" type="_x0000_t75">
                    <v:imagedata r:id="rId135" o:detectmouseclick="t"/>
                    <v:stroke color="#3465a4" joinstyle="round" endcap="flat"/>
                    <w10:wrap type="none"/>
                  </v:shape>
                  <v:shape id="shape_0" ID="Picture 1113" stroked="f" o:allowincell="f" style="position:absolute;left:8480;top:1722;width:14;height:10;mso-wrap-style:none;v-text-anchor:middle;mso-position-horizontal-relative:page;mso-position-vertical-relative:page" type="_x0000_t75">
                    <v:imagedata r:id="rId136" o:detectmouseclick="t"/>
                    <v:stroke color="#3465a4" joinstyle="round" endcap="flat"/>
                    <w10:wrap type="none"/>
                  </v:shape>
                  <v:shape id="shape_0" ID="Picture 1112" stroked="f" o:allowincell="f" style="position:absolute;left:8491;top:1726;width:5;height:8;mso-wrap-style:none;v-text-anchor:middle;mso-position-horizontal-relative:page;mso-position-vertical-relative:page" type="_x0000_t75">
                    <v:imagedata r:id="rId137" o:detectmouseclick="t"/>
                    <v:stroke color="#3465a4" joinstyle="round" endcap="flat"/>
                    <w10:wrap type="none"/>
                  </v:shape>
                  <v:shape id="shape_0" ID="Picture 1111" stroked="f" o:allowincell="f" style="position:absolute;left:8494;top:1729;width:4;height:9;mso-wrap-style:none;v-text-anchor:middle;mso-position-horizontal-relative:page;mso-position-vertical-relative:page" type="_x0000_t75">
                    <v:imagedata r:id="rId138" o:detectmouseclick="t"/>
                    <v:stroke color="#3465a4" joinstyle="round" endcap="flat"/>
                    <w10:wrap type="none"/>
                  </v:shape>
                  <v:shape id="shape_0" ID="Picture 1110" stroked="f" o:allowincell="f" style="position:absolute;left:8497;top:1734;width:3;height:10;mso-wrap-style:none;v-text-anchor:middle;mso-position-horizontal-relative:page;mso-position-vertical-relative:page" type="_x0000_t75">
                    <v:imagedata r:id="rId139" o:detectmouseclick="t"/>
                    <v:stroke color="#3465a4" joinstyle="round" endcap="flat"/>
                    <w10:wrap type="none"/>
                  </v:shape>
                  <v:shape id="shape_0" ID="Picture 1109" stroked="f" o:allowincell="f" style="position:absolute;left:8501;top:1737;width:2;height:10;mso-wrap-style:none;v-text-anchor:middle;mso-position-horizontal-relative:page;mso-position-vertical-relative:page" type="_x0000_t75">
                    <v:imagedata r:id="rId140" o:detectmouseclick="t"/>
                    <v:stroke color="#3465a4" joinstyle="round" endcap="flat"/>
                    <w10:wrap type="none"/>
                  </v:shape>
                  <v:shape id="shape_0" ID="Picture 1108" stroked="f" o:allowincell="f" style="position:absolute;left:8505;top:1737;width:1;height:9;mso-wrap-style:none;v-text-anchor:middle;mso-position-horizontal-relative:page;mso-position-vertical-relative:page" type="_x0000_t75">
                    <v:imagedata r:id="rId141" o:detectmouseclick="t"/>
                    <v:stroke color="#3465a4" joinstyle="round" endcap="flat"/>
                    <w10:wrap type="none"/>
                  </v:shape>
                  <v:shape id="shape_0" ID="Picture 1107" stroked="f" o:allowincell="f" style="position:absolute;left:8445;top:1697;width:63;height:66;mso-wrap-style:none;v-text-anchor:middle;mso-position-horizontal-relative:page;mso-position-vertical-relative:page" type="_x0000_t75">
                    <v:imagedata r:id="rId142" o:detectmouseclick="t"/>
                    <v:stroke color="#3465a4" joinstyle="round" endcap="flat"/>
                    <w10:wrap type="none"/>
                  </v:shape>
                  <v:shape id="shape_0" ID="Picture 1106" stroked="f" o:allowincell="f" style="position:absolute;left:8447;top:1704;width:27;height:12;mso-wrap-style:none;v-text-anchor:middle;mso-position-horizontal-relative:page;mso-position-vertical-relative:page" type="_x0000_t75">
                    <v:imagedata r:id="rId143" o:detectmouseclick="t"/>
                    <v:stroke color="#3465a4" joinstyle="round" endcap="flat"/>
                    <w10:wrap type="none"/>
                  </v:shape>
                  <v:shape id="shape_0" ID="Picture 1105" stroked="f" o:allowincell="f" style="position:absolute;left:8457;top:1720;width:20;height:6;mso-wrap-style:none;v-text-anchor:middle;mso-position-horizontal-relative:page;mso-position-vertical-relative:page" type="_x0000_t75">
                    <v:imagedata r:id="rId144" o:detectmouseclick="t"/>
                    <v:stroke color="#3465a4" joinstyle="round" endcap="flat"/>
                    <w10:wrap type="none"/>
                  </v:shape>
                  <v:shape id="shape_0" ID="Picture 1104" stroked="f" o:allowincell="f" style="position:absolute;left:8464;top:1727;width:18;height:8;mso-wrap-style:none;v-text-anchor:middle;mso-position-horizontal-relative:page;mso-position-vertical-relative:page" type="_x0000_t75">
                    <v:imagedata r:id="rId145" o:detectmouseclick="t"/>
                    <v:stroke color="#3465a4" joinstyle="round" endcap="flat"/>
                    <w10:wrap type="none"/>
                  </v:shape>
                  <v:shape id="shape_0" ID="Picture 1103" stroked="f" o:allowincell="f" style="position:absolute;left:8471;top:1733;width:15;height:10;mso-wrap-style:none;v-text-anchor:middle;mso-position-horizontal-relative:page;mso-position-vertical-relative:page" type="_x0000_t75">
                    <v:imagedata r:id="rId146" o:detectmouseclick="t"/>
                    <v:stroke color="#3465a4" joinstyle="round" endcap="flat"/>
                    <w10:wrap type="none"/>
                  </v:shape>
                </v:group>
                <v:group id="shape_0" alt="Group 1100" style="position:absolute;left:8470;top:1718;width:70;height:56">
                  <v:shape id="shape_0" ID="Freeform 1101" coordsize="70,58" path="m45,0l12,21l0,33l6,44l30,57l44,56l57,43l66,27l69,14l45,0xe" fillcolor="#a8a8a7" stroked="f" o:allowincell="f" style="position:absolute;left:8470;top:1718;width:69;height:55;mso-wrap-style:none;v-text-anchor:middle;mso-position-horizontal-relative:page;mso-position-vertical-relative:page">
                    <v:fill o:detectmouseclick="t" type="solid" color2="#575758"/>
                    <v:stroke color="#3465a4" joinstyle="round" endcap="flat"/>
                    <w10:wrap type="none"/>
                  </v:shape>
                </v:group>
                <v:group id="shape_0" alt="Group 1089" style="position:absolute;left:8485;top:1717;width:55;height:61">
                  <v:shape id="shape_0" ID="Freeform 1099" coordsize="55,63" path="m11,57l18,63l24,60l20,60l11,57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8" coordsize="55,63" path="m29,57l20,60l24,60l28,57l29,57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7" coordsize="55,63" path="m8,55l10,57l11,57l8,55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6" coordsize="55,63" path="m35,52l29,57l30,56l35,52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5" coordsize="55,63" path="m5,52l6,53l8,55l5,52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4" coordsize="55,63" path="m0,33l0,34l1,48l5,52l1,45l0,33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3" coordsize="55,63" path="m39,48l35,52l38,50l39,48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2" coordsize="55,63" path="m55,14l55,14l54,15l51,27l46,39l39,48l46,38l54,26l55,14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1" coordsize="55,63" path="m3,26l0,32l0,33l3,26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shape id="shape_0" ID="Freeform 1090" coordsize="55,63" path="m30,0l18,9l7,20l3,26l7,20l18,9l29,1l30,1l30,0xe" fillcolor="#646363" stroked="f" o:allowincell="f" style="position:absolute;left:8485;top:1717;width:54;height:60;mso-wrap-style:none;v-text-anchor:middle;mso-position-horizontal-relative:page;mso-position-vertical-relative:page">
                    <v:fill o:detectmouseclick="t" type="solid" color2="#9b9c9c"/>
                    <v:stroke color="#3465a4" joinstyle="round" endcap="flat"/>
                    <w10:wrap type="none"/>
                  </v:shape>
                </v:group>
                <v:group id="shape_0" alt="Group 1087" style="position:absolute;left:8434;top:1697;width:74;height:62">
                  <v:shape id="shape_0" ID="Freeform 1088" coordsize="74,64" path="m62,0l19,15l0,26l2,39l22,60l36,64l52,55l66,41l74,30l62,0xe" fillcolor="#a8a8a7" stroked="f" o:allowincell="f" style="position:absolute;left:8434;top:1697;width:73;height:61;mso-wrap-style:none;v-text-anchor:middle;mso-position-horizontal-relative:page;mso-position-vertical-relative:page">
                    <v:fill o:detectmouseclick="t" type="solid" color2="#575758"/>
                    <v:stroke color="#3465a4" joinstyle="round" endcap="flat"/>
                    <w10:wrap type="none"/>
                  </v:shape>
                </v:group>
                <v:group id="shape_0" alt="Group 1062" style="position:absolute;left:8445;top:1697;width:64;height:67">
                  <v:shape id="shape_0" ID="Freeform 1086" coordsize="64,69" path="m56,41l47,51l35,59l24,63l15,65l19,68l29,63l36,59l44,53l52,46l56,41xe" fillcolor="#646363" stroked="f" o:allowincell="f" style="position:absolute;left:8454;top:1728;width:4;height:20;mso-wrap-style:none;v-text-anchor:middle;mso-position-horizontal-relative:page;mso-position-vertical-relative:page">
                    <v:fill o:detectmouseclick="t" type="solid" color2="#9b9c9c"/>
                    <v:stroke color="#3465a4" joinstyle="round" endcap="flat"/>
                    <w10:wrap type="none"/>
                  </v:shape>
                  <v:shape id="shape_0" ID="Freeform 1085" coordsize="64,69" path="m4,54l11,66l15,65l6,57l4,54xe" fillcolor="#646363" stroked="f" o:allowincell="f" style="position:absolute;left:8454;top:1728;width:4;height:20;mso-wrap-style:none;v-text-anchor:middle;mso-position-horizontal-relative:page;mso-position-vertical-relative:page">
                    <v:fill o:detectmouseclick="t" type="solid" color2="#9b9c9c"/>
                    <v:stroke color="#3465a4" joinstyle="round" endcap="flat"/>
                    <w10:wrap type="none"/>
                  </v:shape>
                  <v:shape id="shape_0" ID="Freeform 1084" coordsize="64,69" path="m51,0l1,40l0,49l4,54l1,50l2,39l7,26l20,15l36,6l51,1l51,0xe" fillcolor="#646363" stroked="f" o:allowincell="f" style="position:absolute;left:8454;top:1728;width:4;height:20;mso-wrap-style:none;v-text-anchor:middle;mso-position-horizontal-relative:page;mso-position-vertical-relative:page">
                    <v:fill o:detectmouseclick="t" type="solid" color2="#9b9c9c"/>
                    <v:stroke color="#3465a4" joinstyle="round" endcap="flat"/>
                    <w10:wrap type="none"/>
                  </v:shape>
                  <v:shape id="shape_0" ID="Freeform 1083" coordsize="64,69" path="m56,40l56,41l56,40xe" fillcolor="#646363" stroked="f" o:allowincell="f" style="position:absolute;left:8454;top:1728;width:4;height:20;mso-wrap-style:none;v-text-anchor:middle;mso-position-horizontal-relative:page;mso-position-vertical-relative:page">
                    <v:fill o:detectmouseclick="t" type="solid" color2="#9b9c9c"/>
                    <v:stroke color="#3465a4" joinstyle="round" endcap="flat"/>
                    <w10:wrap type="none"/>
                  </v:shape>
                  <v:shape id="shape_0" ID="Freeform 1082" coordsize="64,69" path="m63,29l63,30l56,40l58,38l63,29xe" fillcolor="#646363" stroked="f" o:allowincell="f" style="position:absolute;left:8454;top:1728;width:4;height:20;mso-wrap-style:none;v-text-anchor:middle;mso-position-horizontal-relative:page;mso-position-vertical-relative:page">
                    <v:fill o:detectmouseclick="t" type="solid" color2="#9b9c9c"/>
                    <v:stroke color="#3465a4" joinstyle="round" endcap="flat"/>
                    <w10:wrap type="none"/>
                  </v:shape>
                  <v:shape id="shape_0" ID="Picture 1081" stroked="f" o:allowincell="f" style="position:absolute;left:8454;top:1733;width:4;height:12;mso-wrap-style:none;v-text-anchor:middle;mso-position-horizontal-relative:page;mso-position-vertical-relative:page" type="_x0000_t75">
                    <v:imagedata r:id="rId147" o:detectmouseclick="t"/>
                    <v:stroke color="#3465a4" joinstyle="round" endcap="flat"/>
                    <w10:wrap type="none"/>
                  </v:shape>
                  <v:shape id="shape_0" ID="Picture 1080" stroked="f" o:allowincell="f" style="position:absolute;left:8458;top:1737;width:3;height:13;mso-wrap-style:none;v-text-anchor:middle;mso-position-horizontal-relative:page;mso-position-vertical-relative:page" type="_x0000_t75">
                    <v:imagedata r:id="rId148" o:detectmouseclick="t"/>
                    <v:stroke color="#3465a4" joinstyle="round" endcap="flat"/>
                    <w10:wrap type="none"/>
                  </v:shape>
                  <v:shape id="shape_0" ID="Picture 1079" stroked="f" o:allowincell="f" style="position:absolute;left:8461;top:1742;width:2;height:13;mso-wrap-style:none;v-text-anchor:middle;mso-position-horizontal-relative:page;mso-position-vertical-relative:page" type="_x0000_t75">
                    <v:imagedata r:id="rId149" o:detectmouseclick="t"/>
                    <v:stroke color="#3465a4" joinstyle="round" endcap="flat"/>
                    <w10:wrap type="none"/>
                  </v:shape>
                  <v:shape id="shape_0" ID="Picture 1078" stroked="f" o:allowincell="f" style="position:absolute;left:8464;top:1746;width:1;height:12;mso-wrap-style:none;v-text-anchor:middle;mso-position-horizontal-relative:page;mso-position-vertical-relative:page" type="_x0000_t75">
                    <v:imagedata r:id="rId150" o:detectmouseclick="t"/>
                    <v:stroke color="#3465a4" joinstyle="round" endcap="flat"/>
                    <w10:wrap type="none"/>
                  </v:shape>
                  <v:shape id="shape_0" ID="Picture 1077" stroked="f" o:allowincell="f" style="position:absolute;left:8466;top:1746;width:1;height:12;mso-wrap-style:none;v-text-anchor:middle;mso-position-horizontal-relative:page;mso-position-vertical-relative:page" type="_x0000_t75">
                    <v:imagedata r:id="rId151" o:detectmouseclick="t"/>
                    <v:stroke color="#3465a4" joinstyle="round" endcap="flat"/>
                    <w10:wrap type="none"/>
                  </v:shape>
                  <v:shape id="shape_0" ID="Picture 1076" stroked="f" o:allowincell="f" style="position:absolute;left:8445;top:1700;width:23;height:50;mso-wrap-style:none;v-text-anchor:middle;mso-position-horizontal-relative:page;mso-position-vertical-relative:page" type="_x0000_t75">
                    <v:imagedata r:id="rId152" o:detectmouseclick="t"/>
                    <v:stroke color="#3465a4" joinstyle="round" endcap="flat"/>
                    <w10:wrap type="none"/>
                  </v:shape>
                  <v:shape id="shape_0" ID="Picture 1075" stroked="f" o:allowincell="f" style="position:absolute;left:8446;top:1704;width:14;height:9;mso-wrap-style:none;v-text-anchor:middle;mso-position-horizontal-relative:page;mso-position-vertical-relative:page" type="_x0000_t75">
                    <v:imagedata r:id="rId153" o:detectmouseclick="t"/>
                    <v:stroke color="#3465a4" joinstyle="round" endcap="flat"/>
                    <w10:wrap type="none"/>
                  </v:shape>
                  <v:shape id="shape_0" ID="Picture 1074" stroked="f" o:allowincell="f" style="position:absolute;left:8448;top:1715;width:12;height:6;mso-wrap-style:none;v-text-anchor:middle;mso-position-horizontal-relative:page;mso-position-vertical-relative:page" type="_x0000_t75">
                    <v:imagedata r:id="rId154" o:detectmouseclick="t"/>
                    <v:stroke color="#3465a4" joinstyle="round" endcap="flat"/>
                    <w10:wrap type="none"/>
                  </v:shape>
                  <v:shape id="shape_0" ID="Picture 1073" stroked="f" o:allowincell="f" style="position:absolute;left:8452;top:1722;width:8;height:10;mso-wrap-style:none;v-text-anchor:middle;mso-position-horizontal-relative:page;mso-position-vertical-relative:page" type="_x0000_t75">
                    <v:imagedata r:id="rId155" o:detectmouseclick="t"/>
                    <v:stroke color="#3465a4" joinstyle="round" endcap="flat"/>
                    <w10:wrap type="none"/>
                  </v:shape>
                  <v:shape id="shape_0" ID="Picture 1072" stroked="f" o:allowincell="f" style="position:absolute;left:8459;top:1726;width:2;height:8;mso-wrap-style:none;v-text-anchor:middle;mso-position-horizontal-relative:page;mso-position-vertical-relative:page" type="_x0000_t75">
                    <v:imagedata r:id="rId156" o:detectmouseclick="t"/>
                    <v:stroke color="#3465a4" joinstyle="round" endcap="flat"/>
                    <w10:wrap type="none"/>
                  </v:shape>
                  <v:shape id="shape_0" ID="Picture 1071" stroked="f" o:allowincell="f" style="position:absolute;left:8461;top:1729;width:2;height:9;mso-wrap-style:none;v-text-anchor:middle;mso-position-horizontal-relative:page;mso-position-vertical-relative:page" type="_x0000_t75">
                    <v:imagedata r:id="rId157" o:detectmouseclick="t"/>
                    <v:stroke color="#3465a4" joinstyle="round" endcap="flat"/>
                    <w10:wrap type="none"/>
                  </v:shape>
                  <v:shape id="shape_0" ID="Picture 1070" stroked="f" o:allowincell="f" style="position:absolute;left:8463;top:1733;width:1;height:10;mso-wrap-style:none;v-text-anchor:middle;mso-position-horizontal-relative:page;mso-position-vertical-relative:page" type="_x0000_t75">
                    <v:imagedata r:id="rId158" o:detectmouseclick="t"/>
                    <v:stroke color="#3465a4" joinstyle="round" endcap="flat"/>
                    <w10:wrap type="none"/>
                  </v:shape>
                  <v:shape id="shape_0" ID="Picture 1069" stroked="f" o:allowincell="f" style="position:absolute;left:8465;top:1737;width:1;height:10;mso-wrap-style:none;v-text-anchor:middle;mso-position-horizontal-relative:page;mso-position-vertical-relative:page" type="_x0000_t75">
                    <v:imagedata r:id="rId159" o:detectmouseclick="t"/>
                    <v:stroke color="#3465a4" joinstyle="round" endcap="flat"/>
                    <w10:wrap type="none"/>
                  </v:shape>
                  <v:shape id="shape_0" ID="Picture 1068" stroked="f" o:allowincell="f" style="position:absolute;left:8467;top:1737;width:0;height:9;mso-wrap-style:none;v-text-anchor:middle;mso-position-horizontal-relative:page;mso-position-vertical-relative:page" type="_x0000_t75">
                    <v:imagedata r:id="rId160" o:detectmouseclick="t"/>
                    <v:stroke color="#3465a4" joinstyle="round" endcap="flat"/>
                    <w10:wrap type="none"/>
                  </v:shape>
                  <v:shape id="shape_0" ID="Picture 1067" stroked="f" o:allowincell="f" style="position:absolute;left:8462;top:1697;width:46;height:66;mso-wrap-style:none;v-text-anchor:middle;mso-position-horizontal-relative:page;mso-position-vertical-relative:page" type="_x0000_t75">
                    <v:imagedata r:id="rId161" o:detectmouseclick="t"/>
                    <v:stroke color="#3465a4" joinstyle="round" endcap="flat"/>
                    <w10:wrap type="none"/>
                  </v:shape>
                  <v:shape id="shape_0" ID="Picture 1066" stroked="f" o:allowincell="f" style="position:absolute;left:8491;top:1704;width:16;height:12;mso-wrap-style:none;v-text-anchor:middle;mso-position-horizontal-relative:page;mso-position-vertical-relative:page" type="_x0000_t75">
                    <v:imagedata r:id="rId162" o:detectmouseclick="t"/>
                    <v:stroke color="#3465a4" joinstyle="round" endcap="flat"/>
                    <w10:wrap type="none"/>
                  </v:shape>
                  <v:shape id="shape_0" ID="Picture 1065" stroked="f" o:allowincell="f" style="position:absolute;left:8489;top:1719;width:12;height:6;mso-wrap-style:none;v-text-anchor:middle;mso-position-horizontal-relative:page;mso-position-vertical-relative:page" type="_x0000_t75">
                    <v:imagedata r:id="rId163" o:detectmouseclick="t"/>
                    <v:stroke color="#3465a4" joinstyle="round" endcap="flat"/>
                    <w10:wrap type="none"/>
                  </v:shape>
                  <v:shape id="shape_0" ID="Picture 1064" stroked="f" o:allowincell="f" style="position:absolute;left:8486;top:1727;width:10;height:8;mso-wrap-style:none;v-text-anchor:middle;mso-position-horizontal-relative:page;mso-position-vertical-relative:page" type="_x0000_t75">
                    <v:imagedata r:id="rId164" o:detectmouseclick="t"/>
                    <v:stroke color="#3465a4" joinstyle="round" endcap="flat"/>
                    <w10:wrap type="none"/>
                  </v:shape>
                  <v:shape id="shape_0" ID="Picture 1063" stroked="f" o:allowincell="f" style="position:absolute;left:8483;top:1732;width:9;height:10;mso-wrap-style:none;v-text-anchor:middle;mso-position-horizontal-relative:page;mso-position-vertical-relative:page" type="_x0000_t75">
                    <v:imagedata r:id="rId165" o:detectmouseclick="t"/>
                    <v:stroke color="#3465a4" joinstyle="round" endcap="flat"/>
                    <w10:wrap type="none"/>
                  </v:shape>
                </v:group>
                <v:group id="shape_0" alt="Group 1060" style="position:absolute;left:8716;top:1718;width:70;height:56">
                  <v:shape id="shape_0" ID="Freeform 1061" coordsize="70,58" path="m25,0l0,14l4,27l13,43l25,56l39,57l63,44l70,33l57,21l25,0xe" fillcolor="#a8a8a7" stroked="f" o:allowincell="f" style="position:absolute;left:8716;top:1718;width:69;height:55;mso-wrap-style:none;v-text-anchor:middle;mso-position-horizontal-relative:page;mso-position-vertical-relative:page">
                    <v:fill o:detectmouseclick="t" type="solid" color2="#575758"/>
                    <v:stroke color="#3465a4" joinstyle="round" endcap="flat"/>
                    <w10:wrap type="none"/>
                  </v:shape>
                </v:group>
                <v:group id="shape_0" alt="Group 1050" style="position:absolute;left:8716;top:1717;width:56;height:58">
                  <v:shape id="shape_0" ID="Freeform 1059" coordsize="56,60" path="m35,59l36,60l37,59l35,59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8" coordsize="56,60" path="m54,38l53,47l37,59l41,59l54,50l55,41l54,38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7" coordsize="56,60" path="m21,53l26,59l35,59l21,53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6" coordsize="56,60" path="m13,44l19,53l21,53l13,44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5" coordsize="56,60" path="m8,37l9,40l13,44l8,37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4" coordsize="56,60" path="m25,0l24,1l35,9l45,18l52,29l54,38l55,33l49,20l37,9l25,0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3" coordsize="56,60" path="m6,33l6,35l8,37l6,33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2" coordsize="56,60" path="m1,19l2,26l6,33l1,19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shape id="shape_0" ID="Freeform 1051" coordsize="56,60" path="m1,14l0,15l1,19l1,14xe" fillcolor="#646363" stroked="f" o:allowincell="f" style="position:absolute;left:8716;top:1717;width:55;height:57;mso-wrap-style:none;v-text-anchor:middle;mso-position-horizontal-relative:page;mso-position-vertical-relative:page">
                    <v:fill o:detectmouseclick="t" type="solid" color2="#9b9c9c"/>
                    <v:stroke color="#3465a4" joinstyle="round" endcap="flat"/>
                    <w10:wrap type="none"/>
                  </v:shape>
                </v:group>
                <v:group id="shape_0" alt="Group 1048" style="position:absolute;left:8748;top:1697;width:74;height:62">
                  <v:shape id="shape_0" ID="Freeform 1049" coordsize="74,64" path="m12,0l0,30l7,41l21,55l38,64l52,60l71,39l73,26l55,15l12,0xe" fillcolor="#a8a8a7" stroked="f" o:allowincell="f" style="position:absolute;left:8748;top:1697;width:73;height:61;mso-wrap-style:none;v-text-anchor:middle;mso-position-horizontal-relative:page;mso-position-vertical-relative:page">
                    <v:fill o:detectmouseclick="t" type="solid" color2="#575758"/>
                    <v:stroke color="#3465a4" joinstyle="round" endcap="flat"/>
                    <w10:wrap type="none"/>
                  </v:shape>
                </v:group>
                <v:group id="shape_0" alt="Group 1028" style="position:absolute;left:8747;top:1697;width:65;height:65">
                  <v:shape id="shape_0" ID="Freeform 1047" coordsize="65,68" path="m59,55l46,66l51,67l59,55xe" fillcolor="#646363" stroked="f" o:allowincell="f" style="position:absolute;left:8773;top:1728;width:14;height:23;mso-wrap-style:none;v-text-anchor:middle;mso-position-horizontal-relative:page;mso-position-vertical-relative:page">
                    <v:fill o:detectmouseclick="t" type="solid" color2="#9b9c9c"/>
                    <v:stroke color="#3465a4" joinstyle="round" endcap="flat"/>
                    <w10:wrap type="none"/>
                  </v:shape>
                  <v:shape id="shape_0" ID="Freeform 1046" coordsize="65,68" path="m43,65l45,66l46,66l43,65xe" fillcolor="#646363" stroked="f" o:allowincell="f" style="position:absolute;left:8773;top:1728;width:14;height:23;mso-wrap-style:none;v-text-anchor:middle;mso-position-horizontal-relative:page;mso-position-vertical-relative:page">
                    <v:fill o:detectmouseclick="t" type="solid" color2="#9b9c9c"/>
                    <v:stroke color="#3465a4" joinstyle="round" endcap="flat"/>
                    <w10:wrap type="none"/>
                  </v:shape>
                  <v:shape id="shape_0" ID="Freeform 1045" coordsize="65,68" path="m1,29l1,29l0,30l43,65l36,63l30,59l21,54l13,46l6,38l1,29xe" fillcolor="#646363" stroked="f" o:allowincell="f" style="position:absolute;left:8773;top:1728;width:14;height:23;mso-wrap-style:none;v-text-anchor:middle;mso-position-horizontal-relative:page;mso-position-vertical-relative:page">
                    <v:fill o:detectmouseclick="t" type="solid" color2="#9b9c9c"/>
                    <v:stroke color="#3465a4" joinstyle="round" endcap="flat"/>
                    <w10:wrap type="none"/>
                  </v:shape>
                  <v:shape id="shape_0" ID="Freeform 1044" coordsize="65,68" path="m61,34l62,46l59,55l60,54l65,42l61,34xe" fillcolor="#646363" stroked="f" o:allowincell="f" style="position:absolute;left:8773;top:1728;width:14;height:23;mso-wrap-style:none;v-text-anchor:middle;mso-position-horizontal-relative:page;mso-position-vertical-relative:page">
                    <v:fill o:detectmouseclick="t" type="solid" color2="#9b9c9c"/>
                    <v:stroke color="#3465a4" joinstyle="round" endcap="flat"/>
                    <w10:wrap type="none"/>
                  </v:shape>
                  <v:shape id="shape_0" ID="Freeform 1043" coordsize="65,68" path="m13,0l12,1l26,6l39,13l51,21l59,32l61,34l60,30l47,16l29,6l13,0xe" fillcolor="#646363" stroked="f" o:allowincell="f" style="position:absolute;left:8773;top:1728;width:14;height:23;mso-wrap-style:none;v-text-anchor:middle;mso-position-horizontal-relative:page;mso-position-vertical-relative:page">
                    <v:fill o:detectmouseclick="t" type="solid" color2="#9b9c9c"/>
                    <v:stroke color="#3465a4" joinstyle="round" endcap="flat"/>
                    <w10:wrap type="none"/>
                  </v:shape>
                  <v:shape id="shape_0" ID="Picture 1042" stroked="f" o:allowincell="f" style="position:absolute;left:8773;top:1733;width:10;height:14;mso-wrap-style:none;v-text-anchor:middle;mso-position-horizontal-relative:page;mso-position-vertical-relative:page" type="_x0000_t75">
                    <v:imagedata r:id="rId166" o:detectmouseclick="t"/>
                    <v:stroke color="#3465a4" joinstyle="round" endcap="flat"/>
                    <w10:wrap type="none"/>
                  </v:shape>
                  <v:shape id="shape_0" ID="Picture 1041" stroked="f" o:allowincell="f" style="position:absolute;left:8766;top:1738;width:8;height:15;mso-wrap-style:none;v-text-anchor:middle;mso-position-horizontal-relative:page;mso-position-vertical-relative:page" type="_x0000_t75">
                    <v:imagedata r:id="rId167" o:detectmouseclick="t"/>
                    <v:stroke color="#3465a4" joinstyle="round" endcap="flat"/>
                    <w10:wrap type="none"/>
                  </v:shape>
                  <v:shape id="shape_0" ID="Picture 1040" stroked="f" o:allowincell="f" style="position:absolute;left:8761;top:1743;width:6;height:14;mso-wrap-style:none;v-text-anchor:middle;mso-position-horizontal-relative:page;mso-position-vertical-relative:page" type="_x0000_t75">
                    <v:imagedata r:id="rId168" o:detectmouseclick="t"/>
                    <v:stroke color="#3465a4" joinstyle="round" endcap="flat"/>
                    <w10:wrap type="none"/>
                  </v:shape>
                  <v:shape id="shape_0" ID="Picture 1039" stroked="f" o:allowincell="f" style="position:absolute;left:8755;top:1748;width:4;height:13;mso-wrap-style:none;v-text-anchor:middle;mso-position-horizontal-relative:page;mso-position-vertical-relative:page" type="_x0000_t75">
                    <v:imagedata r:id="rId169" o:detectmouseclick="t"/>
                    <v:stroke color="#3465a4" joinstyle="round" endcap="flat"/>
                    <w10:wrap type="none"/>
                  </v:shape>
                  <v:shape id="shape_0" ID="Picture 1038" stroked="f" o:allowincell="f" style="position:absolute;left:8748;top:1749;width:4;height:13;mso-wrap-style:none;v-text-anchor:middle;mso-position-horizontal-relative:page;mso-position-vertical-relative:page" type="_x0000_t75">
                    <v:imagedata r:id="rId170" o:detectmouseclick="t"/>
                    <v:stroke color="#3465a4" joinstyle="round" endcap="flat"/>
                    <w10:wrap type="none"/>
                  </v:shape>
                  <v:shape id="shape_0" ID="Picture 1037" stroked="f" o:allowincell="f" style="position:absolute;left:8747;top:1697;width:64;height:56;mso-wrap-style:none;v-text-anchor:middle;mso-position-horizontal-relative:page;mso-position-vertical-relative:page" type="_x0000_t75">
                    <v:imagedata r:id="rId171" o:detectmouseclick="t"/>
                    <v:stroke color="#3465a4" joinstyle="round" endcap="flat"/>
                    <w10:wrap type="none"/>
                  </v:shape>
                  <v:shape id="shape_0" ID="Picture 1036" stroked="f" o:allowincell="f" style="position:absolute;left:8767;top:1701;width:40;height:10;mso-wrap-style:none;v-text-anchor:middle;mso-position-horizontal-relative:page;mso-position-vertical-relative:page" type="_x0000_t75">
                    <v:imagedata r:id="rId172" o:detectmouseclick="t"/>
                    <v:stroke color="#3465a4" joinstyle="round" endcap="flat"/>
                    <w10:wrap type="none"/>
                  </v:shape>
                  <v:shape id="shape_0" ID="Picture 1035" stroked="f" o:allowincell="f" style="position:absolute;left:8767;top:1713;width:35;height:7;mso-wrap-style:none;v-text-anchor:middle;mso-position-horizontal-relative:page;mso-position-vertical-relative:page" type="_x0000_t75">
                    <v:imagedata r:id="rId173" o:detectmouseclick="t"/>
                    <v:stroke color="#3465a4" joinstyle="round" endcap="flat"/>
                    <w10:wrap type="none"/>
                  </v:shape>
                  <v:shape id="shape_0" ID="Picture 1034" stroked="f" o:allowincell="f" style="position:absolute;left:8767;top:1721;width:24;height:11;mso-wrap-style:none;v-text-anchor:middle;mso-position-horizontal-relative:page;mso-position-vertical-relative:page" type="_x0000_t75">
                    <v:imagedata r:id="rId174" o:detectmouseclick="t"/>
                    <v:stroke color="#3465a4" joinstyle="round" endcap="flat"/>
                    <w10:wrap type="none"/>
                  </v:shape>
                  <v:shape id="shape_0" ID="Picture 1033" stroked="f" o:allowincell="f" style="position:absolute;left:8764;top:1726;width:7;height:9;mso-wrap-style:none;v-text-anchor:middle;mso-position-horizontal-relative:page;mso-position-vertical-relative:page" type="_x0000_t75">
                    <v:imagedata r:id="rId175" o:detectmouseclick="t"/>
                    <v:stroke color="#3465a4" joinstyle="round" endcap="flat"/>
                    <w10:wrap type="none"/>
                  </v:shape>
                  <v:shape id="shape_0" ID="Picture 1032" stroked="f" o:allowincell="f" style="position:absolute;left:8761;top:1729;width:6;height:10;mso-wrap-style:none;v-text-anchor:middle;mso-position-horizontal-relative:page;mso-position-vertical-relative:page" type="_x0000_t75">
                    <v:imagedata r:id="rId176" o:detectmouseclick="t"/>
                    <v:stroke color="#3465a4" joinstyle="round" endcap="flat"/>
                    <w10:wrap type="none"/>
                  </v:shape>
                  <v:shape id="shape_0" ID="Picture 1031" stroked="f" o:allowincell="f" style="position:absolute;left:8757;top:1734;width:5;height:11;mso-wrap-style:none;v-text-anchor:middle;mso-position-horizontal-relative:page;mso-position-vertical-relative:page" type="_x0000_t75">
                    <v:imagedata r:id="rId177" o:detectmouseclick="t"/>
                    <v:stroke color="#3465a4" joinstyle="round" endcap="flat"/>
                    <w10:wrap type="none"/>
                  </v:shape>
                  <v:shape id="shape_0" ID="Picture 1030" stroked="f" o:allowincell="f" style="position:absolute;left:8752;top:1738;width:3;height:11;mso-wrap-style:none;v-text-anchor:middle;mso-position-horizontal-relative:page;mso-position-vertical-relative:page" type="_x0000_t75">
                    <v:imagedata r:id="rId178" o:detectmouseclick="t"/>
                    <v:stroke color="#3465a4" joinstyle="round" endcap="flat"/>
                    <w10:wrap type="none"/>
                  </v:shape>
                  <v:shape id="shape_0" ID="Picture 1029" stroked="f" o:allowincell="f" style="position:absolute;left:8748;top:1738;width:3;height:11;mso-wrap-style:none;v-text-anchor:middle;mso-position-horizontal-relative:page;mso-position-vertical-relative:page" type="_x0000_t75">
                    <v:imagedata r:id="rId179" o:detectmouseclick="t"/>
                    <v:stroke color="#3465a4" joinstyle="round" endcap="flat"/>
                    <w10:wrap type="none"/>
                  </v:shape>
                </v:group>
                <v:group id="shape_0" alt="Group 1026" style="position:absolute;left:8636;top:1627;width:88;height:105">
                  <v:shape id="shape_0" ID="Freeform 1027" coordsize="88,108" path="m82,0l65,9l62,15l60,24l70,30l79,40l30,94l5,102l0,102l6,108l54,95l79,85l87,71l87,48l86,25l71,24l70,11l72,9l82,0xe" fillcolor="#878787" stroked="f" o:allowincell="f" style="position:absolute;left:8636;top:1627;width:87;height:104;mso-wrap-style:none;v-text-anchor:middle;mso-position-horizontal-relative:page;mso-position-vertical-relative:page">
                    <v:fill o:detectmouseclick="t" type="solid" color2="#787878"/>
                    <v:stroke color="#3465a4" joinstyle="round" endcap="flat"/>
                    <w10:wrap type="none"/>
                  </v:shape>
                </v:group>
                <v:group id="shape_0" alt="Group 1023" style="position:absolute;left:8632;top:1625;width:91;height:109">
                  <v:shape id="shape_0" ID="Freeform 1025" coordsize="91,112" path="m87,0l78,4l69,12l65,17l62,25l74,33l83,43l38,94l6,99l0,99l10,111l58,98l83,88l91,74l91,51l90,28l75,27l74,14l76,14l86,6l91,0l87,0xe" fillcolor="#a8a8a7" stroked="f" o:allowincell="f" style="position:absolute;left:8632;top:1624;width:90;height:108;mso-wrap-style:none;v-text-anchor:middle;mso-position-horizontal-relative:page;mso-position-vertical-relative:page">
                    <v:fill o:detectmouseclick="t" type="solid" color2="#575758"/>
                    <v:stroke color="#3465a4" joinstyle="round" endcap="flat"/>
                    <w10:wrap type="none"/>
                  </v:shape>
                  <v:shape id="shape_0" ID="Freeform 1024" coordsize="91,112" path="m76,14l74,14l75,15l76,14xe" fillcolor="#a8a8a7" stroked="f" o:allowincell="f" style="position:absolute;left:8632;top:1624;width:90;height:108;mso-wrap-style:none;v-text-anchor:middle;mso-position-horizontal-relative:page;mso-position-vertical-relative:page">
                    <v:fill o:detectmouseclick="t" type="solid" color2="#575758"/>
                    <v:stroke color="#3465a4" joinstyle="round" endcap="flat"/>
                    <w10:wrap type="none"/>
                  </v:shape>
                </v:group>
                <v:group id="shape_0" alt="Group 2212" style="position:absolute;left:8632;top:1625;width:91;height:109">
                  <v:shape id="shape_0" ID="Freeform 2213" coordsize="91,112" path="m69,12l65,17l62,25l74,33l83,43l38,94l6,99l0,99l10,111l58,98l83,88l91,74l91,51l90,28l75,27l74,18l74,14l75,15l86,6l91,0l87,0l78,4l69,12xe" stroked="t" o:allowincell="f" style="position:absolute;left:8632;top:1624;width:90;height:108;mso-wrap-style:none;v-text-anchor:middle;mso-position-horizontal-relative:page;mso-position-vertical-relative:page">
                    <v:fill o:detectmouseclick="t" on="false"/>
                    <v:stroke color="#a8a8a7" weight="1800" joinstyle="round" endcap="flat"/>
                    <w10:wrap type="none"/>
                  </v:shape>
                </v:group>
                <v:group id="shape_0" alt="Group 2207" style="position:absolute;left:8637;top:1625;width:79;height:94">
                  <v:shape id="shape_0" ID="Freeform 2211" coordsize="80,98" path="m59,24l61,30l68,34l73,39l78,49l76,59l70,68l0,96l0,97l60,79l80,53l75,38l70,34l59,24xe" fillcolor="#646363" stroked="f" o:allowincell="f" style="position:absolute;left:8654;top:1625;width:61;height:11;mso-wrap-style:none;v-text-anchor:middle;mso-position-horizontal-relative:page;mso-position-vertical-relative:page">
                    <v:fill o:detectmouseclick="t" type="solid" color2="#9b9c9c"/>
                    <v:stroke color="#3465a4" joinstyle="round" endcap="flat"/>
                    <w10:wrap type="none"/>
                  </v:shape>
                  <v:shape id="shape_0" ID="Freeform 2210" coordsize="80,98" path="m57,16l54,19l59,24l57,16xe" fillcolor="#646363" stroked="f" o:allowincell="f" style="position:absolute;left:8654;top:1625;width:61;height:11;mso-wrap-style:none;v-text-anchor:middle;mso-position-horizontal-relative:page;mso-position-vertical-relative:page">
                    <v:fill o:detectmouseclick="t" type="solid" color2="#9b9c9c"/>
                    <v:stroke color="#3465a4" joinstyle="round" endcap="flat"/>
                    <w10:wrap type="none"/>
                  </v:shape>
                  <v:shape id="shape_0" ID="Freeform 2209" coordsize="80,98" path="m74,0l69,3l57,14l57,16l67,6l74,1l74,0xe" fillcolor="#646363" stroked="f" o:allowincell="f" style="position:absolute;left:8654;top:1625;width:61;height:11;mso-wrap-style:none;v-text-anchor:middle;mso-position-horizontal-relative:page;mso-position-vertical-relative:page">
                    <v:fill o:detectmouseclick="t" type="solid" color2="#9b9c9c"/>
                    <v:stroke color="#3465a4" joinstyle="round" endcap="flat"/>
                    <w10:wrap type="none"/>
                  </v:shape>
                  <v:shape id="shape_0" ID="Picture 2208" stroked="f" o:allowincell="f" style="position:absolute;left:8637;top:1631;width:20;height:88;mso-wrap-style:none;v-text-anchor:middle;mso-position-horizontal-relative:page;mso-position-vertical-relative:page" type="_x0000_t75">
                    <v:imagedata r:id="rId180" o:detectmouseclick="t"/>
                    <v:stroke color="#3465a4" joinstyle="round" endcap="flat"/>
                    <w10:wrap type="none"/>
                  </v:shape>
                </v:group>
                <v:group id="shape_0" alt="Group 2205" style="position:absolute;left:8504;top:1933;width:225;height:411">
                  <v:shape id="shape_0" ID="Freeform 2206" coordsize="225,422" path="m186,0l173,8l156,17l136,27l113,38l83,52l51,72l24,97l6,129l0,167l10,200l38,228l89,255l175,304l206,350l202,389l183,420l188,422l215,383l225,325l180,266l112,226l72,204l51,187l43,163l57,121l100,86l158,53l214,16l186,0xe" fillcolor="#fdc300" stroked="f" o:allowincell="f" style="position:absolute;left:8504;top:1933;width:224;height:410;mso-wrap-style:none;v-text-anchor:middle;mso-position-horizontal-relative:page;mso-position-vertical-relative:page">
                    <v:fill o:detectmouseclick="t" type="solid" color2="#023cff"/>
                    <v:stroke color="#3465a4" joinstyle="round" endcap="flat"/>
                    <w10:wrap type="none"/>
                  </v:shape>
                </v:group>
                <v:group id="shape_0" alt="Group 2203" style="position:absolute;left:8504;top:1934;width:225;height:411">
                  <v:shape id="shape_0" ID="Freeform 2204" coordsize="225,422" path="m185,0l171,8l155,17l136,26l113,37l83,51l51,71l24,96l6,128l0,166l10,199l38,228l89,255l175,304l206,350l202,389l183,420l188,422l215,383l225,325l180,266l112,226l72,203l51,186l43,162l57,120l100,85l158,52l214,15e" stroked="t" o:allowincell="f" style="position:absolute;left:8504;top:1934;width:224;height:410;mso-wrap-style:none;v-text-anchor:middle;mso-position-horizontal-relative:page;mso-position-vertical-relative:page">
                    <v:fill o:detectmouseclick="t" on="false"/>
                    <v:stroke color="#a07843" weight="1800" joinstyle="round" endcap="flat"/>
                    <w10:wrap type="none"/>
                  </v:shape>
                </v:group>
                <v:group id="shape_0" alt="Group 2201" style="position:absolute;left:8513;top:1915;width:241;height:429">
                  <v:shape id="shape_0" ID="Freeform 2202" coordsize="241,440" path="m32,0l0,7l57,56l125,94l180,133l198,181l190,205l170,222l129,244l61,284l16,343l27,401l53,440l58,438l40,407l35,368l66,322l153,273l203,246l231,218l241,185l235,147l218,115l190,90l158,70l128,56l92,39l65,24l45,11l32,0xe" fillcolor="#fdc300" stroked="f" o:allowincell="f" style="position:absolute;left:8513;top:1915;width:240;height:428;mso-wrap-style:none;v-text-anchor:middle;mso-position-horizontal-relative:page;mso-position-vertical-relative:page">
                    <v:fill o:detectmouseclick="t" type="solid" color2="#023cff"/>
                    <v:stroke color="#3465a4" joinstyle="round" endcap="flat"/>
                    <w10:wrap type="none"/>
                  </v:shape>
                </v:group>
                <v:group id="shape_0" alt="Group 2198" style="position:absolute;left:8514;top:1916;width:240;height:428">
                  <v:shape id="shape_0" ID="Freeform 2200" coordsize="240,439" path="m32,0l45,10l65,23l92,38l127,55l157,69l189,89l217,114l234,146l240,184l230,217l202,245l152,272l65,321l34,367l39,406l57,437l52,439l26,400l15,342l60,283l128,243l169,221l189,204l197,180l179,132l125,94l57,56l0,8e" stroked="t" o:allowincell="f" style="position:absolute;left:8748;top:2259;width:5;height:84;mso-wrap-style:none;v-text-anchor:middle;mso-position-horizontal-relative:page;mso-position-vertical-relative:page">
                    <v:fill o:detectmouseclick="t" on="false"/>
                    <v:stroke color="#a07843" weight="1800" joinstyle="round" endcap="flat"/>
                    <w10:wrap type="none"/>
                  </v:shape>
                  <v:shape id="shape_0" ID="Picture 2199" stroked="f" o:allowincell="f" style="position:absolute;left:8514;top:1916;width:0;height:97;mso-wrap-style:none;v-text-anchor:middle;mso-position-horizontal-relative:page;mso-position-vertical-relative:page" type="_x0000_t75">
                    <v:imagedata r:id="rId181" o:detectmouseclick="t"/>
                    <v:stroke color="#3465a4" joinstyle="round" endcap="flat"/>
                    <w10:wrap type="none"/>
                  </v:shape>
                </v:group>
                <v:group id="shape_0" alt="Group 2196" style="position:absolute;left:8615;top:1673;width:26;height:495">
                  <v:shape id="shape_0" ID="Freeform 2197" coordsize="27,508" path="m0,0l0,508l27,492l27,15e" stroked="t" o:allowincell="f" style="position:absolute;left:8615;top:1673;width:25;height:494;mso-wrap-style:none;v-text-anchor:middle;mso-position-horizontal-relative:page;mso-position-vertical-relative:page">
                    <v:fill o:detectmouseclick="t" on="false"/>
                    <v:stroke color="#4d3d1e" weight="720" joinstyle="round" endcap="flat"/>
                    <w10:wrap type="none"/>
                  </v:shape>
                </v:group>
                <v:group id="shape_0" alt="Group 2194" style="position:absolute;left:8633;top:1979;width:13;height:13">
                  <v:shape id="shape_0" ID="Freeform 2195" coordsize="13,14" path="m0,14l10,4l13,0e" stroked="t" o:allowincell="f" style="position:absolute;left:8633;top:1979;width:12;height:12;mso-wrap-style:none;v-text-anchor:middle;mso-position-horizontal-relative:page;mso-position-vertical-relative:page">
                    <v:fill o:detectmouseclick="t" on="false"/>
                    <v:stroke color="#b18c00" weight="6480" joinstyle="round" endcap="flat"/>
                    <w10:wrap type="none"/>
                  </v:shape>
                </v:group>
                <v:group id="shape_0" alt="Group 2192" style="position:absolute;left:8693;top:2022;width:15;height:10">
                  <v:shape id="shape_0" ID="Freeform 2193" coordsize="16,11" path="m0,11l13,3l16,0e" stroked="t" o:allowincell="f" style="position:absolute;left:8693;top:2022;width:14;height:9;mso-wrap-style:none;v-text-anchor:middle;mso-position-horizontal-relative:page;mso-position-vertical-relative:page">
                    <v:fill o:detectmouseclick="t" on="false"/>
                    <v:stroke color="#b18c00" weight="5040" joinstyle="round" endcap="flat"/>
                    <w10:wrap type="none"/>
                  </v:shape>
                </v:group>
                <v:group id="shape_0" alt="Group 2190" style="position:absolute;left:8676;top:2006;width:15;height:11">
                  <v:shape id="shape_0" ID="Freeform 2191" coordsize="15,12" path="m0,12l12,4l15,0e" stroked="t" o:allowincell="f" style="position:absolute;left:8676;top:2006;width:14;height:10;mso-wrap-style:none;v-text-anchor:middle;mso-position-horizontal-relative:page;mso-position-vertical-relative:page">
                    <v:fill o:detectmouseclick="t" on="false"/>
                    <v:stroke color="#b18c00" weight="6480" joinstyle="round" endcap="flat"/>
                    <w10:wrap type="none"/>
                  </v:shape>
                </v:group>
                <v:group id="shape_0" alt="Group 2188" style="position:absolute;left:8656;top:1992;width:13;height:13">
                  <v:shape id="shape_0" ID="Freeform 2189" coordsize="13,14" path="m0,14l10,4l13,0e" stroked="t" o:allowincell="f" style="position:absolute;left:8656;top:1992;width:12;height:12;mso-wrap-style:none;v-text-anchor:middle;mso-position-horizontal-relative:page;mso-position-vertical-relative:page">
                    <v:fill o:detectmouseclick="t" on="false"/>
                    <v:stroke color="#b18c00" weight="6480" joinstyle="round" endcap="flat"/>
                    <w10:wrap type="none"/>
                  </v:shape>
                </v:group>
                <v:group id="shape_0" alt="Group 2186" style="position:absolute;left:8590;top:1958;width:10;height:11">
                  <v:shape id="shape_0" ID="Freeform 2187" coordsize="10,12" path="m0,12l4,9l9,3l10,0e" stroked="t" o:allowincell="f" style="position:absolute;left:8590;top:1958;width:9;height:10;mso-wrap-style:none;v-text-anchor:middle;mso-position-horizontal-relative:page;mso-position-vertical-relative:page">
                    <v:fill o:detectmouseclick="t" on="false"/>
                    <v:stroke color="#b18c00" weight="6480" joinstyle="round" endcap="flat"/>
                    <w10:wrap type="none"/>
                  </v:shape>
                </v:group>
                <v:group id="shape_0" alt="Group 2184" style="position:absolute;left:8570;top:1948;width:10;height:10">
                  <v:shape id="shape_0" ID="Freeform 2185" coordsize="11,11" path="m0,11l3,8l10,2l11,0e" stroked="t" o:allowincell="f" style="position:absolute;left:8570;top:1948;width:9;height:9;mso-wrap-style:none;v-text-anchor:middle;mso-position-horizontal-relative:page;mso-position-vertical-relative:page">
                    <v:fill o:detectmouseclick="t" on="false"/>
                    <v:stroke color="#b18c00" weight="6480" joinstyle="round" endcap="flat"/>
                    <w10:wrap type="none"/>
                  </v:shape>
                </v:group>
                <v:group id="shape_0" alt="Group 2182" style="position:absolute;left:8551;top:1937;width:11;height:9">
                  <v:shape id="shape_0" ID="Freeform 2183" coordsize="12,10" path="m0,10l3,8l10,2l12,0e" stroked="t" o:allowincell="f" style="position:absolute;left:8551;top:1937;width:10;height:8;mso-wrap-style:none;v-text-anchor:middle;mso-position-horizontal-relative:page;mso-position-vertical-relative:page">
                    <v:fill o:detectmouseclick="t" on="false"/>
                    <v:stroke color="#b18c00" weight="6480" joinstyle="round" endcap="flat"/>
                    <w10:wrap type="none"/>
                  </v:shape>
                </v:group>
                <v:group id="shape_0" alt="Group 2180" style="position:absolute;left:8536;top:1925;width:9;height:8">
                  <v:shape id="shape_0" ID="Freeform 2181" coordsize="10,9" path="m0,9l6,5l10,1l10,0e" stroked="t" o:allowincell="f" style="position:absolute;left:8536;top:1925;width:8;height:7;mso-wrap-style:none;v-text-anchor:middle;mso-position-horizontal-relative:page;mso-position-vertical-relative:page">
                    <v:fill o:detectmouseclick="t" on="false"/>
                    <v:stroke color="#b18c00" weight="5040" joinstyle="round" endcap="flat"/>
                    <w10:wrap type="none"/>
                  </v:shape>
                </v:group>
                <v:group id="shape_0" alt="Group 2178" style="position:absolute;left:8524;top:1913;width:9;height:5">
                  <v:shape id="shape_0" ID="Freeform 2179" coordsize="9,6" path="m0,6l6,3l9,0e" stroked="t" o:allowincell="f" style="position:absolute;left:8524;top:1913;width:8;height:4;mso-wrap-style:none;v-text-anchor:middle;mso-position-horizontal-relative:page;mso-position-vertical-relative:page">
                    <v:fill o:detectmouseclick="t" on="false"/>
                    <v:stroke color="#b18c00" weight="3240" joinstyle="round" endcap="flat"/>
                    <w10:wrap type="none"/>
                  </v:shape>
                </v:group>
                <v:group id="shape_0" alt="Group 2176" style="position:absolute;left:8517;top:1903;width:8;height:3">
                  <v:shape id="shape_0" ID="Freeform 2177" coordsize="8,4" path="m0,4l4,3l6,2l8,0e" stroked="t" o:allowincell="f" style="position:absolute;left:8517;top:1903;width:7;height:2;mso-wrap-style:none;v-text-anchor:middle;mso-position-horizontal-relative:page;mso-position-vertical-relative:page">
                    <v:fill o:detectmouseclick="t" on="false"/>
                    <v:stroke color="#b18c00" weight="1800" joinstyle="round" endcap="flat"/>
                    <w10:wrap type="none"/>
                  </v:shape>
                </v:group>
                <v:group id="shape_0" alt="Group 2174" style="position:absolute;left:8705;top:2036;width:13;height:7">
                  <v:shape id="shape_0" ID="Freeform 2175" coordsize="14,8" path="m0,8l11,3l14,0e" stroked="t" o:allowincell="f" style="position:absolute;left:8705;top:2036;width:12;height:6;mso-wrap-style:none;v-text-anchor:middle;mso-position-horizontal-relative:page;mso-position-vertical-relative:page">
                    <v:fill o:detectmouseclick="t" on="false"/>
                    <v:stroke color="#b18c00" weight="3240" joinstyle="round" endcap="flat"/>
                    <w10:wrap type="none"/>
                  </v:shape>
                </v:group>
                <v:group id="shape_0" alt="Group 2172" style="position:absolute;left:8503;top:1857;width:221;height:229">
                  <v:shape id="shape_0" ID="Freeform 2173" coordsize="221,235" path="m7,0l1,18l0,31l4,43l64,107l151,157l181,176l200,196l210,215l214,229l215,234l221,203l216,184l194,167l150,145l97,118l31,68l7,4l7,0xe" fillcolor="#b18c00" stroked="f" o:allowincell="f" style="position:absolute;left:8503;top:1857;width:220;height:228;mso-wrap-style:none;v-text-anchor:middle;mso-position-horizontal-relative:page;mso-position-vertical-relative:page">
                    <v:fill o:detectmouseclick="t" type="solid" color2="#4e73ff"/>
                    <v:stroke color="#3465a4" joinstyle="round" endcap="flat"/>
                    <w10:wrap type="none"/>
                  </v:shape>
                </v:group>
                <v:group id="shape_0" alt="Group 2169" style="position:absolute;left:8714;top:2052;width:10;height:4">
                  <v:shape id="shape_0" ID="Freeform 2171" coordsize="9,4" path="m0,4l5,3l7,2l9,0e" stroked="t" o:allowincell="f" style="position:absolute;left:8723;top:2055;width:0;height:0;mso-wrap-style:none;v-text-anchor:middle;mso-position-horizontal-relative:page;mso-position-vertical-relative:page">
                    <v:fill o:detectmouseclick="t" on="false"/>
                    <v:stroke color="#b18c00" weight="1800" joinstyle="round" endcap="flat"/>
                    <w10:wrap type="none"/>
                  </v:shape>
                  <v:shape id="shape_0" ID="Picture 2170" stroked="f" o:allowincell="f" style="position:absolute;left:8714;top:2052;width:0;height:0;mso-wrap-style:none;v-text-anchor:middle;mso-position-horizontal-relative:page;mso-position-vertical-relative:page" type="_x0000_t75">
                    <v:imagedata r:id="rId182" o:detectmouseclick="t"/>
                    <v:stroke color="#3465a4" joinstyle="round" endcap="flat"/>
                    <w10:wrap type="none"/>
                  </v:shape>
                </v:group>
                <v:group id="shape_0" alt="Group 2166" style="position:absolute;left:8615;top:2353;width:28;height:15">
                  <v:shape id="shape_0" ID="Freeform 2168" coordsize="27,15" path="m22,0l4,2l2,3l0,5l0,8l0,12l2,15l6,15l22,13l25,12l27,9l27,6l27,3l25,0l22,0e" stroked="t" o:allowincell="f" style="position:absolute;left:8642;top:2367;width:0;height:0;mso-wrap-style:none;v-text-anchor:middle;mso-position-horizontal-relative:page;mso-position-vertical-relative:page">
                    <v:fill o:detectmouseclick="t" on="false"/>
                    <v:stroke color="#cab480" weight="720" joinstyle="round" endcap="flat"/>
                    <w10:wrap type="none"/>
                  </v:shape>
                  <v:shape id="shape_0" ID="Picture 2167" stroked="f" o:allowincell="f" style="position:absolute;left:8615;top:2353;width:0;height:0;mso-wrap-style:none;v-text-anchor:middle;mso-position-horizontal-relative:page;mso-position-vertical-relative:page" type="_x0000_t75">
                    <v:imagedata r:id="rId183" o:detectmouseclick="t"/>
                    <v:stroke color="#3465a4" joinstyle="round" endcap="flat"/>
                    <w10:wrap type="none"/>
                  </v:shape>
                </v:group>
                <v:group id="shape_0" alt="Group 2164" style="position:absolute;left:8615;top:1943;width:26;height:69">
                  <v:shape id="shape_0" ID="Freeform 2165" coordsize="27,71" path="m0,0l0,71l27,69l27,2e" stroked="t" o:allowincell="f" style="position:absolute;left:8615;top:1943;width:25;height:68;mso-wrap-style:none;v-text-anchor:middle;mso-position-horizontal-relative:page;mso-position-vertical-relative:page">
                    <v:fill o:detectmouseclick="t" on="false"/>
                    <v:stroke color="#4d3d1e" weight="720" joinstyle="round" endcap="flat"/>
                    <w10:wrap type="none"/>
                  </v:shape>
                </v:group>
                <v:group id="shape_0" alt="Group 2161" style="position:absolute;left:8581;top:1958;width:92;height:57">
                  <v:shape id="shape_0" ID="Freeform 2163" coordsize="92,60" path="m65,0l56,4l47,7l25,17l13,22l0,29l24,60l92,20l65,0xe" fillcolor="#fdc300" stroked="f" o:allowincell="f" style="position:absolute;left:8581;top:1963;width:91;height:51;mso-wrap-style:none;v-text-anchor:middle;mso-position-horizontal-relative:page;mso-position-vertical-relative:page">
                    <v:fill o:detectmouseclick="t" type="solid" color2="#023cff"/>
                    <v:stroke color="#3465a4" joinstyle="round" endcap="flat"/>
                    <w10:wrap type="none"/>
                  </v:shape>
                  <v:shape id="shape_0" ID="Picture 2162" stroked="f" o:allowincell="f" style="position:absolute;left:8615;top:1958;width:26;height:13;mso-wrap-style:none;v-text-anchor:middle;mso-position-horizontal-relative:page;mso-position-vertical-relative:page" type="_x0000_t75">
                    <v:imagedata r:id="rId184" o:detectmouseclick="t"/>
                    <v:stroke color="#3465a4" joinstyle="round" endcap="flat"/>
                    <w10:wrap type="none"/>
                  </v:shape>
                </v:group>
                <v:group id="shape_0" alt="Group 2159" style="position:absolute;left:8504;top:2088;width:223;height:206">
                  <v:shape id="shape_0" ID="Freeform 2160" coordsize="223,212" path="m9,0l0,23l3,39l25,55l124,106l163,128l190,150l207,173l212,189l213,201l212,209l211,211l222,188l180,132l125,97l48,55l27,38l15,20l10,6l9,0xe" fillcolor="#b18c00" stroked="f" o:allowincell="f" style="position:absolute;left:8504;top:2088;width:222;height:205;mso-wrap-style:none;v-text-anchor:middle;mso-position-horizontal-relative:page;mso-position-vertical-relative:page">
                    <v:fill o:detectmouseclick="t" type="solid" color2="#4e73ff"/>
                    <v:stroke color="#3465a4" joinstyle="round" endcap="flat"/>
                    <w10:wrap type="none"/>
                  </v:shape>
                </v:group>
                <v:group id="shape_0" alt="Group 2157" style="position:absolute;left:8516;top:2106;width:12;height:1">
                  <v:shape id="shape_0" ID="Freeform 2158" coordsize="12,2" path="m11,0l0,2l7,2l11,0xe" fillcolor="#b18c00" stroked="f" o:allowincell="f" style="position:absolute;left:8516;top:2106;width:11;height:0;mso-wrap-style:none;v-text-anchor:middle;mso-position-horizontal-relative:page;mso-position-vertical-relative:page">
                    <v:fill o:detectmouseclick="t" type="solid" color2="#4e73ff"/>
                    <v:stroke color="#3465a4" joinstyle="round" endcap="flat"/>
                    <w10:wrap type="none"/>
                  </v:shape>
                </v:group>
                <v:group id="shape_0" alt="Group 2155" style="position:absolute;left:8516;top:2106;width:11;height:1">
                  <v:shape id="shape_0" ID="Freeform 2156" coordsize="12,2" path="m0,2l8,2l12,0e" stroked="t" o:allowincell="f" style="position:absolute;left:8516;top:2106;width:10;height:0;mso-wrap-style:none;v-text-anchor:middle;mso-position-horizontal-relative:page;mso-position-vertical-relative:page">
                    <v:fill o:detectmouseclick="t" on="false"/>
                    <v:stroke color="#b18c00" weight="1800" joinstyle="round" endcap="flat"/>
                    <w10:wrap type="none"/>
                  </v:shape>
                </v:group>
                <v:group id="shape_0" alt="Group 2153" style="position:absolute;left:8524;top:2116;width:11;height:4">
                  <v:shape id="shape_0" ID="Freeform 2154" coordsize="11,5" path="m11,0l0,5l7,3l11,0xe" fillcolor="#b18c00" stroked="f" o:allowincell="f" style="position:absolute;left:8524;top:2116;width:10;height:3;mso-wrap-style:none;v-text-anchor:middle;mso-position-horizontal-relative:page;mso-position-vertical-relative:page">
                    <v:fill o:detectmouseclick="t" type="solid" color2="#4e73ff"/>
                    <v:stroke color="#3465a4" joinstyle="round" endcap="flat"/>
                    <w10:wrap type="none"/>
                  </v:shape>
                </v:group>
                <v:group id="shape_0" alt="Group 2151" style="position:absolute;left:8524;top:2116;width:11;height:4">
                  <v:shape id="shape_0" ID="Freeform 2152" coordsize="11,5" path="m0,5l7,3l11,0e" stroked="t" o:allowincell="f" style="position:absolute;left:8524;top:2116;width:10;height:3;mso-wrap-style:none;v-text-anchor:middle;mso-position-horizontal-relative:page;mso-position-vertical-relative:page">
                    <v:fill o:detectmouseclick="t" on="false"/>
                    <v:stroke color="#b18c00" weight="3240" joinstyle="round" endcap="flat"/>
                    <w10:wrap type="none"/>
                  </v:shape>
                </v:group>
                <v:group id="shape_0" alt="Group 2149" style="position:absolute;left:8538;top:2126;width:10;height:6">
                  <v:shape id="shape_0" ID="Freeform 2150" coordsize="10,7" path="m9,0l0,7l6,4l9,0xe" fillcolor="#b18c00" stroked="f" o:allowincell="f" style="position:absolute;left:8538;top:2126;width:9;height:5;mso-wrap-style:none;v-text-anchor:middle;mso-position-horizontal-relative:page;mso-position-vertical-relative:page">
                    <v:fill o:detectmouseclick="t" type="solid" color2="#4e73ff"/>
                    <v:stroke color="#3465a4" joinstyle="round" endcap="flat"/>
                    <w10:wrap type="none"/>
                  </v:shape>
                </v:group>
                <v:group id="shape_0" alt="Group 2147" style="position:absolute;left:8538;top:2126;width:9;height:6">
                  <v:shape id="shape_0" ID="Freeform 2148" coordsize="10,7" path="m0,7l7,4l10,0e" stroked="t" o:allowincell="f" style="position:absolute;left:8538;top:2126;width:8;height:5;mso-wrap-style:none;v-text-anchor:middle;mso-position-horizontal-relative:page;mso-position-vertical-relative:page">
                    <v:fill o:detectmouseclick="t" on="false"/>
                    <v:stroke color="#b18c00" weight="5040" joinstyle="round" endcap="flat"/>
                    <w10:wrap type="none"/>
                  </v:shape>
                </v:group>
                <v:group id="shape_0" alt="Group 2145" style="position:absolute;left:8555;top:2136;width:9;height:10">
                  <v:shape id="shape_0" ID="Freeform 2146" coordsize="9,11" path="m8,0l0,10l6,4l8,0xe" fillcolor="#b18c00" stroked="f" o:allowincell="f" style="position:absolute;left:8555;top:2136;width:8;height:9;mso-wrap-style:none;v-text-anchor:middle;mso-position-horizontal-relative:page;mso-position-vertical-relative:page">
                    <v:fill o:detectmouseclick="t" type="solid" color2="#4e73ff"/>
                    <v:stroke color="#3465a4" joinstyle="round" endcap="flat"/>
                    <w10:wrap type="none"/>
                  </v:shape>
                </v:group>
                <v:group id="shape_0" alt="Group 2143" style="position:absolute;left:8555;top:2136;width:8;height:10">
                  <v:shape id="shape_0" ID="Freeform 2144" coordsize="9,11" path="m0,11l7,4l9,0e" stroked="t" o:allowincell="f" style="position:absolute;left:8555;top:2136;width:7;height:9;mso-wrap-style:none;v-text-anchor:middle;mso-position-horizontal-relative:page;mso-position-vertical-relative:page">
                    <v:fill o:detectmouseclick="t" on="false"/>
                    <v:stroke color="#b18c00" weight="6480" joinstyle="round" endcap="flat"/>
                    <w10:wrap type="none"/>
                  </v:shape>
                </v:group>
                <v:group id="shape_0" alt="Group 2141" style="position:absolute;left:8575;top:2146;width:8;height:10">
                  <v:shape id="shape_0" ID="Freeform 2142" coordsize="8,11" path="m8,0l0,10l5,4l8,0xe" fillcolor="#b18c00" stroked="f" o:allowincell="f" style="position:absolute;left:8575;top:2146;width:7;height:9;mso-wrap-style:none;v-text-anchor:middle;mso-position-horizontal-relative:page;mso-position-vertical-relative:page">
                    <v:fill o:detectmouseclick="t" type="solid" color2="#4e73ff"/>
                    <v:stroke color="#3465a4" joinstyle="round" endcap="flat"/>
                    <w10:wrap type="none"/>
                  </v:shape>
                </v:group>
                <v:group id="shape_0" alt="Group 2139" style="position:absolute;left:8575;top:2146;width:8;height:10">
                  <v:shape id="shape_0" ID="Freeform 2140" coordsize="8,11" path="m0,11l5,4l8,0e" stroked="t" o:allowincell="f" style="position:absolute;left:8575;top:2146;width:7;height:9;mso-wrap-style:none;v-text-anchor:middle;mso-position-horizontal-relative:page;mso-position-vertical-relative:page">
                    <v:fill o:detectmouseclick="t" on="false"/>
                    <v:stroke color="#b18c00" weight="6480" joinstyle="round" endcap="flat"/>
                    <w10:wrap type="none"/>
                  </v:shape>
                </v:group>
                <v:group id="shape_0" alt="Group 2137" style="position:absolute;left:8594;top:2154;width:8;height:11">
                  <v:shape id="shape_0" ID="Freeform 2138" coordsize="8,12" path="m7,0l0,11l5,5l7,0xe" fillcolor="#b18c00" stroked="f" o:allowincell="f" style="position:absolute;left:8594;top:2154;width:7;height:10;mso-wrap-style:none;v-text-anchor:middle;mso-position-horizontal-relative:page;mso-position-vertical-relative:page">
                    <v:fill o:detectmouseclick="t" type="solid" color2="#4e73ff"/>
                    <v:stroke color="#3465a4" joinstyle="round" endcap="flat"/>
                    <w10:wrap type="none"/>
                  </v:shape>
                </v:group>
                <v:group id="shape_0" alt="Group 2135" style="position:absolute;left:8594;top:2154;width:7;height:11">
                  <v:shape id="shape_0" ID="Freeform 2136" coordsize="8,12" path="m0,12l6,5l8,0e" stroked="t" o:allowincell="f" style="position:absolute;left:8594;top:2154;width:6;height:10;mso-wrap-style:none;v-text-anchor:middle;mso-position-horizontal-relative:page;mso-position-vertical-relative:page">
                    <v:fill o:detectmouseclick="t" on="false"/>
                    <v:stroke color="#b18c00" weight="6480" joinstyle="round" endcap="flat"/>
                    <w10:wrap type="none"/>
                  </v:shape>
                </v:group>
                <v:group id="shape_0" alt="Group 2133" style="position:absolute;left:8657;top:2190;width:9;height:10">
                  <v:shape id="shape_0" ID="Freeform 2134" coordsize="9,11" path="m9,0l0,10l6,4l9,0xe" fillcolor="#b18c00" stroked="f" o:allowincell="f" style="position:absolute;left:8657;top:2190;width:8;height:9;mso-wrap-style:none;v-text-anchor:middle;mso-position-horizontal-relative:page;mso-position-vertical-relative:page">
                    <v:fill o:detectmouseclick="t" type="solid" color2="#4e73ff"/>
                    <v:stroke color="#3465a4" joinstyle="round" endcap="flat"/>
                    <w10:wrap type="none"/>
                  </v:shape>
                </v:group>
                <v:group id="shape_0" alt="Group 2131" style="position:absolute;left:8657;top:2190;width:9;height:10">
                  <v:shape id="shape_0" ID="Freeform 2132" coordsize="9,11" path="m0,11l6,4l9,0e" stroked="t" o:allowincell="f" style="position:absolute;left:8657;top:2190;width:8;height:9;mso-wrap-style:none;v-text-anchor:middle;mso-position-horizontal-relative:page;mso-position-vertical-relative:page">
                    <v:fill o:detectmouseclick="t" on="false"/>
                    <v:stroke color="#b18c00" weight="6480" joinstyle="round" endcap="flat"/>
                    <w10:wrap type="none"/>
                  </v:shape>
                </v:group>
                <v:group id="shape_0" alt="Group 2129" style="position:absolute;left:8675;top:2202;width:9;height:9">
                  <v:shape id="shape_0" ID="Freeform 2130" coordsize="9,10" path="m9,0l0,10l6,4l9,0xe" fillcolor="#b18c00" stroked="f" o:allowincell="f" style="position:absolute;left:8675;top:2202;width:8;height:8;mso-wrap-style:none;v-text-anchor:middle;mso-position-horizontal-relative:page;mso-position-vertical-relative:page">
                    <v:fill o:detectmouseclick="t" type="solid" color2="#4e73ff"/>
                    <v:stroke color="#3465a4" joinstyle="round" endcap="flat"/>
                    <w10:wrap type="none"/>
                  </v:shape>
                </v:group>
                <v:group id="shape_0" alt="Group 2127" style="position:absolute;left:8675;top:2202;width:9;height:9">
                  <v:shape id="shape_0" ID="Freeform 2128" coordsize="9,10" path="m0,10l6,4l9,0e" stroked="t" o:allowincell="f" style="position:absolute;left:8675;top:2202;width:8;height:8;mso-wrap-style:none;v-text-anchor:middle;mso-position-horizontal-relative:page;mso-position-vertical-relative:page">
                    <v:fill o:detectmouseclick="t" on="false"/>
                    <v:stroke color="#b18c00" weight="6480" joinstyle="round" endcap="flat"/>
                    <w10:wrap type="none"/>
                  </v:shape>
                </v:group>
                <v:group id="shape_0" alt="Group 2125" style="position:absolute;left:8690;top:2215;width:10;height:8">
                  <v:shape id="shape_0" ID="Freeform 2126" coordsize="10,9" path="m9,0l0,9l6,3l9,0xe" fillcolor="#b18c00" stroked="f" o:allowincell="f" style="position:absolute;left:8690;top:2215;width:9;height:7;mso-wrap-style:none;v-text-anchor:middle;mso-position-horizontal-relative:page;mso-position-vertical-relative:page">
                    <v:fill o:detectmouseclick="t" type="solid" color2="#4e73ff"/>
                    <v:stroke color="#3465a4" joinstyle="round" endcap="flat"/>
                    <w10:wrap type="none"/>
                  </v:shape>
                </v:group>
                <v:group id="shape_0" alt="Group 2123" style="position:absolute;left:8690;top:2215;width:9;height:8">
                  <v:shape id="shape_0" ID="Freeform 2124" coordsize="10,9" path="m0,9l7,3l10,0e" stroked="t" o:allowincell="f" style="position:absolute;left:8690;top:2215;width:8;height:7;mso-wrap-style:none;v-text-anchor:middle;mso-position-horizontal-relative:page;mso-position-vertical-relative:page">
                    <v:fill o:detectmouseclick="t" on="false"/>
                    <v:stroke color="#b18c00" weight="5040" joinstyle="round" endcap="flat"/>
                    <w10:wrap type="none"/>
                  </v:shape>
                </v:group>
                <v:group id="shape_0" alt="Group 2121" style="position:absolute;left:8699;top:2228;width:12;height:6">
                  <v:shape id="shape_0" ID="Freeform 2122" coordsize="12,7" path="m12,0l0,7l8,3l12,0xe" fillcolor="#b18c00" stroked="f" o:allowincell="f" style="position:absolute;left:8699;top:2228;width:11;height:5;mso-wrap-style:none;v-text-anchor:middle;mso-position-horizontal-relative:page;mso-position-vertical-relative:page">
                    <v:fill o:detectmouseclick="t" type="solid" color2="#4e73ff"/>
                    <v:stroke color="#3465a4" joinstyle="round" endcap="flat"/>
                    <w10:wrap type="none"/>
                  </v:shape>
                </v:group>
                <v:group id="shape_0" alt="Group 2119" style="position:absolute;left:8699;top:2228;width:12;height:6">
                  <v:shape id="shape_0" ID="Freeform 2120" coordsize="12,7" path="m0,7l8,3l12,0e" stroked="t" o:allowincell="f" style="position:absolute;left:8699;top:2228;width:11;height:5;mso-wrap-style:none;v-text-anchor:middle;mso-position-horizontal-relative:page;mso-position-vertical-relative:page">
                    <v:fill o:detectmouseclick="t" on="false"/>
                    <v:stroke color="#b18c00" weight="3240" joinstyle="round" endcap="flat"/>
                    <w10:wrap type="none"/>
                  </v:shape>
                </v:group>
                <v:group id="shape_0" alt="Group 2117" style="position:absolute;left:8708;top:2242;width:10;height:3">
                  <v:shape id="shape_0" ID="Freeform 2118" coordsize="10,4" path="m10,0l0,3l6,2l10,0xe" fillcolor="#b18c00" stroked="f" o:allowincell="f" style="position:absolute;left:8708;top:2242;width:9;height:2;mso-wrap-style:none;v-text-anchor:middle;mso-position-horizontal-relative:page;mso-position-vertical-relative:page">
                    <v:fill o:detectmouseclick="t" type="solid" color2="#4e73ff"/>
                    <v:stroke color="#3465a4" joinstyle="round" endcap="flat"/>
                    <w10:wrap type="none"/>
                  </v:shape>
                </v:group>
                <v:group id="shape_0" alt="Group 2115" style="position:absolute;left:8708;top:2242;width:10;height:3">
                  <v:shape id="shape_0" ID="Freeform 2116" coordsize="10,4" path="m0,4l6,3l10,0e" stroked="t" o:allowincell="f" style="position:absolute;left:8708;top:2242;width:9;height:2;mso-wrap-style:none;v-text-anchor:middle;mso-position-horizontal-relative:page;mso-position-vertical-relative:page">
                    <v:fill o:detectmouseclick="t" on="false"/>
                    <v:stroke color="#b18c00" weight="3240" joinstyle="round" endcap="flat"/>
                    <w10:wrap type="none"/>
                  </v:shape>
                </v:group>
                <v:group id="shape_0" alt="Group 2113" style="position:absolute;left:8712;top:2254;width:11;height:1">
                  <v:shape id="shape_0" ID="Freeform 2114" coordsize="11,2" path="m10,0l0,2l5,1l10,0xe" fillcolor="#b18c00" stroked="f" o:allowincell="f" style="position:absolute;left:8712;top:2254;width:10;height:0;mso-wrap-style:none;v-text-anchor:middle;mso-position-horizontal-relative:page;mso-position-vertical-relative:page">
                    <v:fill o:detectmouseclick="t" type="solid" color2="#4e73ff"/>
                    <v:stroke color="#3465a4" joinstyle="round" endcap="flat"/>
                    <w10:wrap type="none"/>
                  </v:shape>
                </v:group>
                <v:group id="shape_0" alt="Group 2111" style="position:absolute;left:8712;top:2254;width:10;height:1">
                  <v:shape id="shape_0" ID="Freeform 2112" coordsize="11,2" path="m0,2l6,1l11,0e" stroked="t" o:allowincell="f" style="position:absolute;left:8712;top:2254;width:9;height:0;mso-wrap-style:none;v-text-anchor:middle;mso-position-horizontal-relative:page;mso-position-vertical-relative:page">
                    <v:fill o:detectmouseclick="t" on="false"/>
                    <v:stroke color="#b18c00" weight="1800" joinstyle="round" endcap="flat"/>
                    <w10:wrap type="none"/>
                  </v:shape>
                </v:group>
                <v:group id="shape_0" alt="Group 2107" style="position:absolute;left:8606;top:1979;width:67;height:37">
                  <v:shape id="shape_0" ID="Freeform 2110" coordsize="67,39" path="m44,13l16,29l0,38l44,13xe" fillcolor="#fdc300" stroked="f" o:allowincell="f" style="position:absolute;left:8606;top:1979;width:66;height:35;mso-wrap-style:none;v-text-anchor:middle;mso-position-horizontal-relative:page;mso-position-vertical-relative:page">
                    <v:fill o:detectmouseclick="t" type="solid" color2="#023cff"/>
                    <v:stroke color="#3465a4" joinstyle="round" endcap="flat"/>
                    <w10:wrap type="none"/>
                  </v:shape>
                  <v:shape id="shape_0" ID="Freeform 2109" coordsize="67,39" path="m67,0l44,13l50,10l67,0xe" fillcolor="#fdc300" stroked="f" o:allowincell="f" style="position:absolute;left:8606;top:1979;width:66;height:35;mso-wrap-style:none;v-text-anchor:middle;mso-position-horizontal-relative:page;mso-position-vertical-relative:page">
                    <v:fill o:detectmouseclick="t" type="solid" color2="#023cff"/>
                    <v:stroke color="#3465a4" joinstyle="round" endcap="flat"/>
                    <w10:wrap type="none"/>
                  </v:shape>
                  <v:shape id="shape_0" ID="Picture 2108" stroked="f" o:allowincell="f" style="position:absolute;left:8615;top:2000;width:26;height:15;mso-wrap-style:none;v-text-anchor:middle;mso-position-horizontal-relative:page;mso-position-vertical-relative:page" type="_x0000_t75">
                    <v:imagedata r:id="rId185" o:detectmouseclick="t"/>
                    <v:stroke color="#3465a4" joinstyle="round" endcap="flat"/>
                    <w10:wrap type="none"/>
                  </v:shape>
                </v:group>
                <v:group id="shape_0" alt="Group 2104" style="position:absolute;left:8580;top:1956;width:67;height:32">
                  <v:shape id="shape_0" ID="Freeform 2106" coordsize="67,33" path="m47,9l0,32l47,9xe" fillcolor="#fdc300" stroked="f" o:allowincell="f" style="position:absolute;left:8580;top:1956;width:66;height:31;mso-wrap-style:none;v-text-anchor:middle;mso-position-horizontal-relative:page;mso-position-vertical-relative:page">
                    <v:fill o:detectmouseclick="t" type="solid" color2="#023cff"/>
                    <v:stroke color="#3465a4" joinstyle="round" endcap="flat"/>
                    <w10:wrap type="none"/>
                  </v:shape>
                  <v:shape id="shape_0" ID="Freeform 2105" coordsize="67,33" path="m67,0l47,9l58,4l67,0xe" fillcolor="#fdc300" stroked="f" o:allowincell="f" style="position:absolute;left:8580;top:1956;width:66;height:31;mso-wrap-style:none;v-text-anchor:middle;mso-position-horizontal-relative:page;mso-position-vertical-relative:page">
                    <v:fill o:detectmouseclick="t" type="solid" color2="#023cff"/>
                    <v:stroke color="#3465a4" joinstyle="round" endcap="flat"/>
                    <w10:wrap type="none"/>
                  </v:shape>
                </v:group>
                <v:group id="shape_0" alt="Group 2102" style="position:absolute;left:8580;top:1956;width:67;height:32">
                  <v:shape id="shape_0" ID="Freeform 2103" coordsize="67,33" path="m67,0l58,4l48,9l37,14l28,19l19,23l10,28l0,33e" stroked="t" o:allowincell="f" style="position:absolute;left:8580;top:1956;width:66;height:31;mso-wrap-style:none;v-text-anchor:middle;mso-position-horizontal-relative:page;mso-position-vertical-relative:page">
                    <v:fill o:detectmouseclick="t" on="false"/>
                    <v:stroke color="#a07843" weight="1800" joinstyle="round" endcap="flat"/>
                    <w10:wrap type="none"/>
                  </v:shape>
                </v:group>
                <v:group id="shape_0" alt="Group 2099" style="position:absolute;left:8603;top:1978;width:72;height:39">
                  <v:shape id="shape_0" ID="Freeform 2101" coordsize="72,41" path="m49,13l17,31l0,41l49,13xe" fillcolor="#fdc300" stroked="f" o:allowincell="f" style="position:absolute;left:8603;top:1978;width:71;height:38;mso-wrap-style:none;v-text-anchor:middle;mso-position-horizontal-relative:page;mso-position-vertical-relative:page">
                    <v:fill o:detectmouseclick="t" type="solid" color2="#023cff"/>
                    <v:stroke color="#3465a4" joinstyle="round" endcap="flat"/>
                    <w10:wrap type="none"/>
                  </v:shape>
                  <v:shape id="shape_0" ID="Freeform 2100" coordsize="72,41" path="m72,0l49,13l54,10l72,0xe" fillcolor="#fdc300" stroked="f" o:allowincell="f" style="position:absolute;left:8603;top:1978;width:71;height:38;mso-wrap-style:none;v-text-anchor:middle;mso-position-horizontal-relative:page;mso-position-vertical-relative:page">
                    <v:fill o:detectmouseclick="t" type="solid" color2="#023cff"/>
                    <v:stroke color="#3465a4" joinstyle="round" endcap="flat"/>
                    <w10:wrap type="none"/>
                  </v:shape>
                </v:group>
                <v:group id="shape_0" alt="Group 2097" style="position:absolute;left:8603;top:1978;width:72;height:39">
                  <v:shape id="shape_0" ID="Freeform 2098" coordsize="72,41" path="m0,41l17,31l35,21l54,10l72,0e" stroked="t" o:allowincell="f" style="position:absolute;left:8603;top:1978;width:71;height:38;mso-wrap-style:none;v-text-anchor:middle;mso-position-horizontal-relative:page;mso-position-vertical-relative:page">
                    <v:fill o:detectmouseclick="t" on="false"/>
                    <v:stroke color="#a07843" weight="1800" joinstyle="round" endcap="flat"/>
                    <w10:wrap type="none"/>
                  </v:shape>
                </v:group>
                <v:group id="shape_0" alt="Group 2094" style="position:absolute;left:8504;top:1988;width:225;height:358">
                  <v:shape id="shape_0" ID="Freeform 2096" coordsize="225,367" path="m101,30l76,47l57,64l45,84l43,107l51,131l72,148l112,170l180,211l225,270l215,328l188,367l183,365l202,334l206,295l175,249l89,200l38,172l10,144l0,111l6,73l17,50l34,30l55,14l77,0e" stroked="t" o:allowincell="f" style="position:absolute;left:8724;top:2272;width:4;height:73;mso-wrap-style:none;v-text-anchor:middle;mso-position-horizontal-relative:page;mso-position-vertical-relative:page">
                    <v:fill o:detectmouseclick="t" on="false"/>
                    <v:stroke color="#a07843" weight="1800" joinstyle="round" endcap="flat"/>
                    <w10:wrap type="none"/>
                  </v:shape>
                  <v:shape id="shape_0" ID="Picture 2095" stroked="f" o:allowincell="f" style="position:absolute;left:8504;top:1988;width:0;height:36;mso-wrap-style:none;v-text-anchor:middle;mso-position-horizontal-relative:page;mso-position-vertical-relative:page" type="_x0000_t75">
                    <v:imagedata r:id="rId186" o:detectmouseclick="t"/>
                    <v:stroke color="#3465a4" joinstyle="round" endcap="flat"/>
                    <w10:wrap type="none"/>
                  </v:shape>
                </v:group>
                <v:group id="shape_0" alt="Group 2092" style="position:absolute;left:8615;top:2185;width:26;height:179">
                  <v:shape id="shape_0" ID="Freeform 2093" coordsize="27,184" path="m0,0l0,184l27,184l27,6e" stroked="t" o:allowincell="f" style="position:absolute;left:8615;top:2185;width:25;height:178;mso-wrap-style:none;v-text-anchor:middle;mso-position-horizontal-relative:page;mso-position-vertical-relative:page">
                    <v:fill o:detectmouseclick="t" on="false"/>
                    <v:stroke color="#4d3d1e" weight="720" joinstyle="round" endcap="flat"/>
                    <w10:wrap type="none"/>
                  </v:shape>
                </v:group>
                <v:group id="shape_0" alt="Group 2078" style="position:absolute;left:8605;top:2016;width:2;height:2">
                  <v:shape id="shape_0" ID="Freeform 2091" coordsize="1,1" path="m1,0l0,0l0,1e" stroked="t" o:allowincell="f" style="position:absolute;left:8605;top:2016;width:0;height:0;mso-wrap-style:none;v-text-anchor:middle;mso-position-horizontal-relative:page;mso-position-vertical-relative:page">
                    <v:fill o:detectmouseclick="t" on="false"/>
                    <v:stroke color="#a07843" weight="1800" joinstyle="round" endcap="flat"/>
                    <w10:wrap type="none"/>
                  </v:shape>
                  <v:shape id="shape_0" ID="Picture 2090" stroked="f" o:allowincell="f" style="position:absolute;left:8605;top:2017;width:1;height:0;mso-wrap-style:none;v-text-anchor:middle;mso-position-horizontal-relative:page;mso-position-vertical-relative:page" type="_x0000_t75">
                    <v:imagedata r:id="rId187" o:detectmouseclick="t"/>
                    <v:stroke color="#3465a4" joinstyle="round" endcap="flat"/>
                    <w10:wrap type="none"/>
                  </v:shape>
                  <v:shape id="shape_0" ID="Picture 2089" stroked="f" o:allowincell="f" style="position:absolute;left:8605;top:2017;width:1;height:0;mso-wrap-style:none;v-text-anchor:middle;mso-position-horizontal-relative:page;mso-position-vertical-relative:page" type="_x0000_t75">
                    <v:imagedata r:id="rId188" o:detectmouseclick="t"/>
                    <v:stroke color="#3465a4" joinstyle="round" endcap="flat"/>
                    <w10:wrap type="none"/>
                  </v:shape>
                  <v:shape id="shape_0" ID="Picture 2088" stroked="f" o:allowincell="f" style="position:absolute;left:8605;top:2017;width:1;height:0;mso-wrap-style:none;v-text-anchor:middle;mso-position-horizontal-relative:page;mso-position-vertical-relative:page" type="_x0000_t75">
                    <v:imagedata r:id="rId189" o:detectmouseclick="t"/>
                    <v:stroke color="#3465a4" joinstyle="round" endcap="flat"/>
                    <w10:wrap type="none"/>
                  </v:shape>
                  <v:shape id="shape_0" ID="Picture 2087" stroked="f" o:allowincell="f" style="position:absolute;left:8605;top:2017;width:1;height:0;mso-wrap-style:none;v-text-anchor:middle;mso-position-horizontal-relative:page;mso-position-vertical-relative:page" type="_x0000_t75">
                    <v:imagedata r:id="rId190" o:detectmouseclick="t"/>
                    <v:stroke color="#3465a4" joinstyle="round" endcap="flat"/>
                    <w10:wrap type="none"/>
                  </v:shape>
                  <v:shape id="shape_0" ID="Picture 2086" stroked="f" o:allowincell="f" style="position:absolute;left:8605;top:2017;width:1;height:0;mso-wrap-style:none;v-text-anchor:middle;mso-position-horizontal-relative:page;mso-position-vertical-relative:page" type="_x0000_t75">
                    <v:imagedata r:id="rId191" o:detectmouseclick="t"/>
                    <v:stroke color="#3465a4" joinstyle="round" endcap="flat"/>
                    <w10:wrap type="none"/>
                  </v:shape>
                  <v:shape id="shape_0" ID="Picture 2085" stroked="f" o:allowincell="f" style="position:absolute;left:8605;top:2017;width:1;height:0;mso-wrap-style:none;v-text-anchor:middle;mso-position-horizontal-relative:page;mso-position-vertical-relative:page" type="_x0000_t75">
                    <v:imagedata r:id="rId192" o:detectmouseclick="t"/>
                    <v:stroke color="#3465a4" joinstyle="round" endcap="flat"/>
                    <w10:wrap type="none"/>
                  </v:shape>
                  <v:shape id="shape_0" ID="Picture 2084" stroked="f" o:allowincell="f" style="position:absolute;left:8605;top:2017;width:1;height:0;mso-wrap-style:none;v-text-anchor:middle;mso-position-horizontal-relative:page;mso-position-vertical-relative:page" type="_x0000_t75">
                    <v:imagedata r:id="rId193" o:detectmouseclick="t"/>
                    <v:stroke color="#3465a4" joinstyle="round" endcap="flat"/>
                    <w10:wrap type="none"/>
                  </v:shape>
                  <v:shape id="shape_0" ID="Picture 2083" stroked="f" o:allowincell="f" style="position:absolute;left:8605;top:2017;width:1;height:0;mso-wrap-style:none;v-text-anchor:middle;mso-position-horizontal-relative:page;mso-position-vertical-relative:page" type="_x0000_t75">
                    <v:imagedata r:id="rId194" o:detectmouseclick="t"/>
                    <v:stroke color="#3465a4" joinstyle="round" endcap="flat"/>
                    <w10:wrap type="none"/>
                  </v:shape>
                  <v:shape id="shape_0" ID="Picture 2082" stroked="f" o:allowincell="f" style="position:absolute;left:8605;top:2017;width:1;height:0;mso-wrap-style:none;v-text-anchor:middle;mso-position-horizontal-relative:page;mso-position-vertical-relative:page" type="_x0000_t75">
                    <v:imagedata r:id="rId195" o:detectmouseclick="t"/>
                    <v:stroke color="#3465a4" joinstyle="round" endcap="flat"/>
                    <w10:wrap type="none"/>
                  </v:shape>
                  <v:shape id="shape_0" ID="Picture 2081" stroked="f" o:allowincell="f" style="position:absolute;left:8605;top:2017;width:1;height:0;mso-wrap-style:none;v-text-anchor:middle;mso-position-horizontal-relative:page;mso-position-vertical-relative:page" type="_x0000_t75">
                    <v:imagedata r:id="rId196" o:detectmouseclick="t"/>
                    <v:stroke color="#3465a4" joinstyle="round" endcap="flat"/>
                    <w10:wrap type="none"/>
                  </v:shape>
                  <v:shape id="shape_0" ID="Picture 2080" stroked="f" o:allowincell="f" style="position:absolute;left:8605;top:2016;width:1;height:0;mso-wrap-style:none;v-text-anchor:middle;mso-position-horizontal-relative:page;mso-position-vertical-relative:page" type="_x0000_t75">
                    <v:imagedata r:id="rId197" o:detectmouseclick="t"/>
                    <v:stroke color="#3465a4" joinstyle="round" endcap="flat"/>
                    <w10:wrap type="none"/>
                  </v:shape>
                  <v:shape id="shape_0" ID="Picture 2079" stroked="f" o:allowincell="f" style="position:absolute;left:8605;top:2016;width:1;height:0;mso-wrap-style:none;v-text-anchor:middle;mso-position-horizontal-relative:page;mso-position-vertical-relative:page" type="_x0000_t75">
                    <v:imagedata r:id="rId198" o:detectmouseclick="t"/>
                    <v:stroke color="#3465a4" joinstyle="round" endcap="flat"/>
                    <w10:wrap type="none"/>
                  </v:shape>
                </v:group>
                <v:group id="shape_0" alt="Group 2075" style="position:absolute;left:8615;top:2177;width:28;height:18">
                  <v:shape id="shape_0" ID="Freeform 2077" coordsize="28,19" path="m19,17l24,16l27,12l26,8l26,3l22,0l17,1l7,2l3,2l0,6l0,11l1,15l5,18l9,18l19,17xe" stroked="t" o:allowincell="f" style="position:absolute;left:8615;top:2188;width:27;height:5;mso-wrap-style:none;v-text-anchor:middle;mso-position-horizontal-relative:page;mso-position-vertical-relative:page">
                    <v:fill o:detectmouseclick="t" on="false"/>
                    <v:stroke color="#cab480" weight="720" joinstyle="round" endcap="flat"/>
                    <w10:wrap type="none"/>
                  </v:shape>
                  <v:shape id="shape_0" ID="Picture 2076" stroked="f" o:allowincell="f" style="position:absolute;left:8615;top:2177;width:26;height:5;mso-wrap-style:none;v-text-anchor:middle;mso-position-horizontal-relative:page;mso-position-vertical-relative:page" type="_x0000_t75">
                    <v:imagedata r:id="rId199" o:detectmouseclick="t"/>
                    <v:stroke color="#3465a4" joinstyle="round" endcap="flat"/>
                    <w10:wrap type="none"/>
                  </v:shape>
                </v:group>
                <v:group id="shape_0" alt="Group 2073" style="position:absolute;left:8588;top:2152;width:85;height:56">
                  <v:shape id="shape_0" ID="Freeform 2074" coordsize="85,58" path="m55,0l44,7l31,14l17,22l0,32l22,58l34,51l47,44l62,37l84,27l55,0xe" fillcolor="#fdc300" stroked="f" o:allowincell="f" style="position:absolute;left:8588;top:2152;width:84;height:55;mso-wrap-style:none;v-text-anchor:middle;mso-position-horizontal-relative:page;mso-position-vertical-relative:page">
                    <v:fill o:detectmouseclick="t" type="solid" color2="#023cff"/>
                    <v:stroke color="#3465a4" joinstyle="round" endcap="flat"/>
                    <w10:wrap type="none"/>
                  </v:shape>
                </v:group>
                <v:group id="shape_0" alt="Group 2071" style="position:absolute;left:8588;top:2152;width:57;height:32">
                  <v:shape id="shape_0" ID="Freeform 2072" coordsize="57,33" path="m56,0l48,4l36,11l20,20l0,32l56,0xe" fillcolor="#fdc300" stroked="f" o:allowincell="f" style="position:absolute;left:8588;top:2152;width:56;height:31;mso-wrap-style:none;v-text-anchor:middle;mso-position-horizontal-relative:page;mso-position-vertical-relative:page">
                    <v:fill o:detectmouseclick="t" type="solid" color2="#023cff"/>
                    <v:stroke color="#3465a4" joinstyle="round" endcap="flat"/>
                    <w10:wrap type="none"/>
                  </v:shape>
                </v:group>
                <v:group id="shape_0" alt="Group 2069" style="position:absolute;left:8588;top:2152;width:56;height:32">
                  <v:shape id="shape_0" ID="Freeform 2070" coordsize="57,33" path="m0,33l20,21l37,11l49,4l57,0e" stroked="t" o:allowincell="f" style="position:absolute;left:8588;top:2152;width:55;height:31;mso-wrap-style:none;v-text-anchor:middle;mso-position-horizontal-relative:page;mso-position-vertical-relative:page">
                    <v:fill o:detectmouseclick="t" on="false"/>
                    <v:stroke color="#a07843" weight="1800" joinstyle="round" endcap="flat"/>
                    <w10:wrap type="none"/>
                  </v:shape>
                </v:group>
                <v:group id="shape_0" alt="Group 2067" style="position:absolute;left:8610;top:2179;width:63;height:30">
                  <v:shape id="shape_0" ID="Freeform 2068" coordsize="63,31" path="m62,0l40,10l25,17l12,24l0,31l62,0xe" fillcolor="#fdc300" stroked="f" o:allowincell="f" style="position:absolute;left:8610;top:2179;width:62;height:29;mso-wrap-style:none;v-text-anchor:middle;mso-position-horizontal-relative:page;mso-position-vertical-relative:page">
                    <v:fill o:detectmouseclick="t" type="solid" color2="#023cff"/>
                    <v:stroke color="#3465a4" joinstyle="round" endcap="flat"/>
                    <w10:wrap type="none"/>
                  </v:shape>
                </v:group>
                <v:group id="shape_0" alt="Group 2065" style="position:absolute;left:8610;top:2179;width:62;height:30">
                  <v:shape id="shape_0" ID="Freeform 2066" coordsize="63,31" path="m63,0l61,1l59,2l57,3l41,10l25,17l12,24l0,31e" stroked="t" o:allowincell="f" style="position:absolute;left:8610;top:2179;width:61;height:29;mso-wrap-style:none;v-text-anchor:middle;mso-position-horizontal-relative:page;mso-position-vertical-relative:page">
                    <v:fill o:detectmouseclick="t" on="false"/>
                    <v:stroke color="#a07843" weight="1800" joinstyle="round" endcap="flat"/>
                    <w10:wrap type="none"/>
                  </v:shape>
                </v:group>
                <v:group id="shape_0" alt="Group 2063" style="position:absolute;left:8672;top:2059;width:82;height:120">
                  <v:shape id="shape_0" ID="Freeform 2064" coordsize="82,124" path="m76,0l0,123l47,97l73,69l82,37l76,0xe" fillcolor="#fdc300" stroked="f" o:allowincell="f" style="position:absolute;left:8672;top:2059;width:81;height:119;mso-wrap-style:none;v-text-anchor:middle;mso-position-horizontal-relative:page;mso-position-vertical-relative:page">
                    <v:fill o:detectmouseclick="t" type="solid" color2="#023cff"/>
                    <v:stroke color="#3465a4" joinstyle="round" endcap="flat"/>
                    <w10:wrap type="none"/>
                  </v:shape>
                </v:group>
                <v:group id="shape_0" alt="Group 2031" style="position:absolute;left:8672;top:2059;width:82;height:120">
                  <v:shape id="shape_0" ID="Freeform 2062" coordsize="82,124" path="m76,0l82,37l73,70l47,98l0,124e" stroked="t" o:allowincell="f" style="position:absolute;left:8754;top:2174;width:0;height:4;mso-wrap-style:none;v-text-anchor:middle;mso-position-horizontal-relative:page;mso-position-vertical-relative:page">
                    <v:fill o:detectmouseclick="t" on="false"/>
                    <v:stroke color="#a07843" weight="1800" joinstyle="round" endcap="flat"/>
                    <w10:wrap type="none"/>
                  </v:shape>
                  <v:shape id="shape_0" ID="Picture 2061" stroked="f" o:allowincell="f" style="position:absolute;left:8673;top:2097;width:0;height:0;mso-wrap-style:none;v-text-anchor:middle;mso-position-horizontal-relative:page;mso-position-vertical-relative:page" type="_x0000_t75">
                    <v:imagedata r:id="rId200" o:detectmouseclick="t"/>
                    <v:stroke color="#3465a4" joinstyle="round" endcap="flat"/>
                    <w10:wrap type="none"/>
                  </v:shape>
                  <v:shape id="shape_0" ID="Picture 2060" stroked="f" o:allowincell="f" style="position:absolute;left:8673;top:2096;width:0;height:0;mso-wrap-style:none;v-text-anchor:middle;mso-position-horizontal-relative:page;mso-position-vertical-relative:page" type="_x0000_t75">
                    <v:imagedata r:id="rId201" o:detectmouseclick="t"/>
                    <v:stroke color="#3465a4" joinstyle="round" endcap="flat"/>
                    <w10:wrap type="none"/>
                  </v:shape>
                  <v:shape id="shape_0" ID="Picture 2059" stroked="f" o:allowincell="f" style="position:absolute;left:8673;top:2095;width:0;height:0;mso-wrap-style:none;v-text-anchor:middle;mso-position-horizontal-relative:page;mso-position-vertical-relative:page" type="_x0000_t75">
                    <v:imagedata r:id="rId202" o:detectmouseclick="t"/>
                    <v:stroke color="#3465a4" joinstyle="round" endcap="flat"/>
                    <w10:wrap type="none"/>
                  </v:shape>
                  <v:shape id="shape_0" ID="Picture 2058" stroked="f" o:allowincell="f" style="position:absolute;left:8673;top:2094;width:0;height:0;mso-wrap-style:none;v-text-anchor:middle;mso-position-horizontal-relative:page;mso-position-vertical-relative:page" type="_x0000_t75">
                    <v:imagedata r:id="rId203" o:detectmouseclick="t"/>
                    <v:stroke color="#3465a4" joinstyle="round" endcap="flat"/>
                    <w10:wrap type="none"/>
                  </v:shape>
                  <v:shape id="shape_0" ID="Picture 2057" stroked="f" o:allowincell="f" style="position:absolute;left:8673;top:2093;width:0;height:0;mso-wrap-style:none;v-text-anchor:middle;mso-position-horizontal-relative:page;mso-position-vertical-relative:page" type="_x0000_t75">
                    <v:imagedata r:id="rId204" o:detectmouseclick="t"/>
                    <v:stroke color="#3465a4" joinstyle="round" endcap="flat"/>
                    <w10:wrap type="none"/>
                  </v:shape>
                  <v:shape id="shape_0" ID="Picture 2056" stroked="f" o:allowincell="f" style="position:absolute;left:8673;top:2093;width:0;height:0;mso-wrap-style:none;v-text-anchor:middle;mso-position-horizontal-relative:page;mso-position-vertical-relative:page" type="_x0000_t75">
                    <v:imagedata r:id="rId205" o:detectmouseclick="t"/>
                    <v:stroke color="#3465a4" joinstyle="round" endcap="flat"/>
                    <w10:wrap type="none"/>
                  </v:shape>
                  <v:shape id="shape_0" ID="Picture 2055" stroked="f" o:allowincell="f" style="position:absolute;left:8673;top:2092;width:0;height:0;mso-wrap-style:none;v-text-anchor:middle;mso-position-horizontal-relative:page;mso-position-vertical-relative:page" type="_x0000_t75">
                    <v:imagedata r:id="rId206" o:detectmouseclick="t"/>
                    <v:stroke color="#3465a4" joinstyle="round" endcap="flat"/>
                    <w10:wrap type="none"/>
                  </v:shape>
                  <v:shape id="shape_0" ID="Picture 2054" stroked="f" o:allowincell="f" style="position:absolute;left:8673;top:2091;width:0;height:0;mso-wrap-style:none;v-text-anchor:middle;mso-position-horizontal-relative:page;mso-position-vertical-relative:page" type="_x0000_t75">
                    <v:imagedata r:id="rId207" o:detectmouseclick="t"/>
                    <v:stroke color="#3465a4" joinstyle="round" endcap="flat"/>
                    <w10:wrap type="none"/>
                  </v:shape>
                  <v:shape id="shape_0" ID="Picture 2053" stroked="f" o:allowincell="f" style="position:absolute;left:8673;top:2087;width:0;height:0;mso-wrap-style:none;v-text-anchor:middle;mso-position-horizontal-relative:page;mso-position-vertical-relative:page" type="_x0000_t75">
                    <v:imagedata r:id="rId208" o:detectmouseclick="t"/>
                    <v:stroke color="#3465a4" joinstyle="round" endcap="flat"/>
                    <w10:wrap type="none"/>
                  </v:shape>
                  <v:shape id="shape_0" ID="Picture 2052" stroked="f" o:allowincell="f" style="position:absolute;left:8673;top:2086;width:0;height:0;mso-wrap-style:none;v-text-anchor:middle;mso-position-horizontal-relative:page;mso-position-vertical-relative:page" type="_x0000_t75">
                    <v:imagedata r:id="rId209" o:detectmouseclick="t"/>
                    <v:stroke color="#3465a4" joinstyle="round" endcap="flat"/>
                    <w10:wrap type="none"/>
                  </v:shape>
                  <v:shape id="shape_0" ID="Picture 2051" stroked="f" o:allowincell="f" style="position:absolute;left:8673;top:2085;width:0;height:0;mso-wrap-style:none;v-text-anchor:middle;mso-position-horizontal-relative:page;mso-position-vertical-relative:page" type="_x0000_t75">
                    <v:imagedata r:id="rId210" o:detectmouseclick="t"/>
                    <v:stroke color="#3465a4" joinstyle="round" endcap="flat"/>
                    <w10:wrap type="none"/>
                  </v:shape>
                  <v:shape id="shape_0" ID="Picture 2050" stroked="f" o:allowincell="f" style="position:absolute;left:8673;top:2085;width:0;height:0;mso-wrap-style:none;v-text-anchor:middle;mso-position-horizontal-relative:page;mso-position-vertical-relative:page" type="_x0000_t75">
                    <v:imagedata r:id="rId211" o:detectmouseclick="t"/>
                    <v:stroke color="#3465a4" joinstyle="round" endcap="flat"/>
                    <w10:wrap type="none"/>
                  </v:shape>
                  <v:shape id="shape_0" ID="Picture 2049" stroked="f" o:allowincell="f" style="position:absolute;left:8673;top:2084;width:0;height:0;mso-wrap-style:none;v-text-anchor:middle;mso-position-horizontal-relative:page;mso-position-vertical-relative:page" type="_x0000_t75">
                    <v:imagedata r:id="rId212" o:detectmouseclick="t"/>
                    <v:stroke color="#3465a4" joinstyle="round" endcap="flat"/>
                    <w10:wrap type="none"/>
                  </v:shape>
                  <v:shape id="shape_0" ID="Picture 2048" stroked="f" o:allowincell="f" style="position:absolute;left:8673;top:2083;width:0;height:0;mso-wrap-style:none;v-text-anchor:middle;mso-position-horizontal-relative:page;mso-position-vertical-relative:page" type="_x0000_t75">
                    <v:imagedata r:id="rId213" o:detectmouseclick="t"/>
                    <v:stroke color="#3465a4" joinstyle="round" endcap="flat"/>
                    <w10:wrap type="none"/>
                  </v:shape>
                  <v:shape id="shape_0" ID="Picture 2047" stroked="f" o:allowincell="f" style="position:absolute;left:8673;top:2082;width:0;height:0;mso-wrap-style:none;v-text-anchor:middle;mso-position-horizontal-relative:page;mso-position-vertical-relative:page" type="_x0000_t75">
                    <v:imagedata r:id="rId214" o:detectmouseclick="t"/>
                    <v:stroke color="#3465a4" joinstyle="round" endcap="flat"/>
                    <w10:wrap type="none"/>
                  </v:shape>
                  <v:shape id="shape_0" ID="Picture 2046" stroked="f" o:allowincell="f" style="position:absolute;left:8673;top:2081;width:0;height:0;mso-wrap-style:none;v-text-anchor:middle;mso-position-horizontal-relative:page;mso-position-vertical-relative:page" type="_x0000_t75">
                    <v:imagedata r:id="rId215" o:detectmouseclick="t"/>
                    <v:stroke color="#3465a4" joinstyle="round" endcap="flat"/>
                    <w10:wrap type="none"/>
                  </v:shape>
                  <v:shape id="shape_0" ID="Picture 2045" stroked="f" o:allowincell="f" style="position:absolute;left:8673;top:2081;width:0;height:0;mso-wrap-style:none;v-text-anchor:middle;mso-position-horizontal-relative:page;mso-position-vertical-relative:page" type="_x0000_t75">
                    <v:imagedata r:id="rId216" o:detectmouseclick="t"/>
                    <v:stroke color="#3465a4" joinstyle="round" endcap="flat"/>
                    <w10:wrap type="none"/>
                  </v:shape>
                  <v:shape id="shape_0" ID="Picture 2044" stroked="f" o:allowincell="f" style="position:absolute;left:8673;top:2080;width:0;height:0;mso-wrap-style:none;v-text-anchor:middle;mso-position-horizontal-relative:page;mso-position-vertical-relative:page" type="_x0000_t75">
                    <v:imagedata r:id="rId217" o:detectmouseclick="t"/>
                    <v:stroke color="#3465a4" joinstyle="round" endcap="flat"/>
                    <w10:wrap type="none"/>
                  </v:shape>
                  <v:shape id="shape_0" ID="Picture 2043" stroked="f" o:allowincell="f" style="position:absolute;left:8673;top:2079;width:0;height:0;mso-wrap-style:none;v-text-anchor:middle;mso-position-horizontal-relative:page;mso-position-vertical-relative:page" type="_x0000_t75">
                    <v:imagedata r:id="rId218" o:detectmouseclick="t"/>
                    <v:stroke color="#3465a4" joinstyle="round" endcap="flat"/>
                    <w10:wrap type="none"/>
                  </v:shape>
                  <v:shape id="shape_0" ID="Picture 2042" stroked="f" o:allowincell="f" style="position:absolute;left:8673;top:2078;width:0;height:0;mso-wrap-style:none;v-text-anchor:middle;mso-position-horizontal-relative:page;mso-position-vertical-relative:page" type="_x0000_t75">
                    <v:imagedata r:id="rId219" o:detectmouseclick="t"/>
                    <v:stroke color="#3465a4" joinstyle="round" endcap="flat"/>
                    <w10:wrap type="none"/>
                  </v:shape>
                  <v:shape id="shape_0" ID="Picture 2041" stroked="f" o:allowincell="f" style="position:absolute;left:8673;top:2078;width:0;height:0;mso-wrap-style:none;v-text-anchor:middle;mso-position-horizontal-relative:page;mso-position-vertical-relative:page" type="_x0000_t75">
                    <v:imagedata r:id="rId220" o:detectmouseclick="t"/>
                    <v:stroke color="#3465a4" joinstyle="round" endcap="flat"/>
                    <w10:wrap type="none"/>
                  </v:shape>
                  <v:shape id="shape_0" ID="Picture 2040" stroked="f" o:allowincell="f" style="position:absolute;left:8673;top:2077;width:0;height:0;mso-wrap-style:none;v-text-anchor:middle;mso-position-horizontal-relative:page;mso-position-vertical-relative:page" type="_x0000_t75">
                    <v:imagedata r:id="rId221" o:detectmouseclick="t"/>
                    <v:stroke color="#3465a4" joinstyle="round" endcap="flat"/>
                    <w10:wrap type="none"/>
                  </v:shape>
                  <v:shape id="shape_0" ID="Picture 2039" stroked="f" o:allowincell="f" style="position:absolute;left:8673;top:2076;width:0;height:0;mso-wrap-style:none;v-text-anchor:middle;mso-position-horizontal-relative:page;mso-position-vertical-relative:page" type="_x0000_t75">
                    <v:imagedata r:id="rId222" o:detectmouseclick="t"/>
                    <v:stroke color="#3465a4" joinstyle="round" endcap="flat"/>
                    <w10:wrap type="none"/>
                  </v:shape>
                  <v:shape id="shape_0" ID="Picture 2038" stroked="f" o:allowincell="f" style="position:absolute;left:8673;top:2075;width:0;height:0;mso-wrap-style:none;v-text-anchor:middle;mso-position-horizontal-relative:page;mso-position-vertical-relative:page" type="_x0000_t75">
                    <v:imagedata r:id="rId223" o:detectmouseclick="t"/>
                    <v:stroke color="#3465a4" joinstyle="round" endcap="flat"/>
                    <w10:wrap type="none"/>
                  </v:shape>
                  <v:shape id="shape_0" ID="Picture 2037" stroked="f" o:allowincell="f" style="position:absolute;left:8672;top:2072;width:0;height:2;mso-wrap-style:none;v-text-anchor:middle;mso-position-horizontal-relative:page;mso-position-vertical-relative:page" type="_x0000_t75">
                    <v:imagedata r:id="rId224" o:detectmouseclick="t"/>
                    <v:stroke color="#3465a4" joinstyle="round" endcap="flat"/>
                    <w10:wrap type="none"/>
                  </v:shape>
                  <v:shape id="shape_0" ID="Picture 2036" stroked="f" o:allowincell="f" style="position:absolute;left:8672;top:2108;width:0;height:2;mso-wrap-style:none;v-text-anchor:middle;mso-position-horizontal-relative:page;mso-position-vertical-relative:page" type="_x0000_t75">
                    <v:imagedata r:id="rId225" o:detectmouseclick="t"/>
                    <v:stroke color="#3465a4" joinstyle="round" endcap="flat"/>
                    <w10:wrap type="none"/>
                  </v:shape>
                  <v:shape id="shape_0" ID="Picture 2035" stroked="f" o:allowincell="f" style="position:absolute;left:8672;top:2081;width:1;height:25;mso-wrap-style:none;v-text-anchor:middle;mso-position-horizontal-relative:page;mso-position-vertical-relative:page" type="_x0000_t75">
                    <v:imagedata r:id="rId226" o:detectmouseclick="t"/>
                    <v:stroke color="#3465a4" joinstyle="round" endcap="flat"/>
                    <w10:wrap type="none"/>
                  </v:shape>
                  <v:shape id="shape_0" ID="Picture 2034" stroked="f" o:allowincell="f" style="position:absolute;left:8672;top:2059;width:1;height:11;mso-wrap-style:none;v-text-anchor:middle;mso-position-horizontal-relative:page;mso-position-vertical-relative:page" type="_x0000_t75">
                    <v:imagedata r:id="rId227" o:detectmouseclick="t"/>
                    <v:stroke color="#3465a4" joinstyle="round" endcap="flat"/>
                    <w10:wrap type="none"/>
                  </v:shape>
                  <v:shape id="shape_0" ID="Picture 2033" stroked="f" o:allowincell="f" style="position:absolute;left:8672;top:2069;width:0;height:0;mso-wrap-style:none;v-text-anchor:middle;mso-position-horizontal-relative:page;mso-position-vertical-relative:page" type="_x0000_t75">
                    <v:imagedata r:id="rId228" o:detectmouseclick="t"/>
                    <v:stroke color="#3465a4" joinstyle="round" endcap="flat"/>
                    <w10:wrap type="none"/>
                  </v:shape>
                  <v:shape id="shape_0" ID="Picture 2032" stroked="f" o:allowincell="f" style="position:absolute;left:8673;top:2069;width:0;height:0;mso-wrap-style:none;v-text-anchor:middle;mso-position-horizontal-relative:page;mso-position-vertical-relative:page" type="_x0000_t75">
                    <v:imagedata r:id="rId229" o:detectmouseclick="t"/>
                    <v:stroke color="#3465a4" joinstyle="round" endcap="flat"/>
                    <w10:wrap type="none"/>
                  </v:shape>
                </v:group>
                <v:group id="shape_0" alt="Group 2028" style="position:absolute;left:8618;top:1569;width:4;height:9">
                  <v:shape id="shape_0" ID="Freeform 2030" coordsize="4,10" path="m0,0l0,0l0,9l0,10l4,7l3,7l3,3l3,2l0,0xe" fillcolor="#6f9ed4" stroked="f" o:allowincell="f" style="position:absolute;left:8618;top:1569;width:3;height:8;mso-wrap-style:none;v-text-anchor:middle;mso-position-horizontal-relative:page;mso-position-vertical-relative:page">
                    <v:fill o:detectmouseclick="t" type="solid" color2="#90612b"/>
                    <v:stroke color="#3465a4" joinstyle="round" endcap="flat"/>
                    <w10:wrap type="none"/>
                  </v:shape>
                  <v:shape id="shape_0" ID="Freeform 2029" coordsize="4,10" path="m3,2l3,2xe" fillcolor="#6f9ed4" stroked="f" o:allowincell="f" style="position:absolute;left:8618;top:1569;width:3;height:8;mso-wrap-style:none;v-text-anchor:middle;mso-position-horizontal-relative:page;mso-position-vertical-relative:page">
                    <v:fill o:detectmouseclick="t" type="solid" color2="#90612b"/>
                    <v:stroke color="#3465a4" joinstyle="round" endcap="flat"/>
                    <w10:wrap type="none"/>
                  </v:shape>
                </v:group>
                <v:group id="shape_0" alt="Group 2025" style="position:absolute;left:8637;top:1569;width:4;height:9">
                  <v:shape id="shape_0" ID="Freeform 2027" coordsize="4,10" path="m4,2l0,2l1,3l1,7l0,7l3,10l4,9l4,7l0,7l4,7l4,2xe" fillcolor="#004077" stroked="f" o:allowincell="f" style="position:absolute;left:8637;top:1569;width:3;height:8;mso-wrap-style:none;v-text-anchor:middle;mso-position-horizontal-relative:page;mso-position-vertical-relative:page">
                    <v:fill o:detectmouseclick="t" type="solid" color2="#ffbf88"/>
                    <v:stroke color="#3465a4" joinstyle="round" endcap="flat"/>
                    <w10:wrap type="none"/>
                  </v:shape>
                  <v:shape id="shape_0" ID="Freeform 2026" coordsize="4,10" path="m3,0l0,2l4,2l4,0l3,0xe" fillcolor="#004077" stroked="f" o:allowincell="f" style="position:absolute;left:8637;top:1569;width:3;height:8;mso-wrap-style:none;v-text-anchor:middle;mso-position-horizontal-relative:page;mso-position-vertical-relative:page">
                    <v:fill o:detectmouseclick="t" type="solid" color2="#ffbf88"/>
                    <v:stroke color="#3465a4" joinstyle="round" endcap="flat"/>
                    <w10:wrap type="none"/>
                  </v:shape>
                </v:group>
                <v:group id="shape_0" alt="Group 2023" style="position:absolute;left:8618;top:1569;width:22;height:2">
                  <v:shape id="shape_0" ID="Freeform 2024" coordsize="22,3" path="m22,0l0,0l4,2l19,2l22,0xe" fillcolor="#6f9ed4" stroked="f" o:allowincell="f" style="position:absolute;left:8618;top:1569;width:21;height:1;mso-wrap-style:none;v-text-anchor:middle;mso-position-horizontal-relative:page;mso-position-vertical-relative:page">
                    <v:fill o:detectmouseclick="t" type="solid" color2="#90612b"/>
                    <v:stroke color="#3465a4" joinstyle="round" endcap="flat"/>
                    <w10:wrap type="none"/>
                  </v:shape>
                </v:group>
                <v:group id="shape_0" alt="Group 2021" style="position:absolute;left:8705;top:1579;width:17;height:14">
                  <v:shape id="shape_0" ID="Freeform 2022" coordsize="17,15" path="m3,0l2,0l0,10l0,11l13,14l14,13l17,4l16,3l3,0xe" fillcolor="#e30614" stroked="f" o:allowincell="f" style="position:absolute;left:8705;top:1579;width:16;height:13;mso-wrap-style:none;v-text-anchor:middle;mso-position-horizontal-relative:page;mso-position-vertical-relative:page">
                    <v:fill o:detectmouseclick="t" type="solid" color2="#1cf9eb"/>
                    <v:stroke color="#3465a4" joinstyle="round" endcap="flat"/>
                    <w10:wrap type="none"/>
                  </v:shape>
                </v:group>
                <v:group id="shape_0" alt="Group 2017" style="position:absolute;left:8705;top:1579;width:17;height:14">
                  <v:shape id="shape_0" ID="Freeform 2020" coordsize="17,15" path="m0,9l0,10l0,11l1,11l13,14l14,13l16,4l17,4l16,3l15,3l4,0l3,0l2,0l2,1l0,9xe" stroked="t" o:allowincell="f" style="position:absolute;left:8718;top:1592;width:0;height:0;mso-wrap-style:none;v-text-anchor:middle;mso-position-horizontal-relative:page;mso-position-vertical-relative:page">
                    <v:fill o:detectmouseclick="t" on="false"/>
                    <v:stroke color="#1d1d1b" weight="1440" joinstyle="round" endcap="flat"/>
                    <w10:wrap type="none"/>
                  </v:shape>
                  <v:shape id="shape_0" ID="Picture 2019" stroked="f" o:allowincell="f" style="position:absolute;left:8718;top:1593;width:0;height:0;mso-wrap-style:none;v-text-anchor:middle;mso-position-horizontal-relative:page;mso-position-vertical-relative:page" type="_x0000_t75">
                    <v:imagedata r:id="rId230" o:detectmouseclick="t"/>
                    <v:stroke color="#3465a4" joinstyle="round" endcap="flat"/>
                    <w10:wrap type="none"/>
                  </v:shape>
                  <v:shape id="shape_0" ID="Picture 2018" stroked="f" o:allowincell="f" style="position:absolute;left:8705;top:1579;width:16;height:13;mso-wrap-style:none;v-text-anchor:middle;mso-position-horizontal-relative:page;mso-position-vertical-relative:page" type="_x0000_t75">
                    <v:imagedata r:id="rId231" o:detectmouseclick="t"/>
                    <v:stroke color="#3465a4" joinstyle="round" endcap="flat"/>
                    <w10:wrap type="none"/>
                  </v:shape>
                </v:group>
              </v:group>
            </w:pict>
          </mc:Fallback>
        </mc:AlternateContent>
      </w:r>
      <w:r>
        <mc:AlternateContent>
          <mc:Choice Requires="wps">
            <w:drawing>
              <wp:anchor behindDoc="1" distT="0" distB="0" distL="114935" distR="114935" simplePos="0" locked="0" layoutInCell="0" allowOverlap="1" relativeHeight="13">
                <wp:simplePos x="0" y="0"/>
                <wp:positionH relativeFrom="page">
                  <wp:posOffset>158115</wp:posOffset>
                </wp:positionH>
                <wp:positionV relativeFrom="page">
                  <wp:posOffset>1778635</wp:posOffset>
                </wp:positionV>
                <wp:extent cx="7776210" cy="9288145"/>
                <wp:effectExtent l="0" t="0" r="0" b="0"/>
                <wp:wrapNone/>
                <wp:docPr id="272" name="Frame1"/>
                <a:graphic xmlns:a="http://schemas.openxmlformats.org/drawingml/2006/main">
                  <a:graphicData uri="http://schemas.microsoft.com/office/word/2010/wordprocessingShape">
                    <wps:wsp>
                      <wps:cNvSpPr txBox="1"/>
                      <wps:spPr>
                        <a:xfrm>
                          <a:off x="0" y="0"/>
                          <a:ext cx="7776210" cy="9288145"/>
                        </a:xfrm>
                        <a:prstGeom prst="rect"/>
                        <a:solidFill>
                          <a:srgbClr val="FFFFFF">
                            <a:alpha val="0"/>
                          </a:srgbClr>
                        </a:solidFill>
                      </wps:spPr>
                      <wps:txbx>
                        <w:txbxContent>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ind w:end="1868"/>
                              <w:jc w:val="end"/>
                              <w:rPr/>
                            </w:pPr>
                            <w:r>
                              <w:rPr>
                                <w:rFonts w:ascii="Myriad Pro;Segoe UI" w:hAnsi="Myriad Pro;Segoe UI"/>
                                <w:b/>
                                <w:color w:val="1D1D1B"/>
                                <w:spacing w:val="-4"/>
                                <w:sz w:val="16"/>
                              </w:rPr>
                              <w:t>PAGE</w:t>
                            </w:r>
                            <w:r>
                              <w:rPr>
                                <w:rFonts w:ascii="Myriad Pro;Segoe UI" w:hAnsi="Myriad Pro;Segoe UI"/>
                                <w:b/>
                                <w:color w:val="1D1D1B"/>
                                <w:spacing w:val="2"/>
                                <w:sz w:val="16"/>
                              </w:rPr>
                              <w:t xml:space="preserve"> </w:t>
                            </w:r>
                            <w:r>
                              <w:rPr>
                                <w:rFonts w:ascii="Myriad Pro;Segoe UI" w:hAnsi="Myriad Pro;Segoe UI"/>
                                <w:b/>
                                <w:color w:val="1D1D1B"/>
                                <w:sz w:val="16"/>
                              </w:rPr>
                              <w:t>1</w:t>
                            </w:r>
                          </w:p>
                        </w:txbxContent>
                      </wps:txbx>
                      <wps:bodyPr anchor="t" lIns="635" tIns="635" rIns="635" bIns="635">
                        <a:noAutofit/>
                      </wps:bodyPr>
                    </wps:wsp>
                  </a:graphicData>
                </a:graphic>
              </wp:anchor>
            </w:drawing>
          </mc:Choice>
          <mc:Fallback>
            <w:pict>
              <v:rect fillcolor="#FFFFFF" style="position:absolute;rotation:-0;width:612.3pt;height:731.35pt;mso-wrap-distance-left:9.05pt;mso-wrap-distance-right:9.05pt;mso-wrap-distance-top:0pt;mso-wrap-distance-bottom:0pt;margin-top:140.05pt;mso-position-vertical-relative:page;margin-left:12.45pt;mso-position-horizontal-relative:page">
                <v:fill opacity="0f"/>
                <v:textbox inset="0.000694444444444445in,0.000694444444444445in,0.000694444444444445in,0.000694444444444445in">
                  <w:txbxContent>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rPr>
                          <w:rFonts w:ascii="Myriad Pro Light;Segoe UI Light" w:hAnsi="Myriad Pro Light;Segoe UI Light" w:eastAsia="Myriad Pro Light;Segoe UI Light" w:cs="Myriad Pro Light;Segoe UI Light"/>
                          <w:sz w:val="16"/>
                          <w:szCs w:val="16"/>
                        </w:rPr>
                      </w:pPr>
                      <w:r>
                        <w:rPr>
                          <w:rFonts w:eastAsia="Myriad Pro Light;Segoe UI Light" w:cs="Myriad Pro Light;Segoe UI Light" w:ascii="Myriad Pro Light;Segoe UI Light" w:hAnsi="Myriad Pro Light;Segoe UI Light"/>
                          <w:sz w:val="16"/>
                          <w:szCs w:val="16"/>
                        </w:rPr>
                      </w:r>
                    </w:p>
                    <w:p>
                      <w:pPr>
                        <w:pStyle w:val="Normal"/>
                        <w:ind w:end="1868"/>
                        <w:jc w:val="end"/>
                        <w:rPr/>
                      </w:pPr>
                      <w:r>
                        <w:rPr>
                          <w:rFonts w:ascii="Myriad Pro;Segoe UI" w:hAnsi="Myriad Pro;Segoe UI"/>
                          <w:b/>
                          <w:color w:val="1D1D1B"/>
                          <w:spacing w:val="-4"/>
                          <w:sz w:val="16"/>
                        </w:rPr>
                        <w:t>PAGE</w:t>
                      </w:r>
                      <w:r>
                        <w:rPr>
                          <w:rFonts w:ascii="Myriad Pro;Segoe UI" w:hAnsi="Myriad Pro;Segoe UI"/>
                          <w:b/>
                          <w:color w:val="1D1D1B"/>
                          <w:spacing w:val="2"/>
                          <w:sz w:val="16"/>
                        </w:rPr>
                        <w:t xml:space="preserve"> </w:t>
                      </w:r>
                      <w:r>
                        <w:rPr>
                          <w:rFonts w:ascii="Myriad Pro;Segoe UI" w:hAnsi="Myriad Pro;Segoe UI"/>
                          <w:b/>
                          <w:color w:val="1D1D1B"/>
                          <w:sz w:val="16"/>
                        </w:rPr>
                        <w:t>1</w:t>
                      </w:r>
                    </w:p>
                  </w:txbxContent>
                </v:textbox>
                <w10:wrap type="none"/>
              </v:rect>
            </w:pict>
          </mc:Fallback>
        </mc:AlternateContent>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spacing w:before="3" w:after="0"/>
        <w:rPr>
          <w:rFonts w:ascii="Times New Roman" w:hAnsi="Times New Roman" w:eastAsia="Times New Roman" w:cs="Times New Roman"/>
          <w:sz w:val="23"/>
          <w:szCs w:val="23"/>
        </w:rPr>
      </w:pPr>
      <w:r>
        <w:rPr>
          <w:rFonts w:eastAsia="Times New Roman" w:cs="Times New Roman" w:ascii="Times New Roman" w:hAnsi="Times New Roman"/>
          <w:sz w:val="23"/>
          <w:szCs w:val="23"/>
        </w:rPr>
      </w:r>
    </w:p>
    <w:p>
      <w:pPr>
        <w:pStyle w:val="Normal"/>
        <w:spacing w:lineRule="exact" w:line="780" w:before="98" w:after="0"/>
        <w:ind w:start="297" w:end="503"/>
        <w:rPr>
          <w:rFonts w:ascii="Myriad Pro;Segoe UI" w:hAnsi="Myriad Pro;Segoe UI"/>
          <w:b/>
          <w:color w:val="FFFFFF"/>
          <w:spacing w:val="-8"/>
          <w:sz w:val="78"/>
        </w:rPr>
      </w:pPr>
      <w:r>
        <w:rPr>
          <w:rFonts w:ascii="Myriad Pro;Segoe UI" w:hAnsi="Myriad Pro;Segoe UI"/>
          <w:b/>
          <w:color w:val="FFFFFF"/>
          <w:spacing w:val="-3"/>
          <w:sz w:val="78"/>
        </w:rPr>
        <w:t xml:space="preserve">Royal </w:t>
      </w:r>
      <w:r>
        <w:rPr>
          <w:rFonts w:ascii="Myriad Pro;Segoe UI" w:hAnsi="Myriad Pro;Segoe UI"/>
          <w:b/>
          <w:color w:val="FFFFFF"/>
          <w:sz w:val="78"/>
        </w:rPr>
        <w:t xml:space="preserve">Air </w:t>
      </w:r>
      <w:r>
        <w:rPr>
          <w:rFonts w:ascii="Myriad Pro;Segoe UI" w:hAnsi="Myriad Pro;Segoe UI"/>
          <w:b/>
          <w:color w:val="FFFFFF"/>
          <w:spacing w:val="-8"/>
          <w:sz w:val="78"/>
        </w:rPr>
        <w:t xml:space="preserve">Force </w:t>
      </w:r>
    </w:p>
    <w:p>
      <w:pPr>
        <w:pStyle w:val="Normal"/>
        <w:spacing w:lineRule="exact" w:line="780" w:before="98" w:after="0"/>
        <w:ind w:start="297" w:end="503"/>
        <w:rPr>
          <w:rFonts w:ascii="Myriad Pro Light;Segoe UI Light" w:hAnsi="Myriad Pro Light;Segoe UI Light" w:eastAsia="Myriad Pro Light;Segoe UI Light" w:cs="Myriad Pro Light;Segoe UI Light"/>
          <w:sz w:val="78"/>
          <w:szCs w:val="78"/>
        </w:rPr>
      </w:pPr>
      <w:r>
        <w:rPr>
          <w:rFonts w:ascii="Myriad Pro;Segoe UI" w:hAnsi="Myriad Pro;Segoe UI"/>
          <w:b/>
          <w:color w:val="FFFFFF"/>
          <w:spacing w:val="-8"/>
          <w:sz w:val="78"/>
        </w:rPr>
        <w:t xml:space="preserve">Career Management </w:t>
      </w:r>
      <w:r>
        <w:rPr>
          <w:rFonts w:ascii="Myriad Pro;Segoe UI" w:hAnsi="Myriad Pro;Segoe UI"/>
          <w:b/>
          <w:color w:val="FFFFFF"/>
          <w:sz w:val="78"/>
        </w:rPr>
        <w:t xml:space="preserve">Medical </w:t>
      </w:r>
      <w:r>
        <w:rPr>
          <w:rFonts w:ascii="Myriad Pro;Segoe UI" w:hAnsi="Myriad Pro;Segoe UI"/>
          <w:b/>
          <w:color w:val="FFFFFF"/>
          <w:spacing w:val="-4"/>
          <w:sz w:val="78"/>
        </w:rPr>
        <w:t xml:space="preserve">Casework </w:t>
      </w:r>
      <w:r>
        <w:rPr>
          <w:rFonts w:ascii="Myriad Pro Light;Segoe UI Light" w:hAnsi="Myriad Pro Light;Segoe UI Light"/>
          <w:color w:val="FFFFFF"/>
          <w:sz w:val="78"/>
        </w:rPr>
        <w:t>Information</w:t>
      </w:r>
      <w:r>
        <w:rPr>
          <w:rFonts w:ascii="Myriad Pro Light;Segoe UI Light" w:hAnsi="Myriad Pro Light;Segoe UI Light"/>
          <w:color w:val="FFFFFF"/>
          <w:spacing w:val="9"/>
          <w:sz w:val="78"/>
        </w:rPr>
        <w:t xml:space="preserve"> </w:t>
      </w:r>
      <w:r>
        <w:rPr>
          <w:rFonts w:ascii="Myriad Pro Light;Segoe UI Light" w:hAnsi="Myriad Pro Light;Segoe UI Light"/>
          <w:color w:val="FFFFFF"/>
          <w:spacing w:val="2"/>
          <w:sz w:val="78"/>
        </w:rPr>
        <w:t>Booklet</w:t>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sectPr>
          <w:type w:val="nextPage"/>
          <w:pgSz w:w="12750" w:h="17680"/>
          <w:pgMar w:left="1800" w:right="1800" w:gutter="0" w:header="0" w:top="1660" w:footer="0" w:bottom="280"/>
          <w:pgNumType w:fmt="decimal"/>
          <w:formProt w:val="false"/>
          <w:textDirection w:val="lrTb"/>
          <w:docGrid w:type="default" w:linePitch="360" w:charSpace="0"/>
        </w:sectPr>
        <w:pStyle w:val="Normal"/>
        <w:spacing w:before="42" w:after="0"/>
        <w:ind w:start="282" w:end="2586"/>
        <w:rPr>
          <w:rFonts w:ascii="Myriad Pro Light;Segoe UI Light" w:hAnsi="Myriad Pro Light;Segoe UI Light" w:eastAsia="Myriad Pro Light;Segoe UI Light" w:cs="Myriad Pro Light;Segoe UI Light"/>
          <w:sz w:val="36"/>
          <w:szCs w:val="36"/>
        </w:rPr>
      </w:pPr>
      <w:r>
        <w:rPr>
          <w:rFonts w:ascii="Myriad Pro Light;Segoe UI Light" w:hAnsi="Myriad Pro Light;Segoe UI Light"/>
          <w:color w:val="FFFFFF"/>
          <w:sz w:val="36"/>
          <w:szCs w:val="36"/>
        </w:rPr>
        <w:t>Jan 2024</w:t>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lang w:val="en-GB" w:eastAsia="en-GB"/>
        </w:rPr>
      </w:pPr>
      <w:r>
        <w:rPr>
          <w:rFonts w:eastAsia="Times New Roman" w:cs="Times New Roman" w:ascii="Times New Roman" w:hAnsi="Times New Roman"/>
          <w:sz w:val="20"/>
          <w:szCs w:val="20"/>
          <w:lang w:val="en-GB" w:eastAsia="en-GB"/>
        </w:rPr>
        <w:drawing>
          <wp:anchor behindDoc="1" distT="0" distB="0" distL="114935" distR="114935" simplePos="0" locked="0" layoutInCell="0" allowOverlap="1" relativeHeight="15">
            <wp:simplePos x="0" y="0"/>
            <wp:positionH relativeFrom="column">
              <wp:posOffset>2695575</wp:posOffset>
            </wp:positionH>
            <wp:positionV relativeFrom="paragraph">
              <wp:posOffset>102870</wp:posOffset>
            </wp:positionV>
            <wp:extent cx="2672080" cy="3265805"/>
            <wp:effectExtent l="0" t="0" r="0" b="0"/>
            <wp:wrapTight wrapText="bothSides">
              <wp:wrapPolygon edited="0">
                <wp:start x="10450" y="0"/>
                <wp:lineTo x="8375" y="1006"/>
                <wp:lineTo x="7913" y="1132"/>
                <wp:lineTo x="7068" y="1760"/>
                <wp:lineTo x="7068" y="2013"/>
                <wp:lineTo x="7377" y="3020"/>
                <wp:lineTo x="8298" y="4027"/>
                <wp:lineTo x="-77" y="4846"/>
                <wp:lineTo x="-77" y="5225"/>
                <wp:lineTo x="611" y="6043"/>
                <wp:lineTo x="2763" y="7050"/>
                <wp:lineTo x="2842" y="7302"/>
                <wp:lineTo x="5455" y="8058"/>
                <wp:lineTo x="6376" y="8183"/>
                <wp:lineTo x="9914" y="9064"/>
                <wp:lineTo x="8837" y="9191"/>
                <wp:lineTo x="7683" y="9633"/>
                <wp:lineTo x="7683" y="11143"/>
                <wp:lineTo x="8684" y="12087"/>
                <wp:lineTo x="8761" y="13097"/>
                <wp:lineTo x="8222" y="13600"/>
                <wp:lineTo x="7837" y="14040"/>
                <wp:lineTo x="7683" y="15111"/>
                <wp:lineTo x="7683" y="15299"/>
                <wp:lineTo x="8375" y="16118"/>
                <wp:lineTo x="8913" y="17127"/>
                <wp:lineTo x="8684" y="17379"/>
                <wp:lineTo x="8222" y="18070"/>
                <wp:lineTo x="8452" y="19581"/>
                <wp:lineTo x="9452" y="20150"/>
                <wp:lineTo x="10297" y="20150"/>
                <wp:lineTo x="9991" y="20779"/>
                <wp:lineTo x="9914" y="21093"/>
                <wp:lineTo x="10297" y="21472"/>
                <wp:lineTo x="10374" y="21472"/>
                <wp:lineTo x="11221" y="21472"/>
                <wp:lineTo x="11298" y="21472"/>
                <wp:lineTo x="11680" y="21156"/>
                <wp:lineTo x="11450" y="20401"/>
                <wp:lineTo x="11298" y="20150"/>
                <wp:lineTo x="12142" y="20150"/>
                <wp:lineTo x="13296" y="19581"/>
                <wp:lineTo x="13450" y="18132"/>
                <wp:lineTo x="12987" y="17442"/>
                <wp:lineTo x="12757" y="17127"/>
                <wp:lineTo x="13296" y="16118"/>
                <wp:lineTo x="13987" y="15111"/>
                <wp:lineTo x="13911" y="14104"/>
                <wp:lineTo x="13296" y="13473"/>
                <wp:lineTo x="12834" y="13097"/>
                <wp:lineTo x="12987" y="12087"/>
                <wp:lineTo x="13911" y="11143"/>
                <wp:lineTo x="13987" y="9695"/>
                <wp:lineTo x="12681" y="9191"/>
                <wp:lineTo x="11680" y="9064"/>
                <wp:lineTo x="15218" y="8183"/>
                <wp:lineTo x="16139" y="8058"/>
                <wp:lineTo x="18752" y="7302"/>
                <wp:lineTo x="18830" y="7050"/>
                <wp:lineTo x="21058" y="6043"/>
                <wp:lineTo x="21600" y="5350"/>
                <wp:lineTo x="21600" y="4846"/>
                <wp:lineTo x="18521" y="4531"/>
                <wp:lineTo x="13372" y="4027"/>
                <wp:lineTo x="14294" y="3020"/>
                <wp:lineTo x="14603" y="1760"/>
                <wp:lineTo x="13832" y="1194"/>
                <wp:lineTo x="13217" y="1006"/>
                <wp:lineTo x="11221" y="0"/>
                <wp:lineTo x="10450" y="0"/>
              </wp:wrapPolygon>
            </wp:wrapTight>
            <wp:docPr id="273" name="Pictur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10" descr="" title=""/>
                    <pic:cNvPicPr>
                      <a:picLocks noChangeAspect="1" noChangeArrowheads="1"/>
                    </pic:cNvPicPr>
                  </pic:nvPicPr>
                  <pic:blipFill>
                    <a:blip r:embed="rId232"/>
                    <a:srcRect l="-14" t="-11" r="-14" b="-11"/>
                    <a:stretch>
                      <a:fillRect/>
                    </a:stretch>
                  </pic:blipFill>
                  <pic:spPr bwMode="auto">
                    <a:xfrm>
                      <a:off x="0" y="0"/>
                      <a:ext cx="2672080" cy="3265805"/>
                    </a:xfrm>
                    <a:prstGeom prst="rect">
                      <a:avLst/>
                    </a:prstGeom>
                    <a:noFill/>
                  </pic:spPr>
                </pic:pic>
              </a:graphicData>
            </a:graphic>
          </wp:anchor>
        </w:drawing>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3600"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rPr>
          <w:rFonts w:ascii="Arial" w:hAnsi="Arial" w:eastAsia="Times New Roman" w:cs="Arial"/>
          <w:sz w:val="24"/>
          <w:szCs w:val="24"/>
        </w:rPr>
      </w:pPr>
      <w:r>
        <w:rPr>
          <w:rFonts w:eastAsia="Times New Roman" w:cs="Times New Roman" w:ascii="Times New Roman" w:hAnsi="Times New Roman"/>
          <w:sz w:val="20"/>
          <w:szCs w:val="20"/>
        </w:rPr>
        <w:tab/>
        <w:tab/>
        <w:tab/>
      </w:r>
      <w:r>
        <w:rPr>
          <w:rFonts w:eastAsia="Times New Roman" w:cs="Arial" w:ascii="Arial" w:hAnsi="Arial"/>
          <w:sz w:val="24"/>
          <w:szCs w:val="24"/>
        </w:rPr>
        <w:t xml:space="preserve">The current electronic version of this booklet is available via the link at the bottom </w:t>
      </w:r>
    </w:p>
    <w:p>
      <w:pPr>
        <w:pStyle w:val="Normal"/>
        <w:ind w:firstLine="720" w:start="1440" w:end="0"/>
        <w:rPr/>
      </w:pPr>
      <w:r>
        <w:rPr>
          <w:rFonts w:eastAsia="Times New Roman" w:cs="Arial" w:ascii="Arial" w:hAnsi="Arial"/>
          <w:sz w:val="24"/>
          <w:szCs w:val="24"/>
        </w:rPr>
        <w:t xml:space="preserve">of the page on the AP126A website at the hyperlink below: </w:t>
      </w:r>
    </w:p>
    <w:p>
      <w:pPr>
        <w:pStyle w:val="Normal"/>
        <w:rPr>
          <w:rFonts w:ascii="Arial" w:hAnsi="Arial" w:eastAsia="Times New Roman" w:cs="Arial"/>
          <w:sz w:val="24"/>
          <w:szCs w:val="24"/>
        </w:rPr>
      </w:pPr>
      <w:r>
        <w:rPr>
          <w:rFonts w:eastAsia="Times New Roman" w:cs="Arial" w:ascii="Arial" w:hAnsi="Arial"/>
          <w:sz w:val="24"/>
          <w:szCs w:val="24"/>
        </w:rPr>
      </w:r>
    </w:p>
    <w:p>
      <w:pPr>
        <w:pStyle w:val="Normal"/>
        <w:ind w:start="2715" w:end="0"/>
        <w:rPr>
          <w:rFonts w:ascii="Arial" w:hAnsi="Arial" w:eastAsia="Times New Roman" w:cs="Arial"/>
          <w:sz w:val="24"/>
          <w:szCs w:val="24"/>
        </w:rPr>
      </w:pPr>
      <w:hyperlink r:id="rId233">
        <w:r>
          <w:rPr>
            <w:rStyle w:val="Hyperlink"/>
            <w:rFonts w:eastAsia="Times New Roman" w:cs="Arial" w:ascii="Arial" w:hAnsi="Arial"/>
            <w:sz w:val="24"/>
            <w:szCs w:val="24"/>
          </w:rPr>
          <w:t>http://defenceintranet.diif.r.mil.uk/libraries/8/Docs8/20170522.1/20170609-Medical%20Casework%20Booklet%20Final%20Jun%2017-O.doc</w:t>
        </w:r>
      </w:hyperlink>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r>
        <w:rPr>
          <w:rFonts w:eastAsia="Times New Roman" w:cs="Times New Roman" w:ascii="Times New Roman" w:hAnsi="Times New Roman"/>
          <w:sz w:val="20"/>
          <w:szCs w:val="20"/>
        </w:rPr>
        <w:tab/>
        <w:tab/>
        <w:tab/>
        <w:tab/>
        <w:tab/>
        <w:tab/>
        <w:tab/>
        <w:tab/>
        <w:tab/>
        <w:tab/>
        <w:tab/>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sectPr>
          <w:footerReference w:type="default" r:id="rId234"/>
          <w:type w:val="nextPage"/>
          <w:pgSz w:w="12750" w:h="17680"/>
          <w:pgMar w:left="0" w:right="0" w:gutter="0" w:header="0" w:top="420" w:footer="693" w:bottom="880"/>
          <w:pgNumType w:fmt="decimal"/>
          <w:formProt w:val="false"/>
          <w:textDirection w:val="lrTb"/>
          <w:docGrid w:type="default" w:linePitch="360" w:charSpace="0"/>
        </w:sect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rFonts w:ascii="Times New Roman" w:hAnsi="Times New Roman" w:eastAsia="Times New Roman" w:cs="Times New Roman"/>
          <w:sz w:val="20"/>
          <w:szCs w:val="20"/>
        </w:rPr>
      </w:pPr>
      <w:r>
        <w:rPr>
          <w:rFonts w:eastAsia="Times New Roman" w:cs="Times New Roman" w:ascii="Times New Roman" w:hAnsi="Times New Roman"/>
          <w:sz w:val="20"/>
          <w:szCs w:val="20"/>
        </w:rPr>
      </w:r>
    </w:p>
    <w:p>
      <w:pPr>
        <w:pStyle w:val="Normal"/>
        <w:ind w:start="2715" w:end="0"/>
        <w:rPr>
          <w:color w:val="0071B9"/>
        </w:rPr>
      </w:pPr>
      <w:r>
        <w:rPr>
          <w:color w:val="0071B9"/>
        </w:rPr>
        <w:t>Index</w:t>
      </w:r>
    </w:p>
    <w:p>
      <w:pPr>
        <w:pStyle w:val="Heading1"/>
        <w:ind w:firstLine="720" w:start="1400" w:end="2305"/>
        <w:rPr>
          <w:b w:val="false"/>
          <w:bCs w:val="false"/>
          <w:sz w:val="22"/>
          <w:szCs w:val="22"/>
        </w:rPr>
      </w:pPr>
      <w:r>
        <w:rPr>
          <w:rFonts w:ascii="Myriad Pro Semibold;Segoe UI" w:hAnsi="Myriad Pro Semibold;Segoe UI"/>
          <w:color w:val="1D1D1B"/>
          <w:sz w:val="22"/>
          <w:szCs w:val="22"/>
        </w:rPr>
        <w:t>Page</w:t>
      </w:r>
      <w:r>
        <w:rPr>
          <w:rFonts w:ascii="Myriad Pro Semibold;Segoe UI" w:hAnsi="Myriad Pro Semibold;Segoe UI"/>
          <w:color w:val="1D1D1B"/>
          <w:spacing w:val="-5"/>
          <w:sz w:val="22"/>
          <w:szCs w:val="22"/>
        </w:rPr>
        <w:t xml:space="preserve"> </w:t>
      </w:r>
      <w:r>
        <w:rPr>
          <w:rFonts w:ascii="Myriad Pro Semibold;Segoe UI" w:hAnsi="Myriad Pro Semibold;Segoe UI"/>
          <w:color w:val="1D1D1B"/>
          <w:sz w:val="22"/>
          <w:szCs w:val="22"/>
        </w:rPr>
        <w:t>4</w:t>
      </w:r>
      <w:r>
        <w:rPr>
          <w:rFonts w:ascii="Myriad Pro Semibold;Segoe UI" w:hAnsi="Myriad Pro Semibold;Segoe UI"/>
          <w:b w:val="false"/>
          <w:color w:val="1D1D1B"/>
          <w:sz w:val="22"/>
          <w:szCs w:val="22"/>
        </w:rPr>
        <w:tab/>
        <w:tab/>
      </w:r>
      <w:r>
        <w:rPr>
          <w:b w:val="false"/>
          <w:color w:val="1D1D1B"/>
          <w:sz w:val="22"/>
          <w:szCs w:val="22"/>
        </w:rPr>
        <w:t xml:space="preserve">Introduction </w:t>
      </w:r>
    </w:p>
    <w:p>
      <w:pPr>
        <w:pStyle w:val="Normal"/>
        <w:spacing w:before="4" w:after="0"/>
        <w:rPr>
          <w:rFonts w:ascii="Myriad Pro Light;Segoe UI Light" w:hAnsi="Myriad Pro Light;Segoe UI Light" w:eastAsia="Myriad Pro Light;Segoe UI Light" w:cs="Myriad Pro Light;Segoe UI Light"/>
          <w:b/>
          <w:bCs/>
          <w:sz w:val="22"/>
          <w:szCs w:val="22"/>
        </w:rPr>
      </w:pPr>
      <w:r>
        <w:rPr>
          <w:rFonts w:eastAsia="Myriad Pro Light;Segoe UI Light" w:cs="Myriad Pro Light;Segoe UI Light" w:ascii="Myriad Pro Light;Segoe UI Light" w:hAnsi="Myriad Pro Light;Segoe UI Light"/>
          <w:b/>
          <w:bCs/>
          <w:sz w:val="22"/>
          <w:szCs w:val="22"/>
        </w:rPr>
      </w:r>
    </w:p>
    <w:p>
      <w:pPr>
        <w:pStyle w:val="Normal"/>
        <w:tabs>
          <w:tab w:val="clear" w:pos="720"/>
          <w:tab w:val="left" w:pos="3254" w:leader="none"/>
        </w:tabs>
        <w:ind w:start="2120" w:end="2305"/>
        <w:rPr>
          <w:rFonts w:ascii="Myriad Pro Light;Segoe UI Light" w:hAnsi="Myriad Pro Light;Segoe UI Light" w:eastAsia="Myriad Pro Light;Segoe UI Light" w:cs="Myriad Pro Light;Segoe UI Light"/>
        </w:rPr>
      </w:pPr>
      <w:r>
        <w:rPr>
          <w:rFonts w:ascii="Myriad Pro Semibold;Segoe UI" w:hAnsi="Myriad Pro Semibold;Segoe UI"/>
          <w:b/>
          <w:color w:val="1D1D1B"/>
        </w:rPr>
        <w:t>Page</w:t>
      </w:r>
      <w:r>
        <w:rPr>
          <w:rFonts w:ascii="Myriad Pro Semibold;Segoe UI" w:hAnsi="Myriad Pro Semibold;Segoe UI"/>
          <w:b/>
          <w:color w:val="1D1D1B"/>
          <w:spacing w:val="-5"/>
        </w:rPr>
        <w:t xml:space="preserve"> </w:t>
      </w:r>
      <w:r>
        <w:rPr>
          <w:rFonts w:ascii="Myriad Pro Semibold;Segoe UI" w:hAnsi="Myriad Pro Semibold;Segoe UI"/>
          <w:b/>
          <w:color w:val="1D1D1B"/>
        </w:rPr>
        <w:t>5</w:t>
        <w:tab/>
        <w:tab/>
      </w:r>
      <w:r>
        <w:rPr>
          <w:rFonts w:ascii="Myriad Pro Light;Segoe UI Light" w:hAnsi="Myriad Pro Light;Segoe UI Light"/>
          <w:color w:val="1D1D1B"/>
        </w:rPr>
        <w:t>Contact</w:t>
      </w:r>
      <w:r>
        <w:rPr>
          <w:rFonts w:ascii="Myriad Pro Light;Segoe UI Light" w:hAnsi="Myriad Pro Light;Segoe UI Light"/>
          <w:color w:val="1D1D1B"/>
          <w:spacing w:val="1"/>
        </w:rPr>
        <w:t xml:space="preserve"> </w:t>
      </w:r>
      <w:r>
        <w:rPr>
          <w:rFonts w:ascii="Myriad Pro Light;Segoe UI Light" w:hAnsi="Myriad Pro Light;Segoe UI Light"/>
          <w:color w:val="1D1D1B"/>
        </w:rPr>
        <w:t>Details</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Normal"/>
        <w:tabs>
          <w:tab w:val="clear" w:pos="720"/>
          <w:tab w:val="left" w:pos="3254" w:leader="none"/>
        </w:tabs>
        <w:ind w:start="2120" w:end="2305"/>
        <w:rPr>
          <w:rFonts w:ascii="Myriad Pro Light;Segoe UI Light" w:hAnsi="Myriad Pro Light;Segoe UI Light" w:eastAsia="Myriad Pro Light;Segoe UI Light" w:cs="Myriad Pro Light;Segoe UI Light"/>
        </w:rPr>
      </w:pPr>
      <w:r>
        <w:rPr>
          <w:rFonts w:ascii="Myriad Pro Semibold;Segoe UI" w:hAnsi="Myriad Pro Semibold;Segoe UI"/>
          <w:b/>
          <w:color w:val="1D1D1B"/>
        </w:rPr>
        <w:t>Page</w:t>
      </w:r>
      <w:r>
        <w:rPr>
          <w:rFonts w:ascii="Myriad Pro Semibold;Segoe UI" w:hAnsi="Myriad Pro Semibold;Segoe UI"/>
          <w:b/>
          <w:color w:val="1D1D1B"/>
          <w:spacing w:val="-5"/>
        </w:rPr>
        <w:t xml:space="preserve"> </w:t>
      </w:r>
      <w:r>
        <w:rPr>
          <w:rFonts w:ascii="Myriad Pro Semibold;Segoe UI" w:hAnsi="Myriad Pro Semibold;Segoe UI"/>
          <w:b/>
          <w:color w:val="1D1D1B"/>
        </w:rPr>
        <w:t>5</w:t>
        <w:tab/>
        <w:tab/>
      </w:r>
      <w:r>
        <w:rPr>
          <w:rFonts w:ascii="Myriad Pro Light;Segoe UI Light" w:hAnsi="Myriad Pro Light;Segoe UI Light"/>
          <w:color w:val="1D1D1B"/>
        </w:rPr>
        <w:t>Staff</w:t>
      </w:r>
      <w:r>
        <w:rPr>
          <w:rFonts w:ascii="Myriad Pro Light;Segoe UI Light" w:hAnsi="Myriad Pro Light;Segoe UI Light"/>
          <w:color w:val="1D1D1B"/>
          <w:spacing w:val="1"/>
        </w:rPr>
        <w:t xml:space="preserve"> </w:t>
      </w:r>
      <w:r>
        <w:rPr>
          <w:rFonts w:ascii="Myriad Pro Light;Segoe UI Light" w:hAnsi="Myriad Pro Light;Segoe UI Light"/>
          <w:color w:val="1D1D1B"/>
        </w:rPr>
        <w:t>Details</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BodyText"/>
        <w:tabs>
          <w:tab w:val="clear" w:pos="720"/>
          <w:tab w:val="left" w:pos="3254" w:leader="none"/>
        </w:tabs>
        <w:ind w:end="2305"/>
        <w:rPr>
          <w:sz w:val="22"/>
          <w:szCs w:val="22"/>
        </w:rPr>
      </w:pPr>
      <w:r>
        <w:rPr>
          <w:rFonts w:eastAsia="Myriad Pro Semibold;Segoe UI" w:cs="Myriad Pro Semibold;Segoe UI" w:ascii="Myriad Pro Semibold;Segoe UI" w:hAnsi="Myriad Pro Semibold;Segoe UI"/>
          <w:b/>
          <w:bCs/>
          <w:color w:val="1D1D1B"/>
          <w:sz w:val="22"/>
          <w:szCs w:val="22"/>
        </w:rPr>
        <w:t>Page</w:t>
      </w:r>
      <w:r>
        <w:rPr>
          <w:rFonts w:eastAsia="Myriad Pro Semibold;Segoe UI" w:cs="Myriad Pro Semibold;Segoe UI" w:ascii="Myriad Pro Semibold;Segoe UI" w:hAnsi="Myriad Pro Semibold;Segoe UI"/>
          <w:b/>
          <w:bCs/>
          <w:color w:val="1D1D1B"/>
          <w:spacing w:val="-5"/>
          <w:sz w:val="22"/>
          <w:szCs w:val="22"/>
        </w:rPr>
        <w:t xml:space="preserve"> </w:t>
      </w:r>
      <w:r>
        <w:rPr>
          <w:rFonts w:eastAsia="Myriad Pro Semibold;Segoe UI" w:cs="Myriad Pro Semibold;Segoe UI" w:ascii="Myriad Pro Semibold;Segoe UI" w:hAnsi="Myriad Pro Semibold;Segoe UI"/>
          <w:b/>
          <w:bCs/>
          <w:color w:val="1D1D1B"/>
          <w:sz w:val="22"/>
          <w:szCs w:val="22"/>
        </w:rPr>
        <w:t>6-7</w:t>
        <w:tab/>
        <w:tab/>
      </w:r>
      <w:r>
        <w:rPr>
          <w:color w:val="1D1D1B"/>
          <w:sz w:val="22"/>
          <w:szCs w:val="22"/>
        </w:rPr>
        <w:t>Informal Medical Boards – Common</w:t>
      </w:r>
      <w:r>
        <w:rPr>
          <w:color w:val="1D1D1B"/>
          <w:spacing w:val="-11"/>
          <w:sz w:val="22"/>
          <w:szCs w:val="22"/>
        </w:rPr>
        <w:t xml:space="preserve"> </w:t>
      </w:r>
      <w:r>
        <w:rPr>
          <w:color w:val="1D1D1B"/>
          <w:sz w:val="22"/>
          <w:szCs w:val="22"/>
        </w:rPr>
        <w:t>Problems</w:t>
      </w:r>
    </w:p>
    <w:p>
      <w:pPr>
        <w:pStyle w:val="Normal"/>
        <w:spacing w:before="4"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Normal"/>
        <w:tabs>
          <w:tab w:val="clear" w:pos="720"/>
          <w:tab w:val="left" w:pos="3254" w:leader="none"/>
        </w:tabs>
        <w:ind w:start="2120" w:end="2305"/>
        <w:rPr>
          <w:rFonts w:ascii="Myriad Pro Light;Segoe UI Light" w:hAnsi="Myriad Pro Light;Segoe UI Light" w:eastAsia="Myriad Pro Light;Segoe UI Light" w:cs="Myriad Pro Light;Segoe UI Light"/>
        </w:rPr>
      </w:pPr>
      <w:r>
        <w:rPr>
          <w:rFonts w:ascii="Myriad Pro Semibold;Segoe UI" w:hAnsi="Myriad Pro Semibold;Segoe UI"/>
          <w:b/>
          <w:color w:val="1D1D1B"/>
        </w:rPr>
        <w:t>Page</w:t>
      </w:r>
      <w:r>
        <w:rPr>
          <w:rFonts w:ascii="Myriad Pro Semibold;Segoe UI" w:hAnsi="Myriad Pro Semibold;Segoe UI"/>
          <w:b/>
          <w:color w:val="1D1D1B"/>
          <w:spacing w:val="-5"/>
        </w:rPr>
        <w:t xml:space="preserve"> </w:t>
      </w:r>
      <w:r>
        <w:rPr>
          <w:rFonts w:ascii="Myriad Pro Semibold;Segoe UI" w:hAnsi="Myriad Pro Semibold;Segoe UI"/>
          <w:b/>
          <w:color w:val="1D1D1B"/>
        </w:rPr>
        <w:t>8-11</w:t>
        <w:tab/>
        <w:tab/>
      </w:r>
      <w:r>
        <w:rPr>
          <w:rFonts w:ascii="Myriad Pro Light;Segoe UI Light" w:hAnsi="Myriad Pro Light;Segoe UI Light"/>
          <w:color w:val="1D1D1B"/>
        </w:rPr>
        <w:t>FMed 23 Guide. Occasions CMMC approves TJMES</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BodyText"/>
        <w:ind w:hanging="1480" w:start="3600" w:end="2305"/>
        <w:rPr>
          <w:sz w:val="22"/>
          <w:szCs w:val="22"/>
        </w:rPr>
      </w:pPr>
      <w:r>
        <w:rPr>
          <w:rFonts w:ascii="Myriad Pro Semibold;Segoe UI" w:hAnsi="Myriad Pro Semibold;Segoe UI"/>
          <w:b/>
          <w:color w:val="1D1D1B"/>
          <w:sz w:val="22"/>
          <w:szCs w:val="22"/>
        </w:rPr>
        <w:t xml:space="preserve">Page 12-14   </w:t>
        <w:tab/>
      </w:r>
      <w:r>
        <w:rPr>
          <w:color w:val="1D1D1B"/>
          <w:sz w:val="22"/>
          <w:szCs w:val="22"/>
        </w:rPr>
        <w:t>DMICP Referral to CMMC</w:t>
      </w:r>
    </w:p>
    <w:p>
      <w:pPr>
        <w:pStyle w:val="Normal"/>
        <w:spacing w:before="4"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Normal"/>
        <w:ind w:start="2120" w:end="2305"/>
        <w:rPr>
          <w:rFonts w:ascii="Myriad Pro Light;Segoe UI Light" w:hAnsi="Myriad Pro Light;Segoe UI Light" w:eastAsia="Myriad Pro Light;Segoe UI Light" w:cs="Myriad Pro Light;Segoe UI Light"/>
        </w:rPr>
      </w:pPr>
      <w:r>
        <w:rPr>
          <w:rFonts w:ascii="Myriad Pro Semibold;Segoe UI" w:hAnsi="Myriad Pro Semibold;Segoe UI"/>
          <w:b/>
          <w:color w:val="1D1D1B"/>
        </w:rPr>
        <w:t xml:space="preserve">Page 15-16   </w:t>
        <w:tab/>
      </w:r>
      <w:r>
        <w:rPr>
          <w:rFonts w:ascii="Myriad Pro Light;Segoe UI Light" w:hAnsi="Myriad Pro Light;Segoe UI Light"/>
          <w:color w:val="1D1D1B"/>
        </w:rPr>
        <w:t>Disposal on Receiving Referral from CMMC</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BodyText"/>
        <w:tabs>
          <w:tab w:val="clear" w:pos="720"/>
          <w:tab w:val="left" w:pos="3254" w:leader="none"/>
        </w:tabs>
        <w:spacing w:lineRule="auto" w:line="257"/>
        <w:ind w:hanging="1480" w:start="3600" w:end="2305"/>
        <w:rPr>
          <w:color w:val="1D1D1B"/>
          <w:sz w:val="22"/>
          <w:szCs w:val="22"/>
        </w:rPr>
      </w:pPr>
      <w:r>
        <w:rPr>
          <w:rFonts w:ascii="Myriad Pro Semibold;Segoe UI" w:hAnsi="Myriad Pro Semibold;Segoe UI"/>
          <w:b/>
          <w:color w:val="1D1D1B"/>
          <w:sz w:val="22"/>
          <w:szCs w:val="22"/>
        </w:rPr>
        <w:t>Page</w:t>
      </w:r>
      <w:r>
        <w:rPr>
          <w:rFonts w:ascii="Myriad Pro Semibold;Segoe UI" w:hAnsi="Myriad Pro Semibold;Segoe UI"/>
          <w:b/>
          <w:color w:val="1D1D1B"/>
          <w:spacing w:val="-5"/>
          <w:sz w:val="22"/>
          <w:szCs w:val="22"/>
        </w:rPr>
        <w:t xml:space="preserve"> </w:t>
      </w:r>
      <w:r>
        <w:rPr>
          <w:rFonts w:ascii="Myriad Pro Semibold;Segoe UI" w:hAnsi="Myriad Pro Semibold;Segoe UI"/>
          <w:b/>
          <w:color w:val="1D1D1B"/>
          <w:sz w:val="22"/>
          <w:szCs w:val="22"/>
        </w:rPr>
        <w:t>17</w:t>
        <w:tab/>
        <w:tab/>
      </w:r>
      <w:r>
        <w:rPr>
          <w:color w:val="1D1D1B"/>
          <w:sz w:val="22"/>
          <w:szCs w:val="22"/>
        </w:rPr>
        <w:t xml:space="preserve">Award of E2 / L2 Marker </w:t>
      </w:r>
    </w:p>
    <w:p>
      <w:pPr>
        <w:pStyle w:val="BodyText"/>
        <w:tabs>
          <w:tab w:val="clear" w:pos="720"/>
          <w:tab w:val="left" w:pos="3254" w:leader="none"/>
        </w:tabs>
        <w:spacing w:lineRule="auto" w:line="257"/>
        <w:ind w:hanging="1480" w:start="3600" w:end="2305"/>
        <w:rPr>
          <w:rFonts w:ascii="Myriad Pro Semibold;Segoe UI" w:hAnsi="Myriad Pro Semibold;Segoe UI"/>
          <w:b/>
          <w:color w:val="1D1D1B"/>
          <w:sz w:val="22"/>
          <w:szCs w:val="22"/>
        </w:rPr>
      </w:pPr>
      <w:r>
        <w:rPr>
          <w:rFonts w:ascii="Myriad Pro Semibold;Segoe UI" w:hAnsi="Myriad Pro Semibold;Segoe UI"/>
          <w:b/>
          <w:color w:val="1D1D1B"/>
          <w:sz w:val="22"/>
          <w:szCs w:val="22"/>
        </w:rPr>
        <w:tab/>
        <w:tab/>
      </w:r>
    </w:p>
    <w:p>
      <w:pPr>
        <w:pStyle w:val="BodyText"/>
        <w:tabs>
          <w:tab w:val="clear" w:pos="720"/>
          <w:tab w:val="left" w:pos="3254" w:leader="none"/>
        </w:tabs>
        <w:spacing w:lineRule="auto" w:line="257"/>
        <w:ind w:hanging="1480" w:start="3600" w:end="2305"/>
        <w:rPr/>
      </w:pPr>
      <w:r>
        <w:rPr>
          <w:rFonts w:ascii="Myriad Pro Semibold;Segoe UI" w:hAnsi="Myriad Pro Semibold;Segoe UI"/>
          <w:b/>
          <w:color w:val="1D1D1B"/>
          <w:sz w:val="22"/>
          <w:szCs w:val="22"/>
        </w:rPr>
        <w:tab/>
        <w:tab/>
      </w:r>
      <w:r>
        <w:rPr>
          <w:color w:val="1D1D1B"/>
          <w:sz w:val="22"/>
          <w:szCs w:val="22"/>
        </w:rPr>
        <w:t>Award of E2 / L2 Marker Aircrew</w:t>
      </w:r>
    </w:p>
    <w:p>
      <w:pPr>
        <w:pStyle w:val="BodyText"/>
        <w:tabs>
          <w:tab w:val="clear" w:pos="720"/>
          <w:tab w:val="left" w:pos="3254" w:leader="none"/>
        </w:tabs>
        <w:spacing w:lineRule="auto" w:line="257"/>
        <w:ind w:hanging="1480" w:start="3600" w:end="2305"/>
        <w:rPr>
          <w:rFonts w:ascii="Myriad Pro Semibold;Segoe UI" w:hAnsi="Myriad Pro Semibold;Segoe UI"/>
          <w:b/>
          <w:color w:val="1D1D1B"/>
          <w:sz w:val="22"/>
          <w:szCs w:val="22"/>
        </w:rPr>
      </w:pPr>
      <w:r>
        <w:rPr>
          <w:rFonts w:ascii="Myriad Pro Semibold;Segoe UI" w:hAnsi="Myriad Pro Semibold;Segoe UI"/>
          <w:b/>
          <w:color w:val="1D1D1B"/>
          <w:sz w:val="22"/>
          <w:szCs w:val="22"/>
        </w:rPr>
        <w:tab/>
        <w:tab/>
      </w:r>
    </w:p>
    <w:p>
      <w:pPr>
        <w:pStyle w:val="BodyText"/>
        <w:tabs>
          <w:tab w:val="clear" w:pos="720"/>
          <w:tab w:val="left" w:pos="3254" w:leader="none"/>
        </w:tabs>
        <w:spacing w:lineRule="auto" w:line="257"/>
        <w:ind w:hanging="1480" w:start="3600" w:end="2305"/>
        <w:rPr>
          <w:rFonts w:cs="Myriad Pro Light;Segoe UI Light"/>
          <w:sz w:val="22"/>
          <w:szCs w:val="22"/>
        </w:rPr>
      </w:pPr>
      <w:r>
        <w:rPr>
          <w:rFonts w:ascii="Myriad Pro Semibold;Segoe UI" w:hAnsi="Myriad Pro Semibold;Segoe UI"/>
          <w:b/>
          <w:color w:val="1D1D1B"/>
          <w:sz w:val="22"/>
          <w:szCs w:val="22"/>
        </w:rPr>
        <w:tab/>
        <w:tab/>
      </w:r>
      <w:r>
        <w:rPr>
          <w:color w:val="1D1D1B"/>
          <w:sz w:val="22"/>
          <w:szCs w:val="22"/>
        </w:rPr>
        <w:t>Employability Review Board Procedure</w:t>
      </w:r>
    </w:p>
    <w:p>
      <w:pPr>
        <w:pStyle w:val="BodyText"/>
        <w:tabs>
          <w:tab w:val="clear" w:pos="720"/>
          <w:tab w:val="left" w:pos="3254" w:leader="none"/>
        </w:tabs>
        <w:spacing w:lineRule="auto" w:line="257"/>
        <w:ind w:hanging="1480" w:start="3600" w:end="2305"/>
        <w:rPr>
          <w:rFonts w:ascii="Myriad Pro Semibold;Segoe UI" w:hAnsi="Myriad Pro Semibold;Segoe UI" w:eastAsia="Myriad Pro Semibold;Segoe UI" w:cs="Myriad Pro Semibold;Segoe UI"/>
          <w:b/>
          <w:bCs/>
          <w:color w:val="1D1D1B"/>
          <w:sz w:val="22"/>
          <w:szCs w:val="22"/>
        </w:rPr>
      </w:pPr>
      <w:r>
        <w:rPr>
          <w:rFonts w:eastAsia="Myriad Pro Semibold;Segoe UI" w:cs="Myriad Pro Semibold;Segoe UI" w:ascii="Myriad Pro Semibold;Segoe UI" w:hAnsi="Myriad Pro Semibold;Segoe UI"/>
          <w:b/>
          <w:bCs/>
          <w:color w:val="1D1D1B"/>
          <w:sz w:val="22"/>
          <w:szCs w:val="22"/>
        </w:rPr>
      </w:r>
    </w:p>
    <w:p>
      <w:pPr>
        <w:pStyle w:val="BodyText"/>
        <w:tabs>
          <w:tab w:val="clear" w:pos="720"/>
          <w:tab w:val="left" w:pos="3254" w:leader="none"/>
        </w:tabs>
        <w:spacing w:lineRule="auto" w:line="257"/>
        <w:ind w:hanging="1480" w:start="3600" w:end="2305"/>
        <w:rPr>
          <w:sz w:val="22"/>
          <w:szCs w:val="22"/>
        </w:rPr>
      </w:pPr>
      <w:r>
        <w:rPr>
          <w:rFonts w:eastAsia="Myriad Pro Semibold;Segoe UI" w:cs="Myriad Pro Semibold;Segoe UI" w:ascii="Myriad Pro Semibold;Segoe UI" w:hAnsi="Myriad Pro Semibold;Segoe UI"/>
          <w:b/>
          <w:bCs/>
          <w:color w:val="1D1D1B"/>
          <w:sz w:val="22"/>
          <w:szCs w:val="22"/>
        </w:rPr>
        <w:t>Page</w:t>
      </w:r>
      <w:r>
        <w:rPr>
          <w:rFonts w:eastAsia="Myriad Pro Semibold;Segoe UI" w:cs="Myriad Pro Semibold;Segoe UI" w:ascii="Myriad Pro Semibold;Segoe UI" w:hAnsi="Myriad Pro Semibold;Segoe UI"/>
          <w:b/>
          <w:bCs/>
          <w:color w:val="1D1D1B"/>
          <w:spacing w:val="-5"/>
          <w:sz w:val="22"/>
          <w:szCs w:val="22"/>
        </w:rPr>
        <w:t xml:space="preserve"> </w:t>
      </w:r>
      <w:r>
        <w:rPr>
          <w:rFonts w:eastAsia="Myriad Pro Semibold;Segoe UI" w:cs="Myriad Pro Semibold;Segoe UI" w:ascii="Myriad Pro Semibold;Segoe UI" w:hAnsi="Myriad Pro Semibold;Segoe UI"/>
          <w:b/>
          <w:bCs/>
          <w:color w:val="1D1D1B"/>
          <w:sz w:val="22"/>
          <w:szCs w:val="22"/>
        </w:rPr>
        <w:t>18</w:t>
        <w:tab/>
        <w:tab/>
      </w:r>
      <w:r>
        <w:rPr>
          <w:color w:val="1D1D1B"/>
          <w:sz w:val="22"/>
          <w:szCs w:val="22"/>
        </w:rPr>
        <w:t>Release from the</w:t>
      </w:r>
      <w:r>
        <w:rPr>
          <w:color w:val="1D1D1B"/>
          <w:spacing w:val="-11"/>
          <w:sz w:val="22"/>
          <w:szCs w:val="22"/>
        </w:rPr>
        <w:t xml:space="preserve"> </w:t>
      </w:r>
      <w:r>
        <w:rPr>
          <w:color w:val="1D1D1B"/>
          <w:sz w:val="22"/>
          <w:szCs w:val="22"/>
        </w:rPr>
        <w:t>Service</w:t>
      </w:r>
      <w:r>
        <w:rPr>
          <w:color w:val="1D1D1B"/>
          <w:spacing w:val="-1"/>
          <w:sz w:val="22"/>
          <w:szCs w:val="22"/>
        </w:rPr>
        <w:t xml:space="preserve"> </w:t>
      </w:r>
      <w:r>
        <w:rPr>
          <w:color w:val="1D1D1B"/>
          <w:sz w:val="22"/>
          <w:szCs w:val="22"/>
        </w:rPr>
        <w:t>with a</w:t>
      </w:r>
      <w:r>
        <w:rPr>
          <w:color w:val="1D1D1B"/>
          <w:spacing w:val="-9"/>
          <w:sz w:val="22"/>
          <w:szCs w:val="22"/>
        </w:rPr>
        <w:t xml:space="preserve"> </w:t>
      </w:r>
      <w:r>
        <w:rPr>
          <w:color w:val="1D1D1B"/>
          <w:sz w:val="22"/>
          <w:szCs w:val="22"/>
        </w:rPr>
        <w:t>TJMES</w:t>
      </w:r>
    </w:p>
    <w:p>
      <w:pPr>
        <w:pStyle w:val="BodyText"/>
        <w:tabs>
          <w:tab w:val="clear" w:pos="720"/>
          <w:tab w:val="left" w:pos="3254" w:leader="none"/>
        </w:tabs>
        <w:spacing w:lineRule="auto" w:line="257"/>
        <w:ind w:hanging="1480" w:start="3600" w:end="2492"/>
        <w:rPr>
          <w:color w:val="1D1D1B"/>
          <w:sz w:val="22"/>
          <w:szCs w:val="22"/>
        </w:rPr>
      </w:pPr>
      <w:r>
        <w:rPr>
          <w:color w:val="1D1D1B"/>
          <w:sz w:val="22"/>
          <w:szCs w:val="22"/>
        </w:rPr>
        <w:tab/>
        <w:tab/>
      </w:r>
    </w:p>
    <w:p>
      <w:pPr>
        <w:pStyle w:val="BodyText"/>
        <w:tabs>
          <w:tab w:val="clear" w:pos="720"/>
          <w:tab w:val="left" w:pos="3254" w:leader="none"/>
        </w:tabs>
        <w:spacing w:lineRule="auto" w:line="257"/>
        <w:ind w:hanging="1480" w:start="3600" w:end="2492"/>
        <w:rPr>
          <w:color w:val="1D1D1B"/>
          <w:sz w:val="22"/>
          <w:szCs w:val="22"/>
        </w:rPr>
      </w:pPr>
      <w:r>
        <w:rPr>
          <w:color w:val="1D1D1B"/>
          <w:sz w:val="22"/>
          <w:szCs w:val="22"/>
        </w:rPr>
        <w:tab/>
        <w:tab/>
        <w:t xml:space="preserve">Non-Effective Boards </w:t>
      </w:r>
    </w:p>
    <w:p>
      <w:pPr>
        <w:pStyle w:val="BodyText"/>
        <w:tabs>
          <w:tab w:val="clear" w:pos="720"/>
          <w:tab w:val="left" w:pos="3254" w:leader="none"/>
        </w:tabs>
        <w:spacing w:lineRule="auto" w:line="257"/>
        <w:ind w:hanging="1480" w:start="3600" w:end="2492"/>
        <w:rPr>
          <w:color w:val="1D1D1B"/>
          <w:sz w:val="22"/>
          <w:szCs w:val="22"/>
        </w:rPr>
      </w:pPr>
      <w:r>
        <w:rPr>
          <w:color w:val="1D1D1B"/>
          <w:sz w:val="22"/>
          <w:szCs w:val="22"/>
        </w:rPr>
        <w:tab/>
        <w:tab/>
      </w:r>
    </w:p>
    <w:p>
      <w:pPr>
        <w:pStyle w:val="BodyText"/>
        <w:tabs>
          <w:tab w:val="clear" w:pos="720"/>
          <w:tab w:val="left" w:pos="3254" w:leader="none"/>
        </w:tabs>
        <w:spacing w:lineRule="auto" w:line="257"/>
        <w:ind w:hanging="1480" w:start="3600" w:end="2492"/>
        <w:rPr>
          <w:color w:val="1D1D1B"/>
          <w:sz w:val="22"/>
          <w:szCs w:val="22"/>
        </w:rPr>
      </w:pPr>
      <w:r>
        <w:rPr>
          <w:color w:val="1D1D1B"/>
          <w:sz w:val="22"/>
          <w:szCs w:val="22"/>
        </w:rPr>
        <w:tab/>
        <w:tab/>
        <w:t xml:space="preserve">Geographical Boards </w:t>
      </w:r>
    </w:p>
    <w:p>
      <w:pPr>
        <w:pStyle w:val="BodyText"/>
        <w:tabs>
          <w:tab w:val="clear" w:pos="720"/>
          <w:tab w:val="left" w:pos="3254" w:leader="none"/>
        </w:tabs>
        <w:spacing w:lineRule="auto" w:line="257"/>
        <w:ind w:hanging="1480" w:start="3600" w:end="1835"/>
        <w:rPr>
          <w:color w:val="1D1D1B"/>
          <w:sz w:val="22"/>
          <w:szCs w:val="22"/>
        </w:rPr>
      </w:pPr>
      <w:r>
        <w:rPr>
          <w:color w:val="1D1D1B"/>
          <w:sz w:val="22"/>
          <w:szCs w:val="22"/>
        </w:rPr>
        <w:tab/>
        <w:tab/>
      </w:r>
    </w:p>
    <w:p>
      <w:pPr>
        <w:pStyle w:val="BodyText"/>
        <w:tabs>
          <w:tab w:val="clear" w:pos="720"/>
          <w:tab w:val="left" w:pos="3254" w:leader="none"/>
        </w:tabs>
        <w:spacing w:lineRule="auto" w:line="257"/>
        <w:ind w:hanging="1480" w:start="3600" w:end="1835"/>
        <w:rPr>
          <w:rFonts w:ascii="Arial" w:hAnsi="Arial" w:eastAsia="Times New Roman" w:cs="Arial"/>
          <w:b/>
          <w:sz w:val="22"/>
          <w:szCs w:val="22"/>
          <w:lang w:val="en-GB"/>
        </w:rPr>
      </w:pPr>
      <w:r>
        <w:rPr>
          <w:rFonts w:ascii="Myriad Pro Semibold;Segoe UI" w:hAnsi="Myriad Pro Semibold;Segoe UI"/>
          <w:b/>
          <w:color w:val="1D1D1B"/>
          <w:sz w:val="22"/>
          <w:szCs w:val="22"/>
        </w:rPr>
        <w:t>Page</w:t>
      </w:r>
      <w:r>
        <w:rPr>
          <w:rFonts w:ascii="Myriad Pro Semibold;Segoe UI" w:hAnsi="Myriad Pro Semibold;Segoe UI"/>
          <w:b/>
          <w:color w:val="1D1D1B"/>
          <w:spacing w:val="-5"/>
          <w:sz w:val="22"/>
          <w:szCs w:val="22"/>
        </w:rPr>
        <w:t xml:space="preserve"> </w:t>
      </w:r>
      <w:r>
        <w:rPr>
          <w:rFonts w:ascii="Myriad Pro Semibold;Segoe UI" w:hAnsi="Myriad Pro Semibold;Segoe UI"/>
          <w:b/>
          <w:color w:val="1D1D1B"/>
          <w:sz w:val="22"/>
          <w:szCs w:val="22"/>
        </w:rPr>
        <w:t>19</w:t>
        <w:tab/>
        <w:tab/>
      </w:r>
      <w:r>
        <w:rPr>
          <w:rFonts w:eastAsia="Times New Roman" w:cs="Arial" w:ascii="Arial" w:hAnsi="Arial"/>
          <w:sz w:val="22"/>
          <w:szCs w:val="22"/>
          <w:lang w:val="en-GB"/>
        </w:rPr>
        <w:t>Cases that do not fit Geographical or Preferential Treatment Guidelines</w:t>
      </w:r>
    </w:p>
    <w:p>
      <w:pPr>
        <w:pStyle w:val="BodyText"/>
        <w:tabs>
          <w:tab w:val="clear" w:pos="720"/>
          <w:tab w:val="left" w:pos="3254" w:leader="none"/>
        </w:tabs>
        <w:spacing w:lineRule="auto" w:line="257"/>
        <w:ind w:hanging="1480" w:start="3600" w:end="1835"/>
        <w:rPr>
          <w:color w:val="1D1D1B"/>
          <w:sz w:val="22"/>
          <w:szCs w:val="22"/>
        </w:rPr>
      </w:pPr>
      <w:r>
        <w:rPr>
          <w:color w:val="1D1D1B"/>
          <w:sz w:val="22"/>
          <w:szCs w:val="22"/>
        </w:rPr>
        <w:tab/>
        <w:tab/>
      </w:r>
    </w:p>
    <w:p>
      <w:pPr>
        <w:pStyle w:val="BodyText"/>
        <w:tabs>
          <w:tab w:val="clear" w:pos="720"/>
          <w:tab w:val="left" w:pos="3254" w:leader="none"/>
        </w:tabs>
        <w:spacing w:lineRule="auto" w:line="257"/>
        <w:ind w:hanging="1480" w:start="3600" w:end="1835"/>
        <w:rPr/>
      </w:pPr>
      <w:r>
        <w:rPr>
          <w:color w:val="1D1D1B"/>
          <w:sz w:val="22"/>
          <w:szCs w:val="22"/>
        </w:rPr>
        <w:tab/>
        <w:tab/>
        <w:t>Promotion/Further Service/Deployments/Assignments</w:t>
      </w:r>
      <w:r>
        <w:rPr>
          <w:color w:val="1D1D1B"/>
          <w:spacing w:val="-3"/>
          <w:sz w:val="22"/>
          <w:szCs w:val="22"/>
        </w:rPr>
        <w:t xml:space="preserve"> </w:t>
      </w:r>
      <w:r>
        <w:rPr>
          <w:color w:val="1D1D1B"/>
          <w:sz w:val="22"/>
          <w:szCs w:val="22"/>
        </w:rPr>
        <w:t>– Lowered JMES</w:t>
      </w:r>
    </w:p>
    <w:p>
      <w:pPr>
        <w:pStyle w:val="BodyText"/>
        <w:tabs>
          <w:tab w:val="clear" w:pos="720"/>
          <w:tab w:val="left" w:pos="3254" w:leader="none"/>
        </w:tabs>
        <w:spacing w:lineRule="auto" w:line="257"/>
        <w:ind w:hanging="1480" w:start="3600" w:end="2492"/>
        <w:rPr>
          <w:color w:val="1D1D1B"/>
          <w:sz w:val="22"/>
          <w:szCs w:val="22"/>
        </w:rPr>
      </w:pPr>
      <w:r>
        <w:rPr>
          <w:color w:val="1D1D1B"/>
          <w:sz w:val="22"/>
          <w:szCs w:val="22"/>
        </w:rPr>
        <w:t xml:space="preserve"> </w:t>
      </w:r>
      <w:r>
        <w:rPr>
          <w:color w:val="1D1D1B"/>
          <w:sz w:val="22"/>
          <w:szCs w:val="22"/>
        </w:rPr>
        <w:tab/>
        <w:tab/>
      </w:r>
    </w:p>
    <w:p>
      <w:pPr>
        <w:pStyle w:val="BodyText"/>
        <w:tabs>
          <w:tab w:val="clear" w:pos="720"/>
          <w:tab w:val="left" w:pos="3254" w:leader="none"/>
        </w:tabs>
        <w:spacing w:lineRule="auto" w:line="257"/>
        <w:ind w:hanging="1480" w:start="3600" w:end="2492"/>
        <w:rPr>
          <w:sz w:val="22"/>
          <w:szCs w:val="22"/>
        </w:rPr>
      </w:pPr>
      <w:r>
        <w:rPr>
          <w:color w:val="1D1D1B"/>
          <w:sz w:val="22"/>
          <w:szCs w:val="22"/>
        </w:rPr>
        <w:tab/>
        <w:tab/>
        <w:t>Medical</w:t>
      </w:r>
      <w:r>
        <w:rPr>
          <w:color w:val="1D1D1B"/>
          <w:spacing w:val="-8"/>
          <w:sz w:val="22"/>
          <w:szCs w:val="22"/>
        </w:rPr>
        <w:t xml:space="preserve"> </w:t>
      </w:r>
      <w:r>
        <w:rPr>
          <w:color w:val="1D1D1B"/>
          <w:sz w:val="22"/>
          <w:szCs w:val="22"/>
        </w:rPr>
        <w:t>Terminations</w:t>
      </w:r>
    </w:p>
    <w:p>
      <w:pPr>
        <w:pStyle w:val="BodyText"/>
        <w:tabs>
          <w:tab w:val="clear" w:pos="720"/>
          <w:tab w:val="left" w:pos="3254" w:leader="none"/>
        </w:tabs>
        <w:ind w:end="2305"/>
        <w:rPr>
          <w:color w:val="1D1D1B"/>
          <w:sz w:val="22"/>
          <w:szCs w:val="22"/>
        </w:rPr>
      </w:pPr>
      <w:r>
        <w:rPr>
          <w:color w:val="1D1D1B"/>
          <w:sz w:val="22"/>
          <w:szCs w:val="22"/>
        </w:rPr>
        <w:tab/>
        <w:tab/>
      </w:r>
    </w:p>
    <w:p>
      <w:pPr>
        <w:pStyle w:val="BodyText"/>
        <w:tabs>
          <w:tab w:val="clear" w:pos="720"/>
          <w:tab w:val="left" w:pos="3254" w:leader="none"/>
        </w:tabs>
        <w:ind w:end="2305"/>
        <w:rPr/>
      </w:pPr>
      <w:r>
        <w:rPr>
          <w:color w:val="1D1D1B"/>
          <w:sz w:val="22"/>
          <w:szCs w:val="22"/>
        </w:rPr>
        <w:tab/>
        <w:tab/>
        <w:t>Disclosure of Information</w:t>
      </w:r>
    </w:p>
    <w:p>
      <w:pPr>
        <w:pStyle w:val="BodyText"/>
        <w:tabs>
          <w:tab w:val="clear" w:pos="720"/>
          <w:tab w:val="left" w:pos="3254" w:leader="none"/>
        </w:tabs>
        <w:ind w:end="2305"/>
        <w:rPr>
          <w:rFonts w:ascii="Myriad Pro Semibold;Segoe UI" w:hAnsi="Myriad Pro Semibold;Segoe UI"/>
          <w:b/>
          <w:color w:val="1D1D1B"/>
          <w:sz w:val="22"/>
          <w:szCs w:val="22"/>
        </w:rPr>
      </w:pPr>
      <w:r>
        <w:rPr>
          <w:rFonts w:ascii="Myriad Pro Semibold;Segoe UI" w:hAnsi="Myriad Pro Semibold;Segoe UI"/>
          <w:b/>
          <w:color w:val="1D1D1B"/>
          <w:sz w:val="22"/>
          <w:szCs w:val="22"/>
        </w:rPr>
        <w:tab/>
        <w:tab/>
      </w:r>
    </w:p>
    <w:p>
      <w:pPr>
        <w:pStyle w:val="BodyText"/>
        <w:tabs>
          <w:tab w:val="clear" w:pos="720"/>
          <w:tab w:val="left" w:pos="3254" w:leader="none"/>
        </w:tabs>
        <w:ind w:end="2305"/>
        <w:rPr>
          <w:color w:val="1D1D1B"/>
          <w:sz w:val="22"/>
          <w:szCs w:val="22"/>
        </w:rPr>
      </w:pPr>
      <w:r>
        <w:rPr>
          <w:rFonts w:ascii="Myriad Pro Semibold;Segoe UI" w:hAnsi="Myriad Pro Semibold;Segoe UI"/>
          <w:b/>
          <w:color w:val="1D1D1B"/>
          <w:sz w:val="22"/>
          <w:szCs w:val="22"/>
        </w:rPr>
        <w:tab/>
        <w:tab/>
      </w:r>
      <w:r>
        <w:rPr>
          <w:rFonts w:ascii="Myriad Pro Semibold;Segoe UI" w:hAnsi="Myriad Pro Semibold;Segoe UI"/>
          <w:color w:val="1D1D1B"/>
          <w:sz w:val="22"/>
          <w:szCs w:val="22"/>
        </w:rPr>
        <w:t>Mode of Exit Review</w:t>
      </w:r>
    </w:p>
    <w:p>
      <w:pPr>
        <w:pStyle w:val="BodyText"/>
        <w:tabs>
          <w:tab w:val="clear" w:pos="720"/>
          <w:tab w:val="left" w:pos="3254" w:leader="none"/>
        </w:tabs>
        <w:ind w:start="3600" w:end="2305"/>
        <w:rPr>
          <w:color w:val="1D1D1B"/>
          <w:sz w:val="22"/>
          <w:szCs w:val="22"/>
        </w:rPr>
      </w:pPr>
      <w:r>
        <w:rPr>
          <w:color w:val="1D1D1B"/>
          <w:sz w:val="22"/>
          <w:szCs w:val="22"/>
        </w:rPr>
      </w:r>
    </w:p>
    <w:p>
      <w:pPr>
        <w:pStyle w:val="BodyText"/>
        <w:tabs>
          <w:tab w:val="clear" w:pos="720"/>
          <w:tab w:val="left" w:pos="3254" w:leader="none"/>
        </w:tabs>
        <w:ind w:hanging="1480" w:start="3600" w:end="2305"/>
        <w:rPr>
          <w:b/>
          <w:bCs/>
          <w:sz w:val="22"/>
          <w:szCs w:val="22"/>
        </w:rPr>
      </w:pPr>
      <w:r>
        <w:rPr>
          <w:rFonts w:ascii="Myriad Pro Semibold;Segoe UI" w:hAnsi="Myriad Pro Semibold;Segoe UI"/>
          <w:b/>
          <w:color w:val="1D1D1B"/>
          <w:sz w:val="22"/>
          <w:szCs w:val="22"/>
        </w:rPr>
        <w:t>Page</w:t>
      </w:r>
      <w:r>
        <w:rPr>
          <w:rFonts w:ascii="Myriad Pro Semibold;Segoe UI" w:hAnsi="Myriad Pro Semibold;Segoe UI"/>
          <w:b/>
          <w:color w:val="1D1D1B"/>
          <w:spacing w:val="-5"/>
          <w:sz w:val="22"/>
          <w:szCs w:val="22"/>
        </w:rPr>
        <w:t xml:space="preserve"> </w:t>
      </w:r>
      <w:r>
        <w:rPr>
          <w:rFonts w:ascii="Myriad Pro Semibold;Segoe UI" w:hAnsi="Myriad Pro Semibold;Segoe UI"/>
          <w:b/>
          <w:color w:val="1D1D1B"/>
          <w:sz w:val="22"/>
          <w:szCs w:val="22"/>
        </w:rPr>
        <w:t>20</w:t>
        <w:tab/>
        <w:tab/>
      </w:r>
      <w:r>
        <w:rPr>
          <w:rFonts w:eastAsia="Calibri" w:cs="Arial" w:ascii="Arial" w:hAnsi="Arial"/>
          <w:color w:val="000000"/>
          <w:sz w:val="22"/>
          <w:szCs w:val="22"/>
          <w:lang w:val="en-GB" w:eastAsia="en-GB"/>
        </w:rPr>
        <w:t xml:space="preserve">Smoking Cessation </w:t>
      </w:r>
      <w:r>
        <w:rPr>
          <w:bCs/>
          <w:sz w:val="22"/>
          <w:szCs w:val="22"/>
        </w:rPr>
        <w:t>Occupational Implications (Champix &amp; Zyban)</w:t>
      </w:r>
    </w:p>
    <w:p>
      <w:pPr>
        <w:pStyle w:val="Heading3"/>
        <w:ind w:firstLine="40" w:start="3560" w:end="2305"/>
        <w:rPr>
          <w:b w:val="false"/>
          <w:bCs w:val="false"/>
          <w:sz w:val="22"/>
          <w:szCs w:val="22"/>
        </w:rPr>
      </w:pPr>
      <w:r>
        <w:rPr>
          <w:b w:val="false"/>
          <w:bCs w:val="false"/>
          <w:sz w:val="22"/>
          <w:szCs w:val="22"/>
        </w:rPr>
      </w:r>
    </w:p>
    <w:p>
      <w:pPr>
        <w:pStyle w:val="Heading3"/>
        <w:ind w:firstLine="40" w:start="3520" w:end="2305"/>
        <w:rPr>
          <w:b w:val="false"/>
          <w:color w:val="1D1D1B"/>
          <w:sz w:val="22"/>
          <w:szCs w:val="22"/>
        </w:rPr>
      </w:pPr>
      <w:r>
        <w:rPr>
          <w:b w:val="false"/>
          <w:color w:val="1D1D1B"/>
          <w:sz w:val="22"/>
          <w:szCs w:val="22"/>
        </w:rPr>
        <w:t>Copying FMed 4 to Veterans UK on Medical Termination</w:t>
      </w:r>
    </w:p>
    <w:p>
      <w:pPr>
        <w:pStyle w:val="Heading3"/>
        <w:ind w:firstLine="40" w:start="3520" w:end="2305"/>
        <w:rPr>
          <w:b w:val="false"/>
          <w:color w:val="1D1D1B"/>
          <w:sz w:val="22"/>
          <w:szCs w:val="22"/>
        </w:rPr>
      </w:pPr>
      <w:r>
        <w:rPr>
          <w:b w:val="false"/>
          <w:color w:val="1D1D1B"/>
          <w:sz w:val="22"/>
          <w:szCs w:val="22"/>
        </w:rPr>
      </w:r>
    </w:p>
    <w:p>
      <w:pPr>
        <w:pStyle w:val="Heading3"/>
        <w:ind w:firstLine="40" w:start="3560" w:end="2305"/>
        <w:rPr>
          <w:b w:val="false"/>
          <w:sz w:val="22"/>
          <w:szCs w:val="22"/>
        </w:rPr>
      </w:pPr>
      <w:r>
        <w:rPr>
          <w:b w:val="false"/>
          <w:sz w:val="22"/>
          <w:szCs w:val="22"/>
        </w:rPr>
        <w:t>Basic and Enhanced Medical Risk Assessments for deployment</w:t>
      </w:r>
    </w:p>
    <w:p>
      <w:pPr>
        <w:pStyle w:val="Heading3"/>
        <w:ind w:end="2305"/>
        <w:rPr>
          <w:b w:val="false"/>
          <w:color w:val="1D1D1B"/>
          <w:sz w:val="22"/>
          <w:szCs w:val="22"/>
        </w:rPr>
      </w:pPr>
      <w:r>
        <w:rPr>
          <w:b w:val="false"/>
          <w:color w:val="1D1D1B"/>
          <w:sz w:val="22"/>
          <w:szCs w:val="22"/>
        </w:rPr>
      </w:r>
    </w:p>
    <w:p>
      <w:pPr>
        <w:pStyle w:val="Heading3"/>
        <w:ind w:end="2305"/>
        <w:rPr/>
      </w:pPr>
      <w:r>
        <w:rPr>
          <w:color w:val="1D1D1B"/>
          <w:sz w:val="22"/>
          <w:szCs w:val="22"/>
        </w:rPr>
        <w:t>Page 21</w:t>
        <w:tab/>
      </w:r>
      <w:r>
        <w:rPr>
          <w:b w:val="false"/>
          <w:color w:val="1D1D1B"/>
          <w:sz w:val="22"/>
          <w:szCs w:val="22"/>
        </w:rPr>
        <w:t>Overseas Assignments for personnel E3 and below.</w:t>
      </w:r>
    </w:p>
    <w:p>
      <w:pPr>
        <w:pStyle w:val="Heading3"/>
        <w:ind w:end="2305"/>
        <w:rPr>
          <w:b w:val="false"/>
          <w:color w:val="1D1D1B"/>
          <w:sz w:val="22"/>
          <w:szCs w:val="22"/>
        </w:rPr>
      </w:pPr>
      <w:r>
        <w:rPr>
          <w:b w:val="false"/>
          <w:color w:val="1D1D1B"/>
          <w:sz w:val="22"/>
          <w:szCs w:val="22"/>
        </w:rPr>
      </w:r>
    </w:p>
    <w:p>
      <w:pPr>
        <w:pStyle w:val="Heading3"/>
        <w:ind w:end="2305"/>
        <w:rPr>
          <w:b w:val="false"/>
          <w:color w:val="1D1D1B"/>
          <w:sz w:val="22"/>
          <w:szCs w:val="22"/>
        </w:rPr>
      </w:pPr>
      <w:r>
        <w:rPr>
          <w:color w:val="1D1D1B"/>
          <w:sz w:val="22"/>
          <w:szCs w:val="22"/>
        </w:rPr>
        <w:t>Page</w:t>
      </w:r>
      <w:r>
        <w:rPr>
          <w:color w:val="1D1D1B"/>
          <w:spacing w:val="-5"/>
          <w:sz w:val="22"/>
          <w:szCs w:val="22"/>
        </w:rPr>
        <w:t xml:space="preserve"> </w:t>
      </w:r>
      <w:r>
        <w:rPr>
          <w:color w:val="1D1D1B"/>
          <w:sz w:val="22"/>
          <w:szCs w:val="22"/>
        </w:rPr>
        <w:t>22-23</w:t>
      </w:r>
      <w:r>
        <w:rPr>
          <w:b w:val="false"/>
          <w:color w:val="1D1D1B"/>
          <w:sz w:val="22"/>
          <w:szCs w:val="22"/>
        </w:rPr>
        <w:tab/>
        <w:t>Table – RAF Acceptable Harmonised JMES (PHC)</w:t>
      </w:r>
    </w:p>
    <w:p>
      <w:pPr>
        <w:pStyle w:val="Heading3"/>
        <w:ind w:end="2305"/>
        <w:rPr>
          <w:b w:val="false"/>
          <w:color w:val="1D1D1B"/>
          <w:sz w:val="22"/>
          <w:szCs w:val="22"/>
        </w:rPr>
      </w:pPr>
      <w:r>
        <w:rPr>
          <w:b w:val="false"/>
          <w:color w:val="1D1D1B"/>
          <w:sz w:val="22"/>
          <w:szCs w:val="22"/>
        </w:rPr>
      </w:r>
    </w:p>
    <w:p>
      <w:pPr>
        <w:pStyle w:val="Heading3"/>
        <w:ind w:end="2305"/>
        <w:rPr/>
      </w:pPr>
      <w:r>
        <w:rPr>
          <w:sz w:val="22"/>
          <w:szCs w:val="22"/>
        </w:rPr>
        <w:t>Page 24</w:t>
      </w:r>
      <w:r>
        <w:rPr>
          <w:b w:val="false"/>
          <w:sz w:val="22"/>
          <w:szCs w:val="22"/>
        </w:rPr>
        <w:t xml:space="preserve"> </w:t>
        <w:tab/>
        <w:t>Glossary of terms</w:t>
      </w:r>
    </w:p>
    <w:p>
      <w:pPr>
        <w:sectPr>
          <w:footerReference w:type="default" r:id="rId235"/>
          <w:footerReference w:type="first" r:id="rId236"/>
          <w:type w:val="nextPage"/>
          <w:pgSz w:w="12750" w:h="17680"/>
          <w:pgMar w:left="0" w:right="0" w:gutter="0" w:header="0" w:top="420" w:footer="693" w:bottom="880"/>
          <w:pgNumType w:fmt="decimal"/>
          <w:formProt w:val="false"/>
          <w:textDirection w:val="lrTb"/>
          <w:docGrid w:type="default" w:linePitch="360" w:charSpace="0"/>
        </w:sectPr>
        <w:pStyle w:val="BodyText"/>
        <w:tabs>
          <w:tab w:val="clear" w:pos="720"/>
          <w:tab w:val="left" w:pos="3254" w:leader="none"/>
        </w:tabs>
        <w:ind w:end="2305"/>
        <w:rPr>
          <w:color w:val="1D1D1B"/>
          <w:sz w:val="24"/>
          <w:szCs w:val="24"/>
        </w:rPr>
      </w:pPr>
      <w:r>
        <w:rPr>
          <w:color w:val="1D1D1B"/>
          <w:sz w:val="24"/>
          <w:szCs w:val="24"/>
        </w:rPr>
        <w:tab/>
        <w:tab/>
        <w:tab/>
        <w:tab/>
        <w:tab/>
        <w:tab/>
        <w:tab/>
        <w:tab/>
        <w:tab/>
        <w:tab/>
      </w:r>
      <w:r>
        <w:rPr>
          <w:rFonts w:ascii="Myriad Pro;Segoe UI" w:hAnsi="Myriad Pro;Segoe UI"/>
          <w:color w:val="1D1D1B"/>
          <w:spacing w:val="-4"/>
          <w:sz w:val="16"/>
        </w:rPr>
        <w:t>PAGE</w:t>
      </w:r>
      <w:r>
        <w:rPr>
          <w:rFonts w:ascii="Myriad Pro;Segoe UI" w:hAnsi="Myriad Pro;Segoe UI"/>
          <w:color w:val="1D1D1B"/>
          <w:spacing w:val="2"/>
          <w:sz w:val="16"/>
        </w:rPr>
        <w:t xml:space="preserve"> </w:t>
      </w:r>
      <w:r>
        <w:rPr>
          <w:rFonts w:ascii="Myriad Pro;Segoe UI" w:hAnsi="Myriad Pro;Segoe UI"/>
          <w:color w:val="1D1D1B"/>
          <w:sz w:val="16"/>
        </w:rPr>
        <w:t>3</w:t>
      </w:r>
    </w:p>
    <w:p>
      <w:pPr>
        <w:pStyle w:val="Normal"/>
        <w:rPr>
          <w:rFonts w:ascii="Myriad Pro;Segoe UI" w:hAnsi="Myriad Pro;Segoe UI" w:eastAsia="Myriad Pro;Segoe UI" w:cs="Myriad Pro;Segoe UI"/>
          <w:b/>
          <w:bCs/>
          <w:color w:val="1D1D1B"/>
          <w:sz w:val="20"/>
          <w:szCs w:val="20"/>
        </w:rPr>
      </w:pPr>
      <w:r>
        <w:rPr>
          <w:rFonts w:eastAsia="Myriad Pro;Segoe UI" w:cs="Myriad Pro;Segoe UI" w:ascii="Myriad Pro;Segoe UI" w:hAnsi="Myriad Pro;Segoe UI"/>
          <w:b/>
          <w:bCs/>
          <w:color w:val="1D1D1B"/>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Heading1"/>
        <w:ind w:firstLine="720" w:start="1400" w:end="2305"/>
        <w:rPr>
          <w:b w:val="false"/>
          <w:bCs w:val="false"/>
        </w:rPr>
      </w:pPr>
      <w:r>
        <w:rPr>
          <w:color w:val="0071B9"/>
        </w:rPr>
        <w:t>Introduction</w:t>
      </w:r>
    </w:p>
    <w:p>
      <w:pPr>
        <w:pStyle w:val="BodyText"/>
        <w:spacing w:lineRule="auto" w:line="257" w:before="200" w:after="0"/>
        <w:ind w:end="2110"/>
        <w:rPr>
          <w:sz w:val="22"/>
          <w:szCs w:val="22"/>
        </w:rPr>
      </w:pPr>
      <w:r>
        <w:rPr>
          <w:color w:val="1D1D1B"/>
          <w:sz w:val="22"/>
          <w:szCs w:val="22"/>
        </w:rPr>
        <w:t>This information booklet has been produced to assist Station Medical Centre (SMC) Staff in raising understanding of the Department and what we can do to help you. It contains a brief insight in to what we do at Career Management Medical Casework (CMMC) and why we contact you for information. It is not intended to be a comprehensive</w:t>
      </w:r>
      <w:r>
        <w:rPr>
          <w:color w:val="1D1D1B"/>
          <w:spacing w:val="-13"/>
          <w:sz w:val="22"/>
          <w:szCs w:val="22"/>
        </w:rPr>
        <w:t xml:space="preserve"> </w:t>
      </w:r>
      <w:r>
        <w:rPr>
          <w:color w:val="1D1D1B"/>
          <w:sz w:val="22"/>
          <w:szCs w:val="22"/>
        </w:rPr>
        <w:t>guide to Medical</w:t>
      </w:r>
      <w:r>
        <w:rPr>
          <w:color w:val="1D1D1B"/>
          <w:spacing w:val="-9"/>
          <w:sz w:val="22"/>
          <w:szCs w:val="22"/>
        </w:rPr>
        <w:t xml:space="preserve"> </w:t>
      </w:r>
      <w:r>
        <w:rPr>
          <w:color w:val="1D1D1B"/>
          <w:sz w:val="22"/>
          <w:szCs w:val="22"/>
        </w:rPr>
        <w:t>Boards.</w:t>
      </w:r>
    </w:p>
    <w:p>
      <w:pPr>
        <w:pStyle w:val="Normal"/>
        <w:spacing w:before="12"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end="2622"/>
        <w:rPr>
          <w:sz w:val="22"/>
          <w:szCs w:val="22"/>
        </w:rPr>
      </w:pPr>
      <w:r>
        <w:rPr>
          <w:color w:val="1D1D1B"/>
          <w:spacing w:val="-4"/>
          <w:sz w:val="22"/>
          <w:szCs w:val="22"/>
        </w:rPr>
        <w:t xml:space="preserve">You </w:t>
      </w:r>
      <w:r>
        <w:rPr>
          <w:color w:val="1D1D1B"/>
          <w:sz w:val="22"/>
          <w:szCs w:val="22"/>
        </w:rPr>
        <w:t>will also find a list of Department contact numbers and a brief (and by no means exhaustive) job description for each of us. This should make it easier for you when you need to</w:t>
      </w:r>
      <w:r>
        <w:rPr>
          <w:color w:val="1D1D1B"/>
          <w:spacing w:val="-29"/>
          <w:sz w:val="22"/>
          <w:szCs w:val="22"/>
        </w:rPr>
        <w:t xml:space="preserve"> </w:t>
      </w:r>
      <w:r>
        <w:rPr>
          <w:color w:val="1D1D1B"/>
          <w:sz w:val="22"/>
          <w:szCs w:val="22"/>
        </w:rPr>
        <w:t>call.</w:t>
      </w:r>
    </w:p>
    <w:p>
      <w:pPr>
        <w:pStyle w:val="Normal"/>
        <w:spacing w:before="12"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end="2621"/>
        <w:rPr>
          <w:sz w:val="22"/>
          <w:szCs w:val="22"/>
        </w:rPr>
      </w:pPr>
      <w:r>
        <w:rPr>
          <w:color w:val="1D1D1B"/>
          <w:spacing w:val="-3"/>
          <w:sz w:val="22"/>
          <w:szCs w:val="22"/>
        </w:rPr>
        <w:t xml:space="preserve">We </w:t>
      </w:r>
      <w:r>
        <w:rPr>
          <w:color w:val="1D1D1B"/>
          <w:sz w:val="22"/>
          <w:szCs w:val="22"/>
        </w:rPr>
        <w:t>welcome your phone calls. If we cannot answer your query, we can usually put you in touch</w:t>
      </w:r>
      <w:r>
        <w:rPr>
          <w:color w:val="1D1D1B"/>
          <w:spacing w:val="-16"/>
          <w:sz w:val="22"/>
          <w:szCs w:val="22"/>
        </w:rPr>
        <w:t xml:space="preserve"> </w:t>
      </w:r>
      <w:r>
        <w:rPr>
          <w:color w:val="1D1D1B"/>
          <w:sz w:val="22"/>
          <w:szCs w:val="22"/>
        </w:rPr>
        <w:t>with someone who</w:t>
      </w:r>
      <w:r>
        <w:rPr>
          <w:color w:val="1D1D1B"/>
          <w:spacing w:val="-2"/>
          <w:sz w:val="22"/>
          <w:szCs w:val="22"/>
        </w:rPr>
        <w:t xml:space="preserve"> </w:t>
      </w:r>
      <w:r>
        <w:rPr>
          <w:color w:val="1D1D1B"/>
          <w:sz w:val="22"/>
          <w:szCs w:val="22"/>
        </w:rPr>
        <w:t>can.</w:t>
      </w:r>
    </w:p>
    <w:p>
      <w:pPr>
        <w:pStyle w:val="Normal"/>
        <w:spacing w:before="4" w:after="0"/>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BodyText"/>
        <w:spacing w:lineRule="auto" w:line="257"/>
        <w:ind w:end="2248"/>
        <w:rPr>
          <w:sz w:val="22"/>
          <w:szCs w:val="22"/>
        </w:rPr>
      </w:pPr>
      <w:r>
        <w:rPr>
          <w:color w:val="1D1D1B"/>
          <w:sz w:val="22"/>
          <w:szCs w:val="22"/>
        </w:rPr>
        <w:t xml:space="preserve">We are situated on Site 1, Promotion/Medical Casework Dept Building 22 Room 5. </w:t>
      </w:r>
      <w:r>
        <w:rPr>
          <w:color w:val="1D1D1B"/>
          <w:spacing w:val="-3"/>
          <w:sz w:val="22"/>
          <w:szCs w:val="22"/>
        </w:rPr>
        <w:t xml:space="preserve">We </w:t>
      </w:r>
      <w:r>
        <w:rPr>
          <w:color w:val="1D1D1B"/>
          <w:sz w:val="22"/>
          <w:szCs w:val="22"/>
        </w:rPr>
        <w:t>liaise closely with all departments situated within ACOS Manning on the</w:t>
      </w:r>
      <w:r>
        <w:rPr>
          <w:color w:val="1D1D1B"/>
          <w:spacing w:val="-6"/>
          <w:sz w:val="22"/>
          <w:szCs w:val="22"/>
        </w:rPr>
        <w:t xml:space="preserve"> </w:t>
      </w:r>
      <w:r>
        <w:rPr>
          <w:color w:val="1D1D1B"/>
          <w:sz w:val="22"/>
          <w:szCs w:val="22"/>
        </w:rPr>
        <w:t>following:</w:t>
      </w:r>
    </w:p>
    <w:p>
      <w:pPr>
        <w:pStyle w:val="Normal"/>
        <w:spacing w:before="12"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start="2121" w:end="2098"/>
        <w:rPr>
          <w:color w:val="1D1D1B"/>
          <w:spacing w:val="-2"/>
          <w:sz w:val="22"/>
          <w:szCs w:val="22"/>
        </w:rPr>
      </w:pPr>
      <w:r>
        <w:rPr>
          <w:color w:val="1D1D1B"/>
          <w:sz w:val="22"/>
          <w:szCs w:val="22"/>
        </w:rPr>
        <w:t>Fitness for Assignments, Deployments, Promotion, Further</w:t>
      </w:r>
      <w:r>
        <w:rPr>
          <w:color w:val="1D1D1B"/>
          <w:spacing w:val="-25"/>
          <w:sz w:val="22"/>
          <w:szCs w:val="22"/>
        </w:rPr>
        <w:t xml:space="preserve"> </w:t>
      </w:r>
      <w:r>
        <w:rPr>
          <w:color w:val="1D1D1B"/>
          <w:sz w:val="22"/>
          <w:szCs w:val="22"/>
        </w:rPr>
        <w:t xml:space="preserve">Service, </w:t>
      </w:r>
      <w:r>
        <w:rPr>
          <w:color w:val="1D1D1B"/>
          <w:spacing w:val="-1"/>
          <w:sz w:val="22"/>
          <w:szCs w:val="22"/>
        </w:rPr>
        <w:t>Compassionate/Preferential</w:t>
      </w:r>
      <w:r>
        <w:rPr>
          <w:color w:val="1D1D1B"/>
          <w:spacing w:val="6"/>
          <w:sz w:val="22"/>
          <w:szCs w:val="22"/>
        </w:rPr>
        <w:t xml:space="preserve"> T</w:t>
      </w:r>
      <w:r>
        <w:rPr>
          <w:color w:val="1D1D1B"/>
          <w:spacing w:val="-2"/>
          <w:sz w:val="22"/>
          <w:szCs w:val="22"/>
        </w:rPr>
        <w:t>reatment, Geographical assignment,</w:t>
      </w:r>
    </w:p>
    <w:p>
      <w:pPr>
        <w:pStyle w:val="BodyText"/>
        <w:spacing w:lineRule="auto" w:line="257"/>
        <w:ind w:start="2121" w:end="2098"/>
        <w:rPr>
          <w:color w:val="1D1D1B"/>
          <w:spacing w:val="-2"/>
          <w:sz w:val="22"/>
          <w:szCs w:val="22"/>
        </w:rPr>
      </w:pPr>
      <w:r>
        <w:rPr>
          <w:color w:val="1D1D1B"/>
          <w:spacing w:val="-2"/>
          <w:sz w:val="22"/>
          <w:szCs w:val="22"/>
        </w:rPr>
        <w:t>Employment Review Boards</w:t>
      </w:r>
    </w:p>
    <w:p>
      <w:pPr>
        <w:pStyle w:val="BodyText"/>
        <w:spacing w:lineRule="auto" w:line="257"/>
        <w:ind w:start="2121" w:end="2098"/>
        <w:rPr>
          <w:sz w:val="22"/>
          <w:szCs w:val="22"/>
        </w:rPr>
      </w:pPr>
      <w:r>
        <w:rPr>
          <w:color w:val="1D1D1B"/>
          <w:spacing w:val="-2"/>
          <w:sz w:val="22"/>
          <w:szCs w:val="22"/>
        </w:rPr>
        <w:t>Mode Of Exit following P8 recommendation,</w:t>
      </w:r>
    </w:p>
    <w:p>
      <w:pPr>
        <w:pStyle w:val="BodyText"/>
        <w:spacing w:lineRule="auto" w:line="257" w:before="4" w:after="0"/>
        <w:ind w:end="6796"/>
        <w:rPr>
          <w:color w:val="1D1D1B"/>
          <w:sz w:val="22"/>
          <w:szCs w:val="22"/>
        </w:rPr>
      </w:pPr>
      <w:r>
        <w:rPr>
          <w:color w:val="1D1D1B"/>
          <w:sz w:val="22"/>
          <w:szCs w:val="22"/>
        </w:rPr>
        <w:t xml:space="preserve">Ministerial Correspondence, </w:t>
      </w:r>
    </w:p>
    <w:p>
      <w:pPr>
        <w:pStyle w:val="BodyText"/>
        <w:spacing w:lineRule="auto" w:line="257" w:before="4" w:after="0"/>
        <w:ind w:end="6796"/>
        <w:rPr>
          <w:sz w:val="22"/>
          <w:szCs w:val="22"/>
        </w:rPr>
      </w:pPr>
      <w:r>
        <w:rPr>
          <w:color w:val="1D1D1B"/>
          <w:sz w:val="22"/>
          <w:szCs w:val="22"/>
        </w:rPr>
        <w:t>Review of Mode of</w:t>
      </w:r>
      <w:r>
        <w:rPr>
          <w:color w:val="1D1D1B"/>
          <w:spacing w:val="2"/>
          <w:sz w:val="22"/>
          <w:szCs w:val="22"/>
        </w:rPr>
        <w:t xml:space="preserve"> </w:t>
      </w:r>
      <w:r>
        <w:rPr>
          <w:color w:val="1D1D1B"/>
          <w:sz w:val="22"/>
          <w:szCs w:val="22"/>
        </w:rPr>
        <w:t>Exit,</w:t>
      </w:r>
    </w:p>
    <w:p>
      <w:pPr>
        <w:pStyle w:val="Normal"/>
        <w:spacing w:before="8"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Heading3"/>
        <w:spacing w:lineRule="auto" w:line="257"/>
        <w:ind w:end="2425"/>
        <w:rPr>
          <w:rFonts w:ascii="Myriad Pro;Segoe UI" w:hAnsi="Myriad Pro;Segoe UI" w:eastAsia="Myriad Pro;Segoe UI" w:cs="Myriad Pro;Segoe UI"/>
          <w:b w:val="false"/>
          <w:bCs w:val="false"/>
          <w:sz w:val="22"/>
          <w:szCs w:val="22"/>
        </w:rPr>
      </w:pPr>
      <w:r>
        <w:rPr>
          <w:rFonts w:eastAsia="Myriad Pro;Segoe UI" w:cs="Myriad Pro;Segoe UI" w:ascii="Myriad Pro;Segoe UI" w:hAnsi="Myriad Pro;Segoe UI"/>
          <w:color w:val="D70929"/>
          <w:sz w:val="22"/>
          <w:szCs w:val="22"/>
        </w:rPr>
        <w:t>Under no circumstance is medical information relayed to non-medical personnel without</w:t>
      </w:r>
      <w:r>
        <w:rPr>
          <w:rFonts w:eastAsia="Myriad Pro;Segoe UI" w:cs="Myriad Pro;Segoe UI" w:ascii="Myriad Pro;Segoe UI" w:hAnsi="Myriad Pro;Segoe UI"/>
          <w:color w:val="D70929"/>
          <w:spacing w:val="-18"/>
          <w:sz w:val="22"/>
          <w:szCs w:val="22"/>
        </w:rPr>
        <w:t xml:space="preserve"> </w:t>
      </w:r>
      <w:r>
        <w:rPr>
          <w:rFonts w:eastAsia="Myriad Pro;Segoe UI" w:cs="Myriad Pro;Segoe UI" w:ascii="Myriad Pro;Segoe UI" w:hAnsi="Myriad Pro;Segoe UI"/>
          <w:color w:val="D70929"/>
          <w:sz w:val="22"/>
          <w:szCs w:val="22"/>
        </w:rPr>
        <w:t xml:space="preserve">the </w:t>
      </w:r>
      <w:r>
        <w:rPr>
          <w:rFonts w:eastAsia="Myriad Pro;Segoe UI" w:cs="Myriad Pro;Segoe UI" w:ascii="Myriad Pro;Segoe UI" w:hAnsi="Myriad Pro;Segoe UI"/>
          <w:color w:val="D70929"/>
          <w:spacing w:val="-3"/>
          <w:sz w:val="22"/>
          <w:szCs w:val="22"/>
        </w:rPr>
        <w:t>patient’s</w:t>
      </w:r>
      <w:r>
        <w:rPr>
          <w:rFonts w:eastAsia="Myriad Pro;Segoe UI" w:cs="Myriad Pro;Segoe UI" w:ascii="Myriad Pro;Segoe UI" w:hAnsi="Myriad Pro;Segoe UI"/>
          <w:color w:val="D70929"/>
          <w:spacing w:val="-1"/>
          <w:sz w:val="22"/>
          <w:szCs w:val="22"/>
        </w:rPr>
        <w:t xml:space="preserve"> </w:t>
      </w:r>
      <w:r>
        <w:rPr>
          <w:rFonts w:eastAsia="Myriad Pro;Segoe UI" w:cs="Myriad Pro;Segoe UI" w:ascii="Myriad Pro;Segoe UI" w:hAnsi="Myriad Pro;Segoe UI"/>
          <w:color w:val="D70929"/>
          <w:sz w:val="22"/>
          <w:szCs w:val="22"/>
        </w:rPr>
        <w:t>consent.</w:t>
      </w:r>
    </w:p>
    <w:p>
      <w:pPr>
        <w:pStyle w:val="Normal"/>
        <w:spacing w:before="124" w:after="0"/>
        <w:ind w:start="2120" w:end="2305"/>
        <w:rPr>
          <w:rFonts w:ascii="Myriad Pro Semibold;Segoe UI" w:hAnsi="Myriad Pro Semibold;Segoe UI" w:eastAsia="Myriad Pro;Segoe UI" w:cs="Myriad Pro;Segoe UI"/>
          <w:b/>
          <w:bCs/>
          <w:color w:val="1D1D1B"/>
          <w:sz w:val="24"/>
          <w:szCs w:val="24"/>
        </w:rPr>
      </w:pPr>
      <w:r>
        <w:rPr>
          <w:rFonts w:eastAsia="Myriad Pro;Segoe UI" w:cs="Myriad Pro;Segoe UI" w:ascii="Myriad Pro Semibold;Segoe UI" w:hAnsi="Myriad Pro Semibold;Segoe UI"/>
          <w:b/>
          <w:bCs/>
          <w:color w:val="1D1D1B"/>
          <w:sz w:val="24"/>
          <w:szCs w:val="24"/>
        </w:rPr>
      </w:r>
    </w:p>
    <w:p>
      <w:pPr>
        <w:pStyle w:val="Normal"/>
        <w:spacing w:before="124" w:after="0"/>
        <w:ind w:start="2120" w:end="2305"/>
        <w:rPr>
          <w:rFonts w:ascii="Myriad Pro Semibold;Segoe UI" w:hAnsi="Myriad Pro Semibold;Segoe UI" w:eastAsia="Myriad Pro Semibold;Segoe UI" w:cs="Myriad Pro Semibold;Segoe UI"/>
          <w:sz w:val="24"/>
          <w:szCs w:val="24"/>
        </w:rPr>
      </w:pPr>
      <w:r>
        <w:rPr>
          <w:rFonts w:ascii="Myriad Pro Semibold;Segoe UI" w:hAnsi="Myriad Pro Semibold;Segoe UI"/>
          <w:b/>
          <w:color w:val="1D1D1B"/>
          <w:sz w:val="24"/>
          <w:szCs w:val="24"/>
        </w:rPr>
        <w:t>An Important</w:t>
      </w:r>
      <w:r>
        <w:rPr>
          <w:rFonts w:ascii="Myriad Pro Semibold;Segoe UI" w:hAnsi="Myriad Pro Semibold;Segoe UI"/>
          <w:b/>
          <w:color w:val="1D1D1B"/>
          <w:spacing w:val="1"/>
          <w:sz w:val="24"/>
          <w:szCs w:val="24"/>
        </w:rPr>
        <w:t xml:space="preserve"> </w:t>
      </w:r>
      <w:r>
        <w:rPr>
          <w:rFonts w:ascii="Myriad Pro Semibold;Segoe UI" w:hAnsi="Myriad Pro Semibold;Segoe UI"/>
          <w:b/>
          <w:color w:val="1D1D1B"/>
          <w:sz w:val="24"/>
          <w:szCs w:val="24"/>
        </w:rPr>
        <w:t>Note:</w:t>
      </w:r>
    </w:p>
    <w:p>
      <w:pPr>
        <w:pStyle w:val="Normal"/>
        <w:spacing w:before="5" w:after="0"/>
        <w:rPr>
          <w:rFonts w:ascii="Myriad Pro Semibold;Segoe UI" w:hAnsi="Myriad Pro Semibold;Segoe UI" w:eastAsia="Myriad Pro Semibold;Segoe UI" w:cs="Myriad Pro Semibold;Segoe UI"/>
          <w:b/>
          <w:bCs/>
          <w:sz w:val="24"/>
          <w:szCs w:val="24"/>
        </w:rPr>
      </w:pPr>
      <w:r>
        <w:rPr>
          <w:rFonts w:eastAsia="Myriad Pro Semibold;Segoe UI" w:cs="Myriad Pro Semibold;Segoe UI" w:ascii="Myriad Pro Semibold;Segoe UI" w:hAnsi="Myriad Pro Semibold;Segoe UI"/>
          <w:b/>
          <w:bCs/>
          <w:sz w:val="24"/>
          <w:szCs w:val="24"/>
        </w:rPr>
      </w:r>
    </w:p>
    <w:p>
      <w:pPr>
        <w:pStyle w:val="Normal"/>
        <w:spacing w:lineRule="auto" w:line="252"/>
        <w:ind w:firstLine="720" w:start="2120" w:end="2409"/>
        <w:rPr>
          <w:rFonts w:ascii="Myriad Pro Light;Segoe UI Light" w:hAnsi="Myriad Pro Light;Segoe UI Light" w:eastAsia="Myriad Pro Light;Segoe UI Light" w:cs="Myriad Pro Light;Segoe UI Light"/>
          <w:sz w:val="28"/>
          <w:szCs w:val="28"/>
        </w:rPr>
      </w:pPr>
      <w:r>
        <w:rPr>
          <w:rFonts w:eastAsia="Myriad Pro Light;Segoe UI Light" w:cs="Myriad Pro Light;Segoe UI Light" w:ascii="Myriad Pro Light;Segoe UI Light" w:hAnsi="Myriad Pro Light;Segoe UI Light"/>
          <w:color w:val="0071B9"/>
          <w:spacing w:val="2"/>
          <w:sz w:val="28"/>
          <w:szCs w:val="28"/>
        </w:rPr>
        <w:t>“</w:t>
      </w:r>
      <w:r>
        <w:rPr>
          <w:rFonts w:eastAsia="Myriad Pro Light;Segoe UI Light" w:cs="Myriad Pro Light;Segoe UI Light" w:ascii="Myriad Pro Light;Segoe UI Light" w:hAnsi="Myriad Pro Light;Segoe UI Light"/>
          <w:color w:val="0071B9"/>
          <w:spacing w:val="2"/>
          <w:sz w:val="28"/>
          <w:szCs w:val="28"/>
        </w:rPr>
        <w:t xml:space="preserve">It </w:t>
      </w:r>
      <w:r>
        <w:rPr>
          <w:rFonts w:eastAsia="Myriad Pro Light;Segoe UI Light" w:cs="Myriad Pro Light;Segoe UI Light" w:ascii="Myriad Pro Light;Segoe UI Light" w:hAnsi="Myriad Pro Light;Segoe UI Light"/>
          <w:color w:val="0071B9"/>
          <w:sz w:val="28"/>
          <w:szCs w:val="28"/>
        </w:rPr>
        <w:t>is the duty of the Medical Branch to ensure that the individual is awarded the appropriate Medical Employment Standard to protect their and the Service interest. What effect that has subsequently upon their career or promotion is a matter for the Executive and should not be entered into medical</w:t>
      </w:r>
      <w:r>
        <w:rPr>
          <w:rFonts w:eastAsia="Myriad Pro Light;Segoe UI Light" w:cs="Myriad Pro Light;Segoe UI Light" w:ascii="Myriad Pro Light;Segoe UI Light" w:hAnsi="Myriad Pro Light;Segoe UI Light"/>
          <w:color w:val="0071B9"/>
          <w:spacing w:val="-10"/>
          <w:sz w:val="28"/>
          <w:szCs w:val="28"/>
        </w:rPr>
        <w:t xml:space="preserve"> </w:t>
      </w:r>
      <w:r>
        <w:rPr>
          <w:rFonts w:eastAsia="Myriad Pro Light;Segoe UI Light" w:cs="Myriad Pro Light;Segoe UI Light" w:ascii="Myriad Pro Light;Segoe UI Light" w:hAnsi="Myriad Pro Light;Segoe UI Light"/>
          <w:color w:val="0071B9"/>
          <w:spacing w:val="-4"/>
          <w:sz w:val="28"/>
          <w:szCs w:val="28"/>
        </w:rPr>
        <w:t>equation.”</w:t>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sectPr>
          <w:footerReference w:type="default" r:id="rId237"/>
          <w:footerReference w:type="first" r:id="rId238"/>
          <w:type w:val="nextPage"/>
          <w:pgSz w:w="12750" w:h="17680"/>
          <w:pgMar w:left="0" w:right="0" w:gutter="0" w:header="0" w:top="420" w:footer="693" w:bottom="880"/>
          <w:pgNumType w:fmt="decimal"/>
          <w:formProt w:val="false"/>
          <w:textDirection w:val="lrTb"/>
          <w:docGrid w:type="default" w:linePitch="360" w:charSpace="0"/>
        </w:sectPr>
        <w:pStyle w:val="Normal"/>
        <w:spacing w:before="75" w:after="0"/>
        <w:ind w:start="9360" w:end="2305"/>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Heading1"/>
        <w:ind w:firstLine="720" w:start="1400" w:end="0"/>
        <w:jc w:val="both"/>
        <w:rPr>
          <w:b w:val="false"/>
          <w:bCs w:val="false"/>
        </w:rPr>
      </w:pPr>
      <w:r>
        <w:rPr>
          <w:color w:val="0071B9"/>
        </w:rPr>
        <w:t>Contact</w:t>
      </w:r>
      <w:r>
        <w:rPr>
          <w:color w:val="0071B9"/>
          <w:spacing w:val="-6"/>
        </w:rPr>
        <w:t xml:space="preserve"> </w:t>
      </w:r>
      <w:r>
        <w:rPr>
          <w:color w:val="0071B9"/>
        </w:rPr>
        <w:t>Details</w:t>
      </w:r>
    </w:p>
    <w:p>
      <w:pPr>
        <w:pStyle w:val="BodyText"/>
        <w:spacing w:before="200" w:after="0"/>
        <w:jc w:val="both"/>
        <w:rPr>
          <w:sz w:val="22"/>
          <w:szCs w:val="22"/>
        </w:rPr>
      </w:pPr>
      <w:r>
        <w:rPr>
          <w:color w:val="1D1D1B"/>
          <w:sz w:val="22"/>
          <w:szCs w:val="22"/>
        </w:rPr>
        <w:t>The following information should assist you when contacting the</w:t>
      </w:r>
      <w:r>
        <w:rPr>
          <w:color w:val="1D1D1B"/>
          <w:spacing w:val="-4"/>
          <w:sz w:val="22"/>
          <w:szCs w:val="22"/>
        </w:rPr>
        <w:t xml:space="preserve"> </w:t>
      </w:r>
      <w:r>
        <w:rPr>
          <w:color w:val="1D1D1B"/>
          <w:sz w:val="22"/>
          <w:szCs w:val="22"/>
        </w:rPr>
        <w:t>Department:</w:t>
      </w:r>
    </w:p>
    <w:p>
      <w:pPr>
        <w:pStyle w:val="Normal"/>
        <w:spacing w:before="4"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end="1268"/>
        <w:rPr>
          <w:color w:val="1D1D1B"/>
          <w:sz w:val="22"/>
          <w:szCs w:val="22"/>
        </w:rPr>
      </w:pPr>
      <w:r>
        <w:rPr>
          <w:color w:val="1D1D1B"/>
          <w:sz w:val="22"/>
          <w:szCs w:val="22"/>
        </w:rPr>
        <w:t xml:space="preserve">Career Management Medical Casework (RAF) </w:t>
      </w:r>
    </w:p>
    <w:p>
      <w:pPr>
        <w:pStyle w:val="BodyText"/>
        <w:spacing w:lineRule="auto" w:line="257"/>
        <w:ind w:end="1268"/>
        <w:rPr>
          <w:sz w:val="22"/>
          <w:szCs w:val="22"/>
        </w:rPr>
      </w:pPr>
      <w:r>
        <w:rPr>
          <w:color w:val="1D1D1B"/>
          <w:sz w:val="22"/>
          <w:szCs w:val="22"/>
        </w:rPr>
        <w:t>Room 5 Building</w:t>
      </w:r>
      <w:r>
        <w:rPr>
          <w:color w:val="1D1D1B"/>
          <w:spacing w:val="1"/>
          <w:sz w:val="22"/>
          <w:szCs w:val="22"/>
        </w:rPr>
        <w:t xml:space="preserve"> </w:t>
      </w:r>
      <w:r>
        <w:rPr>
          <w:color w:val="1D1D1B"/>
          <w:sz w:val="22"/>
          <w:szCs w:val="22"/>
        </w:rPr>
        <w:t>22</w:t>
      </w:r>
    </w:p>
    <w:p>
      <w:pPr>
        <w:pStyle w:val="BodyText"/>
        <w:spacing w:lineRule="auto" w:line="257" w:before="4" w:after="0"/>
        <w:ind w:end="1551"/>
        <w:jc w:val="both"/>
        <w:rPr>
          <w:color w:val="1D1D1B"/>
          <w:sz w:val="22"/>
          <w:szCs w:val="22"/>
        </w:rPr>
      </w:pPr>
      <w:r>
        <w:rPr>
          <w:color w:val="1D1D1B"/>
          <w:sz w:val="22"/>
          <w:szCs w:val="22"/>
        </w:rPr>
        <w:t>RAF High Wycombe</w:t>
      </w:r>
    </w:p>
    <w:p>
      <w:pPr>
        <w:pStyle w:val="BodyText"/>
        <w:spacing w:lineRule="auto" w:line="257" w:before="4" w:after="0"/>
        <w:ind w:end="1551"/>
        <w:jc w:val="both"/>
        <w:rPr>
          <w:color w:val="1D1D1B"/>
          <w:sz w:val="22"/>
          <w:szCs w:val="22"/>
        </w:rPr>
      </w:pPr>
      <w:r>
        <w:rPr>
          <w:color w:val="1D1D1B"/>
          <w:sz w:val="22"/>
          <w:szCs w:val="22"/>
        </w:rPr>
        <w:t xml:space="preserve">BUCKINGHAMSHIRE </w:t>
      </w:r>
    </w:p>
    <w:p>
      <w:pPr>
        <w:pStyle w:val="BodyText"/>
        <w:spacing w:lineRule="auto" w:line="257" w:before="4" w:after="0"/>
        <w:ind w:end="1551"/>
        <w:jc w:val="both"/>
        <w:rPr>
          <w:sz w:val="22"/>
          <w:szCs w:val="22"/>
        </w:rPr>
      </w:pPr>
      <w:r>
        <w:rPr>
          <w:color w:val="1D1D1B"/>
          <w:sz w:val="22"/>
          <w:szCs w:val="22"/>
        </w:rPr>
        <w:t>HP14 4UE</w:t>
      </w:r>
    </w:p>
    <w:p>
      <w:pPr>
        <w:pStyle w:val="Normal"/>
        <w:spacing w:before="12"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end="6654"/>
        <w:rPr>
          <w:color w:val="1D1D1B"/>
          <w:sz w:val="22"/>
          <w:szCs w:val="22"/>
        </w:rPr>
      </w:pPr>
      <w:r>
        <w:rPr>
          <w:color w:val="1D1D1B"/>
          <w:spacing w:val="-5"/>
          <w:sz w:val="22"/>
          <w:szCs w:val="22"/>
        </w:rPr>
        <w:t xml:space="preserve">Tel </w:t>
      </w:r>
      <w:r>
        <w:rPr>
          <w:color w:val="1D1D1B"/>
          <w:sz w:val="22"/>
          <w:szCs w:val="22"/>
        </w:rPr>
        <w:t>– available via Skype for Business</w:t>
      </w:r>
    </w:p>
    <w:p>
      <w:pPr>
        <w:pStyle w:val="Normal"/>
        <w:spacing w:before="12" w:after="0"/>
        <w:rPr>
          <w:rFonts w:ascii="Myriad Pro Light;Segoe UI Light" w:hAnsi="Myriad Pro Light;Segoe UI Light" w:eastAsia="Myriad Pro Light;Segoe UI Light" w:cs="Myriad Pro Light;Segoe UI Light"/>
          <w:color w:val="1D1D1B"/>
          <w:sz w:val="22"/>
          <w:szCs w:val="22"/>
        </w:rPr>
      </w:pPr>
      <w:r>
        <w:rPr>
          <w:rFonts w:eastAsia="Myriad Pro Light;Segoe UI Light" w:cs="Myriad Pro Light;Segoe UI Light" w:ascii="Myriad Pro Light;Segoe UI Light" w:hAnsi="Myriad Pro Light;Segoe UI Light"/>
          <w:color w:val="1D1D1B"/>
          <w:sz w:val="22"/>
          <w:szCs w:val="22"/>
        </w:rPr>
      </w:r>
    </w:p>
    <w:p>
      <w:pPr>
        <w:pStyle w:val="BodyText"/>
        <w:jc w:val="both"/>
        <w:rPr>
          <w:sz w:val="22"/>
          <w:szCs w:val="22"/>
        </w:rPr>
      </w:pPr>
      <w:r>
        <w:rPr>
          <w:color w:val="1D1D1B"/>
          <w:sz w:val="22"/>
          <w:szCs w:val="22"/>
        </w:rPr>
        <w:t xml:space="preserve">Internet E-Mail:     </w:t>
      </w:r>
      <w:r>
        <w:rPr>
          <w:lang w:eastAsia="en-GB"/>
        </w:rPr>
        <w:t>Air-People-CM-MedCswrk Mlbx (MULTIUSER)</w:t>
      </w:r>
    </w:p>
    <w:p>
      <w:pPr>
        <w:pStyle w:val="Normal"/>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ind w:start="0" w:end="0"/>
        <w:jc w:val="both"/>
        <w:rPr>
          <w:rFonts w:ascii="Myriad Pro Light;Segoe UI Light" w:hAnsi="Myriad Pro Light;Segoe UI Light" w:eastAsia="Myriad Pro Light;Segoe UI Light" w:cs="Myriad Pro Light;Segoe UI Light"/>
        </w:rPr>
      </w:pPr>
      <w:r>
        <w:rPr>
          <w:rFonts w:eastAsia="Myriad Pro Light;Segoe UI Light" w:cs="Myriad Pro Light;Segoe UI Light"/>
        </w:rPr>
      </w:r>
    </w:p>
    <w:p>
      <w:pPr>
        <w:pStyle w:val="Heading1"/>
        <w:jc w:val="both"/>
        <w:rPr>
          <w:b w:val="false"/>
          <w:bCs w:val="false"/>
        </w:rPr>
      </w:pPr>
      <w:r>
        <w:rPr>
          <w:rFonts w:eastAsia="Myriad Pro Light;Segoe UI Light" w:cs="Myriad Pro Light;Segoe UI Light" w:ascii="Myriad Pro Light;Segoe UI Light" w:hAnsi="Myriad Pro Light;Segoe UI Light"/>
          <w:sz w:val="20"/>
          <w:szCs w:val="20"/>
        </w:rPr>
        <w:tab/>
      </w:r>
      <w:r>
        <w:rPr>
          <w:color w:val="0071B9"/>
        </w:rPr>
        <w:t>Staff</w:t>
      </w:r>
      <w:r>
        <w:rPr>
          <w:color w:val="0071B9"/>
          <w:spacing w:val="-3"/>
        </w:rPr>
        <w:t xml:space="preserve"> </w:t>
      </w:r>
      <w:r>
        <w:rPr>
          <w:color w:val="0071B9"/>
        </w:rPr>
        <w:t>Details</w:t>
      </w:r>
    </w:p>
    <w:p>
      <w:pPr>
        <w:pStyle w:val="Heading3"/>
        <w:spacing w:before="200" w:after="0"/>
        <w:jc w:val="both"/>
        <w:rPr>
          <w:color w:val="1D1D1B"/>
          <w:sz w:val="22"/>
          <w:szCs w:val="22"/>
        </w:rPr>
      </w:pPr>
      <w:r>
        <w:rPr>
          <w:color w:val="1D1D1B"/>
          <w:sz w:val="22"/>
          <w:szCs w:val="22"/>
        </w:rPr>
        <w:t>Air-People-CM-MedCswrk AH (Hutchinson, Mark Gp Capt (Ret)) – Skype 03001596812</w:t>
      </w:r>
    </w:p>
    <w:p>
      <w:pPr>
        <w:pStyle w:val="Heading3"/>
        <w:ind w:start="2121" w:end="0"/>
        <w:jc w:val="both"/>
        <w:rPr>
          <w:b w:val="false"/>
          <w:bCs w:val="false"/>
          <w:color w:val="1D1D1B"/>
          <w:sz w:val="22"/>
          <w:szCs w:val="22"/>
        </w:rPr>
      </w:pPr>
      <w:r>
        <w:rPr>
          <w:b w:val="false"/>
          <w:bCs w:val="false"/>
          <w:color w:val="1D1D1B"/>
          <w:sz w:val="22"/>
          <w:szCs w:val="22"/>
        </w:rPr>
      </w:r>
    </w:p>
    <w:p>
      <w:pPr>
        <w:pStyle w:val="BodyText"/>
        <w:spacing w:lineRule="auto" w:line="257" w:before="20" w:after="0"/>
        <w:ind w:end="2354"/>
        <w:rPr>
          <w:sz w:val="22"/>
          <w:szCs w:val="22"/>
        </w:rPr>
      </w:pPr>
      <w:r>
        <w:rPr>
          <w:color w:val="1D1D1B"/>
          <w:sz w:val="22"/>
          <w:szCs w:val="22"/>
        </w:rPr>
        <w:t>Responsible for provision of advice to Manning Executive in all administrative procedures where doubt to a</w:t>
      </w:r>
      <w:r>
        <w:rPr>
          <w:color w:val="1D1D1B"/>
          <w:spacing w:val="-22"/>
          <w:sz w:val="22"/>
          <w:szCs w:val="22"/>
        </w:rPr>
        <w:t xml:space="preserve"> </w:t>
      </w:r>
      <w:r>
        <w:rPr>
          <w:color w:val="1D1D1B"/>
          <w:sz w:val="22"/>
          <w:szCs w:val="22"/>
        </w:rPr>
        <w:t xml:space="preserve">Service </w:t>
      </w:r>
      <w:r>
        <w:rPr>
          <w:color w:val="1D1D1B"/>
          <w:spacing w:val="-3"/>
          <w:sz w:val="22"/>
          <w:szCs w:val="22"/>
        </w:rPr>
        <w:t xml:space="preserve">person’s </w:t>
      </w:r>
      <w:r>
        <w:rPr>
          <w:color w:val="1D1D1B"/>
          <w:sz w:val="22"/>
          <w:szCs w:val="22"/>
        </w:rPr>
        <w:t>medical fitness</w:t>
      </w:r>
      <w:r>
        <w:rPr>
          <w:color w:val="1D1D1B"/>
          <w:spacing w:val="7"/>
          <w:sz w:val="22"/>
          <w:szCs w:val="22"/>
        </w:rPr>
        <w:t xml:space="preserve"> </w:t>
      </w:r>
      <w:r>
        <w:rPr>
          <w:color w:val="1D1D1B"/>
          <w:sz w:val="22"/>
          <w:szCs w:val="22"/>
        </w:rPr>
        <w:t>exists.</w:t>
      </w:r>
    </w:p>
    <w:p>
      <w:pPr>
        <w:pStyle w:val="Normal"/>
        <w:spacing w:before="12"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Heading3"/>
        <w:jc w:val="both"/>
        <w:rPr>
          <w:color w:val="1D1D1B"/>
          <w:sz w:val="22"/>
          <w:szCs w:val="22"/>
        </w:rPr>
      </w:pPr>
      <w:r>
        <w:rPr>
          <w:color w:val="1D1D1B"/>
          <w:sz w:val="22"/>
          <w:szCs w:val="22"/>
        </w:rPr>
        <w:t>Air-People-CM-MedCswrk WO (Stead, Tony WO) – Skype 03001671710</w:t>
      </w:r>
    </w:p>
    <w:p>
      <w:pPr>
        <w:pStyle w:val="Heading3"/>
        <w:jc w:val="both"/>
        <w:rPr>
          <w:b w:val="false"/>
          <w:bCs w:val="false"/>
          <w:color w:val="1D1D1B"/>
          <w:sz w:val="22"/>
          <w:szCs w:val="22"/>
        </w:rPr>
      </w:pPr>
      <w:r>
        <w:rPr>
          <w:b w:val="false"/>
          <w:bCs w:val="false"/>
          <w:color w:val="1D1D1B"/>
          <w:sz w:val="22"/>
          <w:szCs w:val="22"/>
        </w:rPr>
      </w:r>
    </w:p>
    <w:p>
      <w:pPr>
        <w:pStyle w:val="BodyText"/>
        <w:spacing w:before="20" w:after="0"/>
        <w:jc w:val="both"/>
        <w:rPr>
          <w:sz w:val="22"/>
          <w:szCs w:val="22"/>
        </w:rPr>
      </w:pPr>
      <w:r>
        <w:rPr>
          <w:color w:val="1D1D1B"/>
          <w:sz w:val="22"/>
          <w:szCs w:val="22"/>
        </w:rPr>
        <w:t>Supervision and management of all Department positions.</w:t>
      </w:r>
    </w:p>
    <w:p>
      <w:pPr>
        <w:pStyle w:val="BodyText"/>
        <w:spacing w:before="20" w:after="0"/>
        <w:ind w:end="2402"/>
        <w:jc w:val="both"/>
        <w:rPr>
          <w:sz w:val="22"/>
          <w:szCs w:val="22"/>
        </w:rPr>
      </w:pPr>
      <w:r>
        <w:rPr>
          <w:color w:val="1D1D1B"/>
          <w:sz w:val="22"/>
          <w:szCs w:val="22"/>
        </w:rPr>
        <w:t>Provision of advice regarding implementation of policy relating to Informal Medical</w:t>
      </w:r>
      <w:r>
        <w:rPr>
          <w:color w:val="1D1D1B"/>
          <w:spacing w:val="-19"/>
          <w:sz w:val="22"/>
          <w:szCs w:val="22"/>
        </w:rPr>
        <w:t xml:space="preserve"> </w:t>
      </w:r>
      <w:r>
        <w:rPr>
          <w:color w:val="1D1D1B"/>
          <w:sz w:val="22"/>
          <w:szCs w:val="22"/>
        </w:rPr>
        <w:t>Boards</w:t>
      </w:r>
    </w:p>
    <w:p>
      <w:pPr>
        <w:pStyle w:val="Normal"/>
        <w:spacing w:before="4" w:after="0"/>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Normal"/>
        <w:spacing w:lineRule="auto" w:line="257"/>
        <w:ind w:start="2120" w:end="1693"/>
        <w:jc w:val="both"/>
        <w:rPr>
          <w:rFonts w:ascii="Myriad Pro Semibold;Segoe UI" w:hAnsi="Myriad Pro Semibold;Segoe UI" w:eastAsia="Myriad Pro Semibold;Segoe UI" w:cs="Myriad Pro Semibold;Segoe UI"/>
          <w:b/>
          <w:bCs/>
          <w:color w:val="1D1D1B"/>
        </w:rPr>
      </w:pPr>
      <w:r>
        <w:rPr>
          <w:rFonts w:eastAsia="Myriad Pro Semibold;Segoe UI" w:cs="Myriad Pro Semibold;Segoe UI" w:ascii="Myriad Pro Semibold;Segoe UI" w:hAnsi="Myriad Pro Semibold;Segoe UI"/>
          <w:b/>
          <w:bCs/>
          <w:color w:val="1D1D1B"/>
        </w:rPr>
        <w:t>Air-People-CM-MedCswrk FS (Hannah, Rick FS) - Skype 03001584220</w:t>
      </w:r>
    </w:p>
    <w:p>
      <w:pPr>
        <w:pStyle w:val="Heading3"/>
        <w:jc w:val="both"/>
        <w:rPr>
          <w:color w:val="1D1D1B"/>
          <w:sz w:val="22"/>
          <w:szCs w:val="22"/>
        </w:rPr>
      </w:pPr>
      <w:r>
        <w:rPr>
          <w:color w:val="1D1D1B"/>
          <w:sz w:val="22"/>
          <w:szCs w:val="22"/>
        </w:rPr>
        <w:t>Air-People-CM-MedCswrk AO (Gilbert, Ann AO) – Skype 03001574715</w:t>
      </w:r>
    </w:p>
    <w:p>
      <w:pPr>
        <w:pStyle w:val="Heading3"/>
        <w:jc w:val="both"/>
        <w:rPr>
          <w:b w:val="false"/>
          <w:bCs w:val="false"/>
          <w:color w:val="1D1D1B"/>
          <w:sz w:val="22"/>
          <w:szCs w:val="22"/>
        </w:rPr>
      </w:pPr>
      <w:r>
        <w:rPr>
          <w:b w:val="false"/>
          <w:bCs w:val="false"/>
          <w:color w:val="1D1D1B"/>
          <w:sz w:val="22"/>
          <w:szCs w:val="22"/>
        </w:rPr>
      </w:r>
    </w:p>
    <w:p>
      <w:pPr>
        <w:pStyle w:val="BodyText"/>
        <w:spacing w:before="20" w:after="0"/>
        <w:jc w:val="both"/>
        <w:rPr>
          <w:sz w:val="22"/>
          <w:szCs w:val="22"/>
        </w:rPr>
      </w:pPr>
      <w:r>
        <w:rPr>
          <w:color w:val="1D1D1B"/>
          <w:sz w:val="22"/>
          <w:szCs w:val="22"/>
        </w:rPr>
        <w:t>Processing documentation relating to changes to an individual’s</w:t>
      </w:r>
      <w:r>
        <w:rPr>
          <w:color w:val="1D1D1B"/>
          <w:spacing w:val="-26"/>
          <w:sz w:val="22"/>
          <w:szCs w:val="22"/>
        </w:rPr>
        <w:t xml:space="preserve"> JMES</w:t>
      </w:r>
    </w:p>
    <w:p>
      <w:pPr>
        <w:pStyle w:val="BodyText"/>
        <w:spacing w:lineRule="auto" w:line="257" w:before="20" w:after="0"/>
        <w:ind w:end="2402"/>
        <w:rPr/>
      </w:pPr>
      <w:r>
        <w:rPr>
          <w:color w:val="1D1D1B"/>
          <w:sz w:val="22"/>
          <w:szCs w:val="22"/>
        </w:rPr>
        <w:t>Provision of advice on the administration and policy relating to changes to</w:t>
      </w:r>
      <w:r>
        <w:rPr>
          <w:color w:val="1D1D1B"/>
          <w:spacing w:val="-12"/>
          <w:sz w:val="22"/>
          <w:szCs w:val="22"/>
        </w:rPr>
        <w:t xml:space="preserve"> J</w:t>
      </w:r>
      <w:r>
        <w:rPr>
          <w:color w:val="1D1D1B"/>
          <w:spacing w:val="-3"/>
          <w:sz w:val="22"/>
          <w:szCs w:val="22"/>
        </w:rPr>
        <w:t xml:space="preserve">MES’s </w:t>
      </w:r>
    </w:p>
    <w:p>
      <w:pPr>
        <w:pStyle w:val="BodyText"/>
        <w:spacing w:lineRule="auto" w:line="257" w:before="20" w:after="0"/>
        <w:ind w:end="2402"/>
        <w:rPr>
          <w:sz w:val="22"/>
          <w:szCs w:val="22"/>
        </w:rPr>
      </w:pPr>
      <w:r>
        <w:rPr>
          <w:color w:val="1D1D1B"/>
          <w:sz w:val="22"/>
          <w:szCs w:val="22"/>
        </w:rPr>
        <w:t>Provide advice on DMICP issues relating to</w:t>
      </w:r>
      <w:r>
        <w:rPr>
          <w:color w:val="1D1D1B"/>
          <w:spacing w:val="-14"/>
          <w:sz w:val="22"/>
          <w:szCs w:val="22"/>
        </w:rPr>
        <w:t xml:space="preserve"> J</w:t>
      </w:r>
      <w:r>
        <w:rPr>
          <w:color w:val="1D1D1B"/>
          <w:sz w:val="22"/>
          <w:szCs w:val="22"/>
        </w:rPr>
        <w:t>MES</w:t>
      </w:r>
    </w:p>
    <w:p>
      <w:pPr>
        <w:pStyle w:val="BodyText"/>
        <w:spacing w:lineRule="auto" w:line="257" w:before="4" w:after="0"/>
        <w:ind w:end="2530"/>
        <w:rPr>
          <w:sz w:val="22"/>
          <w:szCs w:val="22"/>
        </w:rPr>
      </w:pPr>
      <w:r>
        <w:rPr>
          <w:color w:val="1D1D1B"/>
          <w:sz w:val="22"/>
          <w:szCs w:val="22"/>
        </w:rPr>
        <w:t>Administration and advice relating to the award of a JMES resulting in medical termination,</w:t>
      </w:r>
      <w:r>
        <w:rPr>
          <w:color w:val="1D1D1B"/>
          <w:spacing w:val="-21"/>
          <w:sz w:val="22"/>
          <w:szCs w:val="22"/>
        </w:rPr>
        <w:t xml:space="preserve"> G</w:t>
      </w:r>
      <w:r>
        <w:rPr>
          <w:color w:val="1D1D1B"/>
          <w:sz w:val="22"/>
          <w:szCs w:val="22"/>
        </w:rPr>
        <w:t>eographical assignment and non-effective</w:t>
      </w:r>
      <w:r>
        <w:rPr>
          <w:color w:val="1D1D1B"/>
          <w:spacing w:val="1"/>
          <w:sz w:val="22"/>
          <w:szCs w:val="22"/>
        </w:rPr>
        <w:t xml:space="preserve"> </w:t>
      </w:r>
      <w:r>
        <w:rPr>
          <w:color w:val="1D1D1B"/>
          <w:sz w:val="22"/>
          <w:szCs w:val="22"/>
        </w:rPr>
        <w:t>status (TNE)</w:t>
      </w:r>
    </w:p>
    <w:p>
      <w:pPr>
        <w:pStyle w:val="BodyText"/>
        <w:spacing w:before="4" w:after="0"/>
        <w:jc w:val="both"/>
        <w:rPr>
          <w:sz w:val="22"/>
          <w:szCs w:val="22"/>
        </w:rPr>
      </w:pPr>
      <w:r>
        <w:rPr>
          <w:color w:val="1D1D1B"/>
          <w:sz w:val="22"/>
          <w:szCs w:val="22"/>
        </w:rPr>
        <w:t>Processing Employment Review</w:t>
      </w:r>
      <w:r>
        <w:rPr>
          <w:color w:val="1D1D1B"/>
          <w:spacing w:val="-11"/>
          <w:sz w:val="22"/>
          <w:szCs w:val="22"/>
        </w:rPr>
        <w:t xml:space="preserve"> </w:t>
      </w:r>
      <w:r>
        <w:rPr>
          <w:color w:val="1D1D1B"/>
          <w:sz w:val="22"/>
          <w:szCs w:val="22"/>
        </w:rPr>
        <w:t>Boards (ERB’s)</w:t>
      </w:r>
    </w:p>
    <w:p>
      <w:pPr>
        <w:pStyle w:val="Normal"/>
        <w:spacing w:lineRule="auto" w:line="257"/>
        <w:ind w:start="2120" w:end="1693"/>
        <w:jc w:val="both"/>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Processing Mode of Exit Review</w:t>
      </w:r>
      <w:r>
        <w:rPr>
          <w:rFonts w:eastAsia="Myriad Pro Light;Segoe UI Light" w:cs="Myriad Pro Light;Segoe UI Light" w:ascii="Myriad Pro Light;Segoe UI Light" w:hAnsi="Myriad Pro Light;Segoe UI Light"/>
          <w:color w:val="1D1D1B"/>
          <w:spacing w:val="-11"/>
        </w:rPr>
        <w:t xml:space="preserve"> </w:t>
      </w:r>
      <w:r>
        <w:rPr>
          <w:rFonts w:eastAsia="Myriad Pro Light;Segoe UI Light" w:cs="Myriad Pro Light;Segoe UI Light" w:ascii="Myriad Pro Light;Segoe UI Light" w:hAnsi="Myriad Pro Light;Segoe UI Light"/>
          <w:color w:val="1D1D1B"/>
        </w:rPr>
        <w:t>Boards (MoEDB)</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Heading3"/>
        <w:spacing w:lineRule="auto" w:line="518"/>
        <w:ind w:end="1551"/>
        <w:rPr/>
      </w:pPr>
      <w:r>
        <w:rPr>
          <w:color w:val="D70929"/>
          <w:sz w:val="22"/>
          <w:szCs w:val="22"/>
        </w:rPr>
        <w:t xml:space="preserve">Please send all enquires to our Group Mailbox as this is regularly checked </w:t>
      </w:r>
    </w:p>
    <w:p>
      <w:pPr>
        <w:pStyle w:val="Heading3"/>
        <w:spacing w:lineRule="auto" w:line="518"/>
        <w:ind w:end="1551"/>
        <w:rPr>
          <w:rFonts w:ascii="Myriad Pro Light;Segoe UI Light" w:hAnsi="Myriad Pro Light;Segoe UI Light" w:eastAsia="Myriad Pro Light;Segoe UI Light" w:cs="Myriad Pro Light;Segoe UI Light"/>
          <w:sz w:val="11"/>
          <w:szCs w:val="11"/>
        </w:rPr>
      </w:pPr>
      <w:r>
        <w:rPr>
          <w:color w:val="1D1D1B"/>
          <w:sz w:val="22"/>
          <w:szCs w:val="22"/>
        </w:rPr>
        <w:t>Air-People-CM-MedCswrk</w:t>
      </w:r>
      <w:r>
        <w:rPr>
          <w:color w:val="1D1D1B"/>
          <w:spacing w:val="-12"/>
          <w:sz w:val="22"/>
          <w:szCs w:val="22"/>
        </w:rPr>
        <w:t xml:space="preserve"> </w:t>
      </w:r>
      <w:r>
        <w:rPr>
          <w:color w:val="1D1D1B"/>
          <w:sz w:val="22"/>
          <w:szCs w:val="22"/>
        </w:rPr>
        <w:t>Mlbx</w:t>
      </w:r>
      <w:r>
        <w:rPr>
          <w:color w:val="1D1D1B"/>
          <w:spacing w:val="-12"/>
          <w:sz w:val="22"/>
          <w:szCs w:val="22"/>
        </w:rPr>
        <w:t xml:space="preserve"> </w:t>
      </w:r>
      <w:r>
        <w:rPr>
          <w:color w:val="1D1D1B"/>
          <w:sz w:val="22"/>
          <w:szCs w:val="22"/>
        </w:rPr>
        <w:t>(MULTIUSER)</w:t>
      </w:r>
    </w:p>
    <w:p>
      <w:pPr>
        <w:pStyle w:val="Normal"/>
        <w:rPr>
          <w:rFonts w:ascii="Myriad Pro Light;Segoe UI Light" w:hAnsi="Myriad Pro Light;Segoe UI Light" w:eastAsia="Myriad Pro Light;Segoe UI Light" w:cs="Myriad Pro Light;Segoe UI Light"/>
          <w:sz w:val="11"/>
          <w:szCs w:val="11"/>
        </w:rPr>
      </w:pPr>
      <w:r>
        <w:rPr>
          <w:rFonts w:eastAsia="Myriad Pro Light;Segoe UI Light" w:cs="Myriad Pro Light;Segoe UI Light" w:ascii="Myriad Pro Light;Segoe UI Light" w:hAnsi="Myriad Pro Light;Segoe UI Light"/>
          <w:sz w:val="11"/>
          <w:szCs w:val="11"/>
        </w:rPr>
      </w:r>
    </w:p>
    <w:p>
      <w:pPr>
        <w:sectPr>
          <w:footerReference w:type="default" r:id="rId239"/>
          <w:footerReference w:type="first" r:id="rId240"/>
          <w:type w:val="nextPage"/>
          <w:pgSz w:w="12750" w:h="17680"/>
          <w:pgMar w:left="0" w:right="0" w:gutter="0" w:header="0" w:top="420" w:footer="693" w:bottom="880"/>
          <w:pgNumType w:fmt="decimal"/>
          <w:formProt w:val="false"/>
          <w:textDirection w:val="lrTb"/>
          <w:docGrid w:type="default" w:linePitch="360" w:charSpace="0"/>
        </w:sectPr>
        <w:pStyle w:val="Normal"/>
        <w:spacing w:before="75" w:after="0"/>
        <w:ind w:firstLine="720" w:start="9360" w:end="2118"/>
        <w:rPr>
          <w:rFonts w:ascii="Myriad Pro Light;Segoe UI Light" w:hAnsi="Myriad Pro Light;Segoe UI Light" w:eastAsia="Myriad Pro Light;Segoe UI Light" w:cs="Myriad Pro Light;Segoe UI Light"/>
          <w:sz w:val="29"/>
          <w:szCs w:val="29"/>
        </w:rPr>
      </w:pPr>
      <w:r>
        <w:rPr>
          <w:rFonts w:ascii="Myriad Pro;Segoe UI" w:hAnsi="Myriad Pro;Segoe UI"/>
          <w:color w:val="1D1D1B"/>
          <w:spacing w:val="-4"/>
          <w:sz w:val="16"/>
        </w:rPr>
        <w:t>PAGE</w:t>
      </w:r>
      <w:r>
        <w:rPr>
          <w:rFonts w:ascii="Myriad Pro;Segoe UI" w:hAnsi="Myriad Pro;Segoe UI"/>
          <w:color w:val="1D1D1B"/>
          <w:spacing w:val="2"/>
          <w:sz w:val="16"/>
        </w:rPr>
        <w:t xml:space="preserve"> </w:t>
      </w:r>
      <w:r>
        <w:rPr>
          <w:rFonts w:ascii="Myriad Pro;Segoe UI" w:hAnsi="Myriad Pro;Segoe UI"/>
          <w:color w:val="1D1D1B"/>
          <w:sz w:val="16"/>
        </w:rPr>
        <w:t>5</w:t>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Heading1"/>
        <w:spacing w:lineRule="exact" w:line="572"/>
        <w:ind w:firstLine="720" w:start="1400" w:end="1977"/>
        <w:rPr>
          <w:b w:val="false"/>
          <w:bCs w:val="false"/>
        </w:rPr>
      </w:pPr>
      <w:r>
        <w:rPr>
          <w:color w:val="0071B9"/>
        </w:rPr>
        <w:t>Informal Medical Boards (IMB)</w:t>
      </w:r>
      <w:r>
        <w:rPr>
          <w:color w:val="0071B9"/>
          <w:spacing w:val="-5"/>
        </w:rPr>
        <w:t xml:space="preserve"> </w:t>
      </w:r>
      <w:r>
        <w:rPr>
          <w:color w:val="0071B9"/>
        </w:rPr>
        <w:t>-</w:t>
      </w:r>
    </w:p>
    <w:p>
      <w:pPr>
        <w:pStyle w:val="Normal"/>
        <w:spacing w:lineRule="exact" w:line="572"/>
        <w:ind w:start="2120" w:end="1977"/>
        <w:rPr>
          <w:rFonts w:ascii="Myriad Pro Light;Segoe UI Light" w:hAnsi="Myriad Pro Light;Segoe UI Light" w:eastAsia="Myriad Pro Light;Segoe UI Light" w:cs="Myriad Pro Light;Segoe UI Light"/>
          <w:sz w:val="36"/>
          <w:szCs w:val="36"/>
        </w:rPr>
      </w:pPr>
      <w:r>
        <w:rPr>
          <w:rFonts w:ascii="Myriad Pro Light;Segoe UI Light" w:hAnsi="Myriad Pro Light;Segoe UI Light"/>
          <w:color w:val="0071B9"/>
          <w:sz w:val="36"/>
          <w:szCs w:val="36"/>
        </w:rPr>
        <w:t>Common</w:t>
      </w:r>
      <w:r>
        <w:rPr>
          <w:rFonts w:ascii="Myriad Pro Light;Segoe UI Light" w:hAnsi="Myriad Pro Light;Segoe UI Light"/>
          <w:color w:val="0071B9"/>
          <w:spacing w:val="3"/>
          <w:sz w:val="36"/>
          <w:szCs w:val="36"/>
        </w:rPr>
        <w:t xml:space="preserve"> </w:t>
      </w:r>
      <w:r>
        <w:rPr>
          <w:rFonts w:ascii="Myriad Pro Light;Segoe UI Light" w:hAnsi="Myriad Pro Light;Segoe UI Light"/>
          <w:color w:val="0071B9"/>
          <w:spacing w:val="-3"/>
          <w:sz w:val="36"/>
          <w:szCs w:val="36"/>
        </w:rPr>
        <w:t>Problems</w:t>
      </w:r>
    </w:p>
    <w:p>
      <w:pPr>
        <w:pStyle w:val="BodyText"/>
        <w:spacing w:lineRule="auto" w:line="257" w:before="200" w:after="0"/>
        <w:ind w:end="1977"/>
        <w:rPr>
          <w:sz w:val="22"/>
          <w:szCs w:val="22"/>
        </w:rPr>
      </w:pPr>
      <w:r>
        <w:rPr>
          <w:color w:val="1D1D1B"/>
          <w:sz w:val="22"/>
          <w:szCs w:val="22"/>
        </w:rPr>
        <w:t>Hundreds of changes of JMES are received in this department every month. They are all read to ensure that they are safe and appropriate, and that the</w:t>
      </w:r>
      <w:r>
        <w:rPr>
          <w:color w:val="1D1D1B"/>
          <w:spacing w:val="-2"/>
          <w:sz w:val="22"/>
          <w:szCs w:val="22"/>
        </w:rPr>
        <w:t xml:space="preserve"> </w:t>
      </w:r>
      <w:r>
        <w:rPr>
          <w:color w:val="1D1D1B"/>
          <w:sz w:val="22"/>
          <w:szCs w:val="22"/>
        </w:rPr>
        <w:t>administrative</w:t>
      </w:r>
      <w:r>
        <w:rPr>
          <w:color w:val="1D1D1B"/>
          <w:spacing w:val="-2"/>
          <w:sz w:val="22"/>
          <w:szCs w:val="22"/>
        </w:rPr>
        <w:t xml:space="preserve"> </w:t>
      </w:r>
      <w:r>
        <w:rPr>
          <w:color w:val="1D1D1B"/>
          <w:sz w:val="22"/>
          <w:szCs w:val="22"/>
        </w:rPr>
        <w:t>content</w:t>
      </w:r>
      <w:r>
        <w:rPr>
          <w:color w:val="1D1D1B"/>
          <w:spacing w:val="-2"/>
          <w:sz w:val="22"/>
          <w:szCs w:val="22"/>
        </w:rPr>
        <w:t xml:space="preserve"> </w:t>
      </w:r>
      <w:r>
        <w:rPr>
          <w:color w:val="1D1D1B"/>
          <w:sz w:val="22"/>
          <w:szCs w:val="22"/>
        </w:rPr>
        <w:t>is</w:t>
      </w:r>
      <w:r>
        <w:rPr>
          <w:color w:val="1D1D1B"/>
          <w:spacing w:val="-2"/>
          <w:sz w:val="22"/>
          <w:szCs w:val="22"/>
        </w:rPr>
        <w:t xml:space="preserve"> </w:t>
      </w:r>
      <w:r>
        <w:rPr>
          <w:color w:val="1D1D1B"/>
          <w:sz w:val="22"/>
          <w:szCs w:val="22"/>
        </w:rPr>
        <w:t>correct.</w:t>
      </w:r>
      <w:r>
        <w:rPr>
          <w:color w:val="1D1D1B"/>
          <w:spacing w:val="-2"/>
          <w:sz w:val="22"/>
          <w:szCs w:val="22"/>
        </w:rPr>
        <w:t xml:space="preserve"> </w:t>
      </w:r>
      <w:r>
        <w:rPr>
          <w:color w:val="1D1D1B"/>
          <w:sz w:val="22"/>
          <w:szCs w:val="22"/>
        </w:rPr>
        <w:t>Once</w:t>
      </w:r>
      <w:r>
        <w:rPr>
          <w:color w:val="1D1D1B"/>
          <w:spacing w:val="-2"/>
          <w:sz w:val="22"/>
          <w:szCs w:val="22"/>
        </w:rPr>
        <w:t xml:space="preserve"> </w:t>
      </w:r>
      <w:r>
        <w:rPr>
          <w:color w:val="1D1D1B"/>
          <w:sz w:val="22"/>
          <w:szCs w:val="22"/>
        </w:rPr>
        <w:t>inputted</w:t>
      </w:r>
      <w:r>
        <w:rPr>
          <w:color w:val="1D1D1B"/>
          <w:spacing w:val="-2"/>
          <w:sz w:val="22"/>
          <w:szCs w:val="22"/>
        </w:rPr>
        <w:t xml:space="preserve"> </w:t>
      </w:r>
      <w:r>
        <w:rPr>
          <w:color w:val="1D1D1B"/>
          <w:sz w:val="22"/>
          <w:szCs w:val="22"/>
        </w:rPr>
        <w:t>on</w:t>
      </w:r>
      <w:r>
        <w:rPr>
          <w:color w:val="1D1D1B"/>
          <w:spacing w:val="-2"/>
          <w:sz w:val="22"/>
          <w:szCs w:val="22"/>
        </w:rPr>
        <w:t xml:space="preserve"> </w:t>
      </w:r>
      <w:r>
        <w:rPr>
          <w:color w:val="1D1D1B"/>
          <w:sz w:val="22"/>
          <w:szCs w:val="22"/>
        </w:rPr>
        <w:t>DMICP/JPA,</w:t>
      </w:r>
      <w:r>
        <w:rPr>
          <w:color w:val="1D1D1B"/>
          <w:spacing w:val="-2"/>
          <w:sz w:val="22"/>
          <w:szCs w:val="22"/>
        </w:rPr>
        <w:t xml:space="preserve"> </w:t>
      </w:r>
      <w:r>
        <w:rPr>
          <w:color w:val="1D1D1B"/>
          <w:sz w:val="22"/>
          <w:szCs w:val="22"/>
        </w:rPr>
        <w:t>the</w:t>
      </w:r>
      <w:r>
        <w:rPr>
          <w:color w:val="1D1D1B"/>
          <w:spacing w:val="-2"/>
          <w:sz w:val="22"/>
          <w:szCs w:val="22"/>
        </w:rPr>
        <w:t xml:space="preserve"> </w:t>
      </w:r>
      <w:r>
        <w:rPr>
          <w:color w:val="1D1D1B"/>
          <w:sz w:val="22"/>
          <w:szCs w:val="22"/>
        </w:rPr>
        <w:t>trade</w:t>
      </w:r>
      <w:r>
        <w:rPr>
          <w:color w:val="1D1D1B"/>
          <w:spacing w:val="-2"/>
          <w:sz w:val="22"/>
          <w:szCs w:val="22"/>
        </w:rPr>
        <w:t xml:space="preserve"> </w:t>
      </w:r>
      <w:r>
        <w:rPr>
          <w:color w:val="1D1D1B"/>
          <w:sz w:val="22"/>
          <w:szCs w:val="22"/>
        </w:rPr>
        <w:t>desks</w:t>
      </w:r>
      <w:r>
        <w:rPr>
          <w:color w:val="1D1D1B"/>
          <w:spacing w:val="-2"/>
          <w:sz w:val="22"/>
          <w:szCs w:val="22"/>
        </w:rPr>
        <w:t xml:space="preserve"> </w:t>
      </w:r>
      <w:r>
        <w:rPr>
          <w:color w:val="1D1D1B"/>
          <w:sz w:val="22"/>
          <w:szCs w:val="22"/>
        </w:rPr>
        <w:t>have</w:t>
      </w:r>
      <w:r>
        <w:rPr>
          <w:color w:val="1D1D1B"/>
          <w:spacing w:val="-2"/>
          <w:sz w:val="22"/>
          <w:szCs w:val="22"/>
        </w:rPr>
        <w:t xml:space="preserve"> </w:t>
      </w:r>
      <w:r>
        <w:rPr>
          <w:color w:val="1D1D1B"/>
          <w:sz w:val="22"/>
          <w:szCs w:val="22"/>
        </w:rPr>
        <w:t>access</w:t>
      </w:r>
      <w:r>
        <w:rPr>
          <w:color w:val="1D1D1B"/>
          <w:spacing w:val="-2"/>
          <w:sz w:val="22"/>
          <w:szCs w:val="22"/>
        </w:rPr>
        <w:t xml:space="preserve"> </w:t>
      </w:r>
      <w:r>
        <w:rPr>
          <w:color w:val="1D1D1B"/>
          <w:sz w:val="22"/>
          <w:szCs w:val="22"/>
        </w:rPr>
        <w:t>to</w:t>
      </w:r>
      <w:r>
        <w:rPr>
          <w:color w:val="1D1D1B"/>
          <w:spacing w:val="-2"/>
          <w:sz w:val="22"/>
          <w:szCs w:val="22"/>
        </w:rPr>
        <w:t xml:space="preserve"> </w:t>
      </w:r>
      <w:r>
        <w:rPr>
          <w:color w:val="1D1D1B"/>
          <w:sz w:val="22"/>
          <w:szCs w:val="22"/>
        </w:rPr>
        <w:t>the</w:t>
      </w:r>
      <w:r>
        <w:rPr>
          <w:color w:val="1D1D1B"/>
          <w:spacing w:val="-2"/>
          <w:sz w:val="22"/>
          <w:szCs w:val="22"/>
        </w:rPr>
        <w:t xml:space="preserve"> J</w:t>
      </w:r>
      <w:r>
        <w:rPr>
          <w:color w:val="1D1D1B"/>
          <w:sz w:val="22"/>
          <w:szCs w:val="22"/>
        </w:rPr>
        <w:t>MES and limitations. The following are some of the most common reasons why initial Informal Medical Boards (IMB’s) are returned to units for</w:t>
      </w:r>
      <w:r>
        <w:rPr>
          <w:color w:val="1D1D1B"/>
          <w:spacing w:val="-23"/>
          <w:sz w:val="22"/>
          <w:szCs w:val="22"/>
        </w:rPr>
        <w:t xml:space="preserve"> </w:t>
      </w:r>
      <w:r>
        <w:rPr>
          <w:color w:val="1D1D1B"/>
          <w:sz w:val="22"/>
          <w:szCs w:val="22"/>
        </w:rPr>
        <w:t>correction:</w:t>
      </w:r>
    </w:p>
    <w:p>
      <w:pPr>
        <w:pStyle w:val="Normal"/>
        <w:spacing w:before="12" w:after="0"/>
        <w:ind w:end="1977"/>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ColorfulList-Accent11"/>
        <w:tabs>
          <w:tab w:val="clear" w:pos="720"/>
          <w:tab w:val="left" w:pos="2405" w:leader="none"/>
        </w:tabs>
        <w:ind w:start="2120" w:end="1977"/>
        <w:rPr/>
      </w:pPr>
      <w:r>
        <w:rPr>
          <w:rFonts w:ascii="Myriad Pro Light;Segoe UI Light" w:hAnsi="Myriad Pro Light;Segoe UI Light"/>
          <w:color w:val="1D1D1B"/>
        </w:rPr>
        <w:t xml:space="preserve">1. Timeliness of IMB submissions. </w:t>
      </w:r>
      <w:r>
        <w:rPr>
          <w:rFonts w:ascii="Myriad Pro Light;Segoe UI Light" w:hAnsi="Myriad Pro Light;Segoe UI Light"/>
          <w:color w:val="1D1D1B"/>
          <w:spacing w:val="-3"/>
        </w:rPr>
        <w:t xml:space="preserve">Your </w:t>
      </w:r>
      <w:r>
        <w:rPr>
          <w:rFonts w:ascii="Myriad Pro Light;Segoe UI Light" w:hAnsi="Myriad Pro Light;Segoe UI Light"/>
          <w:color w:val="1D1D1B"/>
        </w:rPr>
        <w:t xml:space="preserve">attention is drawn to </w:t>
      </w:r>
      <w:r>
        <w:rPr>
          <w:rFonts w:ascii="Myriad Pro Semibold;Segoe UI" w:hAnsi="Myriad Pro Semibold;Segoe UI"/>
          <w:color w:val="00B0F0"/>
        </w:rPr>
        <w:t>AP1269A Lflt 2-03 Para</w:t>
      </w:r>
      <w:r>
        <w:rPr>
          <w:rFonts w:ascii="Myriad Pro Semibold;Segoe UI" w:hAnsi="Myriad Pro Semibold;Segoe UI"/>
          <w:color w:val="00B0F0"/>
          <w:spacing w:val="-25"/>
        </w:rPr>
        <w:t xml:space="preserve"> </w:t>
      </w:r>
      <w:r>
        <w:rPr>
          <w:rFonts w:ascii="Myriad Pro Semibold;Segoe UI" w:hAnsi="Myriad Pro Semibold;Segoe UI"/>
          <w:color w:val="00B0F0"/>
        </w:rPr>
        <w:t>2</w:t>
      </w:r>
      <w:r>
        <w:rPr>
          <w:rFonts w:ascii="Myriad Pro Semibold;Segoe UI" w:hAnsi="Myriad Pro Semibold;Segoe UI"/>
          <w:b/>
          <w:color w:val="00B0F0"/>
        </w:rPr>
        <w:t>.</w:t>
      </w:r>
      <w:r>
        <w:rPr>
          <w:rFonts w:ascii="Myriad Pro Semibold;Segoe UI" w:hAnsi="Myriad Pro Semibold;Segoe UI"/>
          <w:b/>
          <w:color w:val="0071B9"/>
        </w:rPr>
        <w:t xml:space="preserve"> </w:t>
      </w:r>
      <w:r>
        <w:rPr>
          <w:color w:val="1D1D1B"/>
        </w:rPr>
        <w:t>It is important that this Office is informed of any TJMES awarded by IMB at the earliest</w:t>
      </w:r>
      <w:r>
        <w:rPr>
          <w:color w:val="1D1D1B"/>
          <w:spacing w:val="3"/>
        </w:rPr>
        <w:t xml:space="preserve"> </w:t>
      </w:r>
      <w:r>
        <w:rPr>
          <w:color w:val="1D1D1B"/>
        </w:rPr>
        <w:t>opportunity.</w:t>
      </w:r>
    </w:p>
    <w:p>
      <w:pPr>
        <w:pStyle w:val="Normal"/>
        <w:spacing w:before="4" w:after="0"/>
        <w:ind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tabs>
          <w:tab w:val="clear" w:pos="720"/>
          <w:tab w:val="left" w:pos="2405" w:leader="none"/>
        </w:tabs>
        <w:spacing w:lineRule="auto" w:line="257"/>
        <w:ind w:start="2120" w:end="1977"/>
        <w:jc w:val="both"/>
        <w:rPr>
          <w:rFonts w:ascii="Myriad Pro Light;Segoe UI Light" w:hAnsi="Myriad Pro Light;Segoe UI Light" w:eastAsia="Myriad Pro Light;Segoe UI Light" w:cs="Myriad Pro Light;Segoe UI Light"/>
          <w:strike/>
          <w:color w:val="1D1D1B"/>
        </w:rPr>
      </w:pPr>
      <w:r>
        <w:rPr>
          <w:rFonts w:eastAsia="Myriad Pro Semibold;Segoe UI" w:cs="Myriad Pro Semibold;Segoe UI" w:ascii="Myriad Pro Semibold;Segoe UI" w:hAnsi="Myriad Pro Semibold;Segoe UI"/>
          <w:bCs/>
          <w:color w:val="0071B9"/>
        </w:rPr>
        <w:t>Your TJMES award is an occupational assessment. Unless it is blindingly obvious, include a brief statement in the narrative about how their condition affects their assigned role, expanding as necessary.</w:t>
      </w:r>
    </w:p>
    <w:p>
      <w:pPr>
        <w:pStyle w:val="Normal"/>
        <w:spacing w:before="12" w:after="0"/>
        <w:ind w:end="1977"/>
        <w:rPr>
          <w:rFonts w:ascii="Myriad Pro Semibold;Segoe UI" w:hAnsi="Myriad Pro Semibold;Segoe UI" w:eastAsia="Myriad Pro Semibold;Segoe UI" w:cs="Myriad Pro Semibold;Segoe UI"/>
          <w:b/>
          <w:bCs/>
          <w:strike/>
          <w:color w:val="1D1D1B"/>
        </w:rPr>
      </w:pPr>
      <w:r>
        <w:rPr>
          <w:rFonts w:eastAsia="Myriad Pro Semibold;Segoe UI" w:cs="Myriad Pro Semibold;Segoe UI" w:ascii="Myriad Pro Semibold;Segoe UI" w:hAnsi="Myriad Pro Semibold;Segoe UI"/>
          <w:b/>
          <w:bCs/>
          <w:strike/>
          <w:color w:val="1D1D1B"/>
        </w:rPr>
      </w:r>
    </w:p>
    <w:p>
      <w:pPr>
        <w:pStyle w:val="ColorfulList-Accent11"/>
        <w:tabs>
          <w:tab w:val="clear" w:pos="720"/>
          <w:tab w:val="left" w:pos="2405" w:leader="none"/>
        </w:tabs>
        <w:spacing w:lineRule="auto" w:line="257"/>
        <w:ind w:start="2120"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3. When limitation Code 9301 – Unfit for wearing Service Footwear is used, please specify the</w:t>
      </w:r>
      <w:r>
        <w:rPr>
          <w:rFonts w:eastAsia="Myriad Pro Light;Segoe UI Light" w:cs="Myriad Pro Light;Segoe UI Light" w:ascii="Myriad Pro Light;Segoe UI Light" w:hAnsi="Myriad Pro Light;Segoe UI Light"/>
          <w:color w:val="1D1D1B"/>
          <w:spacing w:val="-8"/>
        </w:rPr>
        <w:t xml:space="preserve"> </w:t>
      </w:r>
      <w:r>
        <w:rPr>
          <w:rFonts w:eastAsia="Myriad Pro Semibold;Segoe UI" w:cs="Myriad Pro Semibold;Segoe UI" w:ascii="Myriad Pro Semibold;Segoe UI" w:hAnsi="Myriad Pro Semibold;Segoe UI"/>
          <w:bCs/>
          <w:color w:val="0071B9"/>
        </w:rPr>
        <w:t>type of</w:t>
      </w:r>
      <w:r>
        <w:rPr>
          <w:rFonts w:eastAsia="Myriad Pro Semibold;Segoe UI" w:cs="Myriad Pro Semibold;Segoe UI" w:ascii="Myriad Pro Semibold;Segoe UI" w:hAnsi="Myriad Pro Semibold;Segoe UI"/>
          <w:bCs/>
          <w:color w:val="0071B9"/>
          <w:spacing w:val="-5"/>
        </w:rPr>
        <w:t xml:space="preserve"> </w:t>
      </w:r>
      <w:r>
        <w:rPr>
          <w:rFonts w:eastAsia="Myriad Pro Semibold;Segoe UI" w:cs="Myriad Pro Semibold;Segoe UI" w:ascii="Myriad Pro Semibold;Segoe UI" w:hAnsi="Myriad Pro Semibold;Segoe UI"/>
          <w:bCs/>
          <w:color w:val="0071B9"/>
        </w:rPr>
        <w:t>footwear</w:t>
      </w:r>
      <w:r>
        <w:rPr>
          <w:rFonts w:eastAsia="Myriad Pro Light;Segoe UI Light" w:cs="Myriad Pro Light;Segoe UI Light" w:ascii="Myriad Pro Light;Segoe UI Light" w:hAnsi="Myriad Pro Light;Segoe UI Light"/>
          <w:color w:val="1D1D1B"/>
        </w:rPr>
        <w:t>.</w:t>
      </w:r>
    </w:p>
    <w:p>
      <w:pPr>
        <w:pStyle w:val="ColorfulList-Accent11"/>
        <w:tabs>
          <w:tab w:val="clear" w:pos="720"/>
          <w:tab w:val="left" w:pos="2405" w:leader="none"/>
        </w:tabs>
        <w:spacing w:lineRule="auto" w:line="257" w:before="4" w:after="0"/>
        <w:ind w:start="2120" w:end="1977"/>
        <w:rPr>
          <w:rFonts w:ascii="Myriad Pro Semibold;Segoe UI" w:hAnsi="Myriad Pro Semibold;Segoe UI" w:eastAsia="Myriad Pro Semibold;Segoe UI" w:cs="Myriad Pro Semibold;Segoe UI"/>
        </w:rPr>
      </w:pPr>
      <w:r>
        <w:rPr>
          <w:rFonts w:ascii="Myriad Pro Light;Segoe UI Light" w:hAnsi="Myriad Pro Light;Segoe UI Light"/>
          <w:color w:val="1D1D1B"/>
        </w:rPr>
        <w:t>4. If someone is upgraded for a condition, but is then downgraded once again for the same condition within the next 6 months then the start date is that of the original award.</w:t>
      </w:r>
      <w:r>
        <w:rPr>
          <w:rFonts w:ascii="Myriad Pro Semibold;Segoe UI" w:hAnsi="Myriad Pro Semibold;Segoe UI"/>
          <w:b/>
          <w:color w:val="0071B9"/>
        </w:rPr>
        <w:t xml:space="preserve"> </w:t>
      </w:r>
      <w:r>
        <w:rPr>
          <w:rFonts w:ascii="Myriad Pro Semibold;Segoe UI" w:hAnsi="Myriad Pro Semibold;Segoe UI"/>
          <w:b/>
          <w:color w:val="00B0F0"/>
        </w:rPr>
        <w:t>(</w:t>
      </w:r>
      <w:r>
        <w:rPr>
          <w:rFonts w:ascii="Myriad Pro Semibold;Segoe UI" w:hAnsi="Myriad Pro Semibold;Segoe UI"/>
          <w:color w:val="00B0F0"/>
        </w:rPr>
        <w:t>AP 1269A Lflt</w:t>
      </w:r>
      <w:r>
        <w:rPr>
          <w:rFonts w:ascii="Myriad Pro Semibold;Segoe UI" w:hAnsi="Myriad Pro Semibold;Segoe UI"/>
          <w:color w:val="00B0F0"/>
          <w:spacing w:val="-13"/>
        </w:rPr>
        <w:t xml:space="preserve"> </w:t>
      </w:r>
      <w:r>
        <w:rPr>
          <w:rFonts w:ascii="Myriad Pro Semibold;Segoe UI" w:hAnsi="Myriad Pro Semibold;Segoe UI"/>
          <w:color w:val="00B0F0"/>
        </w:rPr>
        <w:t>2-03 Para</w:t>
      </w:r>
      <w:r>
        <w:rPr>
          <w:rFonts w:ascii="Myriad Pro Semibold;Segoe UI" w:hAnsi="Myriad Pro Semibold;Segoe UI"/>
          <w:color w:val="00B0F0"/>
          <w:spacing w:val="-7"/>
        </w:rPr>
        <w:t xml:space="preserve"> </w:t>
      </w:r>
      <w:r>
        <w:rPr>
          <w:rFonts w:ascii="Myriad Pro Semibold;Segoe UI" w:hAnsi="Myriad Pro Semibold;Segoe UI"/>
          <w:color w:val="00B0F0"/>
        </w:rPr>
        <w:t>10a)</w:t>
      </w:r>
      <w:r>
        <w:rPr>
          <w:rFonts w:ascii="Myriad Pro Semibold;Segoe UI" w:hAnsi="Myriad Pro Semibold;Segoe UI"/>
          <w:color w:val="0071B9"/>
        </w:rPr>
        <w:t>.</w:t>
      </w:r>
    </w:p>
    <w:p>
      <w:pPr>
        <w:pStyle w:val="Normal"/>
        <w:spacing w:before="12" w:after="0"/>
        <w:ind w:end="1977"/>
        <w:rPr>
          <w:rFonts w:ascii="Myriad Pro Semibold;Segoe UI" w:hAnsi="Myriad Pro Semibold;Segoe UI" w:eastAsia="Myriad Pro Semibold;Segoe UI" w:cs="Myriad Pro Semibold;Segoe UI"/>
          <w:b/>
          <w:bCs/>
        </w:rPr>
      </w:pPr>
      <w:r>
        <w:rPr>
          <w:rFonts w:eastAsia="Myriad Pro Semibold;Segoe UI" w:cs="Myriad Pro Semibold;Segoe UI" w:ascii="Myriad Pro Semibold;Segoe UI" w:hAnsi="Myriad Pro Semibold;Segoe UI"/>
          <w:b/>
          <w:bCs/>
        </w:rPr>
      </w:r>
    </w:p>
    <w:p>
      <w:pPr>
        <w:pStyle w:val="ColorfulList-Accent11"/>
        <w:tabs>
          <w:tab w:val="clear" w:pos="720"/>
          <w:tab w:val="left" w:pos="2405" w:leader="none"/>
        </w:tabs>
        <w:spacing w:lineRule="auto" w:line="257"/>
        <w:ind w:start="2120" w:end="1977"/>
        <w:rPr>
          <w:rFonts w:ascii="Myriad Pro Semibold;Segoe UI" w:hAnsi="Myriad Pro Semibold;Segoe UI" w:eastAsia="Myriad Pro Semibold;Segoe UI" w:cs="Myriad Pro Semibold;Segoe UI"/>
        </w:rPr>
      </w:pPr>
      <w:r>
        <w:rPr>
          <w:rFonts w:ascii="Myriad Pro Light;Segoe UI Light" w:hAnsi="Myriad Pro Light;Segoe UI Light"/>
          <w:color w:val="1D1D1B"/>
        </w:rPr>
        <w:t xml:space="preserve">5. Psychiatric conditions should carry the limitations ‘Unfit Handling Live Arms’ and ‘Unfit Service Outside Base Areas’ as a minimum </w:t>
      </w:r>
      <w:r>
        <w:rPr>
          <w:rFonts w:ascii="Myriad Pro Semibold;Segoe UI" w:hAnsi="Myriad Pro Semibold;Segoe UI"/>
          <w:color w:val="0071B9"/>
        </w:rPr>
        <w:t xml:space="preserve">(see </w:t>
      </w:r>
      <w:r>
        <w:rPr>
          <w:rFonts w:ascii="Myriad Pro Semibold;Segoe UI" w:hAnsi="Myriad Pro Semibold;Segoe UI"/>
          <w:color w:val="00B0F0"/>
        </w:rPr>
        <w:t>AP1269A Lflt 5-12 Para 25</w:t>
      </w:r>
      <w:r>
        <w:rPr>
          <w:rFonts w:ascii="Myriad Pro Semibold;Segoe UI" w:hAnsi="Myriad Pro Semibold;Segoe UI"/>
          <w:color w:val="0071B9"/>
        </w:rPr>
        <w:t>) S7R attracts P7R and Unfit handling live arms (see JSP 346). For those SP in safety critical roles, do consider whether medlim 1400 is required, but do not overuse it as a routine default.</w:t>
      </w:r>
    </w:p>
    <w:p>
      <w:pPr>
        <w:pStyle w:val="Normal"/>
        <w:spacing w:before="12" w:after="0"/>
        <w:ind w:end="1977"/>
        <w:rPr>
          <w:rFonts w:ascii="Myriad Pro Semibold;Segoe UI" w:hAnsi="Myriad Pro Semibold;Segoe UI" w:eastAsia="Myriad Pro Semibold;Segoe UI" w:cs="Myriad Pro Semibold;Segoe UI"/>
          <w:b/>
          <w:bCs/>
        </w:rPr>
      </w:pPr>
      <w:r>
        <w:rPr>
          <w:rFonts w:eastAsia="Myriad Pro Semibold;Segoe UI" w:cs="Myriad Pro Semibold;Segoe UI" w:ascii="Myriad Pro Semibold;Segoe UI" w:hAnsi="Myriad Pro Semibold;Segoe UI"/>
          <w:b/>
          <w:bCs/>
        </w:rPr>
      </w:r>
    </w:p>
    <w:p>
      <w:pPr>
        <w:pStyle w:val="ColorfulList-Accent11"/>
        <w:tabs>
          <w:tab w:val="clear" w:pos="720"/>
          <w:tab w:val="left" w:pos="2405" w:leader="none"/>
        </w:tabs>
        <w:spacing w:lineRule="auto" w:line="257"/>
        <w:ind w:start="2120" w:end="1977"/>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6. Remember to include any appropriate permanent limitations in any subsequent temporary downgrading. Those limitations remain valid on their employability and should be included on the new</w:t>
      </w:r>
      <w:r>
        <w:rPr>
          <w:rFonts w:ascii="Myriad Pro Light;Segoe UI Light" w:hAnsi="Myriad Pro Light;Segoe UI Light"/>
          <w:color w:val="1D1D1B"/>
          <w:spacing w:val="-2"/>
        </w:rPr>
        <w:t xml:space="preserve"> </w:t>
      </w:r>
      <w:r>
        <w:rPr>
          <w:rFonts w:ascii="Myriad Pro Light;Segoe UI Light" w:hAnsi="Myriad Pro Light;Segoe UI Light"/>
          <w:color w:val="1D1D1B"/>
        </w:rPr>
        <w:t>TJMES.</w:t>
      </w:r>
    </w:p>
    <w:p>
      <w:pPr>
        <w:pStyle w:val="Normal"/>
        <w:spacing w:before="12" w:after="0"/>
        <w:ind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ind w:start="2127" w:end="1977"/>
        <w:rPr>
          <w:rFonts w:ascii="Myriad Pro Semibold;Segoe UI" w:hAnsi="Myriad Pro Semibold;Segoe UI" w:eastAsia="Myriad Pro Semibold;Segoe UI" w:cs="Myriad Pro Semibold;Segoe UI"/>
        </w:rPr>
      </w:pPr>
      <w:r>
        <w:rPr>
          <w:rFonts w:ascii="Myriad Pro Light;Segoe UI Light" w:hAnsi="Myriad Pro Light;Segoe UI Light"/>
          <w:color w:val="1D1D1B"/>
          <w:spacing w:val="-3"/>
        </w:rPr>
        <w:t xml:space="preserve">7. For </w:t>
      </w:r>
      <w:r>
        <w:rPr>
          <w:rFonts w:ascii="Myriad Pro Light;Segoe UI Light" w:hAnsi="Myriad Pro Light;Segoe UI Light"/>
          <w:color w:val="1D1D1B"/>
        </w:rPr>
        <w:t xml:space="preserve">all Temp Non-Effective (TNE) JMES, please ensure that you include </w:t>
      </w:r>
      <w:r>
        <w:rPr>
          <w:rFonts w:ascii="Myriad Pro Semibold;Segoe UI" w:hAnsi="Myriad Pro Semibold;Segoe UI"/>
          <w:b/>
          <w:color w:val="D70929"/>
        </w:rPr>
        <w:t xml:space="preserve">ROHT approval </w:t>
      </w:r>
      <w:r>
        <w:rPr>
          <w:rFonts w:ascii="Myriad Pro Light;Segoe UI Light" w:hAnsi="Myriad Pro Light;Segoe UI Light"/>
          <w:color w:val="1D1D1B"/>
        </w:rPr>
        <w:t xml:space="preserve">in the F Med 23 narrative. </w:t>
      </w:r>
      <w:r>
        <w:rPr>
          <w:rFonts w:ascii="Myriad Pro Semibold;Segoe UI" w:hAnsi="Myriad Pro Semibold;Segoe UI"/>
          <w:color w:val="00B0F0"/>
          <w:highlight w:val="yellow"/>
        </w:rPr>
        <w:t>(AP 1269A Lflt 2-03 Annex C Para</w:t>
      </w:r>
      <w:r>
        <w:rPr>
          <w:rFonts w:ascii="Myriad Pro Semibold;Segoe UI" w:hAnsi="Myriad Pro Semibold;Segoe UI"/>
          <w:color w:val="00B0F0"/>
          <w:spacing w:val="-12"/>
          <w:highlight w:val="yellow"/>
        </w:rPr>
        <w:t xml:space="preserve"> </w:t>
      </w:r>
      <w:r>
        <w:rPr>
          <w:rFonts w:ascii="Myriad Pro Semibold;Segoe UI" w:hAnsi="Myriad Pro Semibold;Segoe UI"/>
          <w:color w:val="00B0F0"/>
          <w:highlight w:val="yellow"/>
        </w:rPr>
        <w:t>6a(2)(f))</w:t>
      </w:r>
      <w:r>
        <w:rPr>
          <w:rFonts w:ascii="Myriad Pro Semibold;Segoe UI" w:hAnsi="Myriad Pro Semibold;Segoe UI"/>
          <w:color w:val="0071B9"/>
        </w:rPr>
        <w:t xml:space="preserve">. </w:t>
      </w:r>
    </w:p>
    <w:p>
      <w:pPr>
        <w:pStyle w:val="Normal"/>
        <w:spacing w:before="4" w:after="0"/>
        <w:ind w:end="1977"/>
        <w:rPr>
          <w:rFonts w:ascii="Myriad Pro Light;Segoe UI Light" w:hAnsi="Myriad Pro Light;Segoe UI Light" w:eastAsia="Myriad Pro Semibold;Segoe UI" w:cs="Myriad Pro Semibold;Segoe UI"/>
          <w:b/>
          <w:bCs/>
        </w:rPr>
      </w:pPr>
      <w:r>
        <w:rPr>
          <w:rFonts w:eastAsia="Myriad Pro Semibold;Segoe UI" w:cs="Myriad Pro Semibold;Segoe UI" w:ascii="Myriad Pro Light;Segoe UI Light" w:hAnsi="Myriad Pro Light;Segoe UI Light"/>
          <w:b/>
          <w:bCs/>
        </w:rPr>
      </w:r>
    </w:p>
    <w:p>
      <w:pPr>
        <w:pStyle w:val="ColorfulList-Accent11"/>
        <w:spacing w:before="20" w:after="0"/>
        <w:ind w:start="2127" w:end="1977"/>
        <w:rPr/>
      </w:pPr>
      <w:r>
        <w:rPr>
          <w:rFonts w:cs="Myriad Pro Light;Segoe UI Light" w:ascii="Myriad Pro Light;Segoe UI Light" w:hAnsi="Myriad Pro Light;Segoe UI Light"/>
          <w:color w:val="1D1D1B"/>
        </w:rPr>
        <w:t xml:space="preserve">8. </w:t>
      </w:r>
      <w:r>
        <w:rPr>
          <w:rFonts w:ascii="Myriad Pro Light;Segoe UI Light" w:hAnsi="Myriad Pro Light;Segoe UI Light"/>
        </w:rPr>
        <w:t xml:space="preserve">Pregnancy – If you do not award E-6, please briefly state why in the narrative (e.g. Consent withheld) so that CMMC knows it was intentional rather than a typo. </w:t>
      </w:r>
      <w:r>
        <w:rPr>
          <w:rFonts w:ascii="Myriad Pro Light;Segoe UI Light" w:hAnsi="Myriad Pro Light;Segoe UI Light"/>
          <w:b/>
          <w:color w:val="00B0F0"/>
        </w:rPr>
        <w:t>(</w:t>
      </w:r>
      <w:r>
        <w:rPr>
          <w:rFonts w:ascii="Myriad Pro Light;Segoe UI Light" w:hAnsi="Myriad Pro Light;Segoe UI Light"/>
          <w:color w:val="00B0F0"/>
        </w:rPr>
        <w:t>AP1269A Lflt 2-03 Annex B</w:t>
      </w:r>
      <w:r>
        <w:rPr>
          <w:rFonts w:ascii="Myriad Pro Light;Segoe UI Light" w:hAnsi="Myriad Pro Light;Segoe UI Light"/>
          <w:b/>
          <w:color w:val="00B0F0"/>
        </w:rPr>
        <w:t>)</w:t>
      </w:r>
    </w:p>
    <w:p>
      <w:pPr>
        <w:pStyle w:val="Normal"/>
        <w:spacing w:before="4" w:after="0"/>
        <w:ind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tabs>
          <w:tab w:val="clear" w:pos="720"/>
          <w:tab w:val="left" w:pos="2405" w:leader="none"/>
        </w:tabs>
        <w:spacing w:lineRule="auto" w:line="257"/>
        <w:ind w:start="2120" w:end="1977"/>
        <w:rPr>
          <w:rFonts w:ascii="Myriad Pro Light;Segoe UI Light" w:hAnsi="Myriad Pro Light;Segoe UI Light" w:cs="Myriad Pro Light;Segoe UI Light"/>
          <w:b/>
          <w:color w:val="2E74B5"/>
        </w:rPr>
      </w:pPr>
      <w:r>
        <w:rPr>
          <w:rFonts w:cs="Myriad Pro Light;Segoe UI Light" w:ascii="Myriad Pro Light;Segoe UI Light" w:hAnsi="Myriad Pro Light;Segoe UI Light"/>
          <w:color w:val="1D1D1B"/>
        </w:rPr>
        <w:t>9. Please</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remember</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that</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when</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awarding</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a</w:t>
      </w:r>
      <w:r>
        <w:rPr>
          <w:rFonts w:cs="Myriad Pro Light;Segoe UI Light" w:ascii="Myriad Pro Light;Segoe UI Light" w:hAnsi="Myriad Pro Light;Segoe UI Light"/>
          <w:color w:val="1D1D1B"/>
          <w:spacing w:val="-11"/>
        </w:rPr>
        <w:t xml:space="preserve"> </w:t>
      </w:r>
      <w:r>
        <w:rPr>
          <w:rFonts w:cs="Myriad Pro Light;Segoe UI Light" w:ascii="Myriad Pro Light;Segoe UI Light" w:hAnsi="Myriad Pro Light;Segoe UI Light"/>
          <w:color w:val="1D1D1B"/>
        </w:rPr>
        <w:t>TJMES</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for</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more</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than</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6</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months,</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a</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clinical</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update</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is</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required</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at</w:t>
      </w:r>
      <w:r>
        <w:rPr>
          <w:rFonts w:cs="Myriad Pro Light;Segoe UI Light" w:ascii="Myriad Pro Light;Segoe UI Light" w:hAnsi="Myriad Pro Light;Segoe UI Light"/>
          <w:color w:val="1D1D1B"/>
          <w:spacing w:val="-2"/>
        </w:rPr>
        <w:t xml:space="preserve"> </w:t>
      </w:r>
      <w:r>
        <w:rPr>
          <w:rFonts w:cs="Myriad Pro Light;Segoe UI Light" w:ascii="Myriad Pro Light;Segoe UI Light" w:hAnsi="Myriad Pro Light;Segoe UI Light"/>
          <w:color w:val="1D1D1B"/>
        </w:rPr>
        <w:t>6 monthly</w:t>
      </w:r>
      <w:r>
        <w:rPr>
          <w:rFonts w:cs="Myriad Pro Light;Segoe UI Light" w:ascii="Myriad Pro Light;Segoe UI Light" w:hAnsi="Myriad Pro Light;Segoe UI Light"/>
          <w:color w:val="1D1D1B"/>
          <w:spacing w:val="-1"/>
        </w:rPr>
        <w:t xml:space="preserve"> </w:t>
      </w:r>
      <w:r>
        <w:rPr>
          <w:rFonts w:cs="Myriad Pro Light;Segoe UI Light" w:ascii="Myriad Pro Light;Segoe UI Light" w:hAnsi="Myriad Pro Light;Segoe UI Light"/>
          <w:color w:val="1D1D1B"/>
        </w:rPr>
        <w:t xml:space="preserve">intervals. </w:t>
      </w:r>
      <w:r>
        <w:rPr>
          <w:rFonts w:cs="Myriad Pro Light;Segoe UI Light" w:ascii="Myriad Pro Light;Segoe UI Light" w:hAnsi="Myriad Pro Light;Segoe UI Light"/>
          <w:color w:val="00B0F0"/>
        </w:rPr>
        <w:t>(See AP1269A Lflt 2-03 Para 8-12)</w:t>
      </w:r>
    </w:p>
    <w:p>
      <w:pPr>
        <w:pStyle w:val="ColorfulList-Accent11"/>
        <w:tabs>
          <w:tab w:val="clear" w:pos="720"/>
          <w:tab w:val="left" w:pos="2405" w:leader="none"/>
        </w:tabs>
        <w:spacing w:lineRule="auto" w:line="257"/>
        <w:ind w:start="2120" w:end="1977"/>
        <w:rPr>
          <w:rFonts w:ascii="Myriad Pro Light;Segoe UI Light" w:hAnsi="Myriad Pro Light;Segoe UI Light" w:cs="Myriad Pro Light;Segoe UI Light"/>
          <w:b/>
          <w:color w:val="1D1D1B"/>
        </w:rPr>
      </w:pPr>
      <w:r>
        <w:rPr>
          <w:rFonts w:cs="Myriad Pro Light;Segoe UI Light" w:ascii="Myriad Pro Light;Segoe UI Light" w:hAnsi="Myriad Pro Light;Segoe UI Light"/>
          <w:b/>
          <w:color w:val="1D1D1B"/>
        </w:rPr>
      </w:r>
    </w:p>
    <w:p>
      <w:pPr>
        <w:pStyle w:val="ColorfulList-Accent11"/>
        <w:tabs>
          <w:tab w:val="clear" w:pos="720"/>
          <w:tab w:val="left" w:pos="2405" w:leader="none"/>
        </w:tabs>
        <w:spacing w:lineRule="auto" w:line="257"/>
        <w:ind w:start="2120" w:end="1977"/>
        <w:rPr>
          <w:rFonts w:ascii="Myriad Pro Light;Segoe UI Light" w:hAnsi="Myriad Pro Light;Segoe UI Light" w:eastAsia="Myriad Pro Light;Segoe UI Light" w:cs="Myriad Pro Light;Segoe UI Light"/>
          <w:b/>
          <w:color w:val="00B0F0"/>
        </w:rPr>
      </w:pPr>
      <w:r>
        <w:rPr>
          <w:rFonts w:cs="Myriad Pro Light;Segoe UI Light" w:ascii="Myriad Pro Light;Segoe UI Light" w:hAnsi="Myriad Pro Light;Segoe UI Light"/>
          <w:color w:val="1D1D1B"/>
        </w:rPr>
        <w:t xml:space="preserve">10. RAF personnel can be awarded a TJMES for up to 18 months (in periods of 6 months).  </w:t>
      </w:r>
      <w:r>
        <w:rPr>
          <w:rFonts w:cs="Myriad Pro Light;Segoe UI Light" w:ascii="Myriad Pro Light;Segoe UI Light" w:hAnsi="Myriad Pro Light;Segoe UI Light"/>
          <w:color w:val="00B0F0"/>
        </w:rPr>
        <w:t>(AP1269A Lflt 1-01 Para 9 and Lflt 2-03 Paras 8-12)</w:t>
      </w:r>
    </w:p>
    <w:p>
      <w:pPr>
        <w:pStyle w:val="ColorfulList-Accent11"/>
        <w:tabs>
          <w:tab w:val="clear" w:pos="720"/>
          <w:tab w:val="left" w:pos="2405" w:leader="none"/>
        </w:tabs>
        <w:spacing w:lineRule="auto" w:line="257"/>
        <w:ind w:start="2120" w:end="1977"/>
        <w:rPr>
          <w:rFonts w:ascii="Myriad Pro Light;Segoe UI Light" w:hAnsi="Myriad Pro Light;Segoe UI Light" w:eastAsia="Myriad Pro;Segoe UI" w:cs="Myriad Pro;Segoe UI"/>
          <w:b/>
          <w:color w:val="1D1D1B"/>
        </w:rPr>
      </w:pPr>
      <w:r>
        <w:rPr>
          <w:rFonts w:eastAsia="Myriad Pro;Segoe UI" w:cs="Myriad Pro;Segoe UI" w:ascii="Myriad Pro Light;Segoe UI Light" w:hAnsi="Myriad Pro Light;Segoe UI Light"/>
          <w:b/>
          <w:color w:val="1D1D1B"/>
        </w:rPr>
      </w:r>
    </w:p>
    <w:p>
      <w:pPr>
        <w:pStyle w:val="ColorfulList-Accent11"/>
        <w:tabs>
          <w:tab w:val="clear" w:pos="720"/>
          <w:tab w:val="left" w:pos="2405" w:leader="none"/>
        </w:tabs>
        <w:spacing w:lineRule="auto" w:line="257"/>
        <w:ind w:start="2120" w:end="1977"/>
        <w:rPr>
          <w:rFonts w:ascii="Myriad Pro;Segoe UI" w:hAnsi="Myriad Pro;Segoe UI"/>
          <w:b/>
          <w:color w:val="1D1D1B"/>
          <w:sz w:val="24"/>
          <w:szCs w:val="24"/>
        </w:rPr>
      </w:pPr>
      <w:r>
        <w:rPr>
          <w:rFonts w:eastAsia="Myriad Pro;Segoe UI" w:cs="Myriad Pro;Segoe UI" w:ascii="Myriad Pro Light;Segoe UI Light" w:hAnsi="Myriad Pro Light;Segoe UI Light"/>
          <w:color w:val="1D1D1B"/>
        </w:rPr>
        <w:t xml:space="preserve">11. Forward all </w:t>
      </w:r>
      <w:r>
        <w:rPr>
          <w:rFonts w:eastAsia="Myriad Pro;Segoe UI" w:cs="Myriad Pro;Segoe UI" w:ascii="Myriad Pro Light;Segoe UI Light" w:hAnsi="Myriad Pro Light;Segoe UI Light"/>
          <w:color w:val="1D1D1B"/>
          <w:spacing w:val="-4"/>
        </w:rPr>
        <w:t xml:space="preserve">IMB’s (except for those exempt from CMMC approval per AP1269A 2-03 para 5) </w:t>
      </w:r>
      <w:r>
        <w:rPr>
          <w:rFonts w:eastAsia="Myriad Pro;Segoe UI" w:cs="Myriad Pro;Segoe UI" w:ascii="Myriad Pro Light;Segoe UI Light" w:hAnsi="Myriad Pro Light;Segoe UI Light"/>
          <w:color w:val="1D1D1B"/>
        </w:rPr>
        <w:t xml:space="preserve">via DMICP ensuring that </w:t>
      </w:r>
      <w:r>
        <w:rPr>
          <w:rFonts w:eastAsia="Myriad Pro;Segoe UI" w:cs="Myriad Pro;Segoe UI" w:ascii="Myriad Pro Light;Segoe UI Light" w:hAnsi="Myriad Pro Light;Segoe UI Light"/>
          <w:b/>
          <w:color w:val="1D1D1B"/>
        </w:rPr>
        <w:t xml:space="preserve">FMed 23 is attached to the referral </w:t>
      </w:r>
      <w:r>
        <w:rPr>
          <w:rFonts w:eastAsia="Myriad Pro;Segoe UI" w:cs="Myriad Pro;Segoe UI" w:ascii="Myriad Pro Light;Segoe UI Light" w:hAnsi="Myriad Pro Light;Segoe UI Light"/>
          <w:color w:val="1D1D1B"/>
        </w:rPr>
        <w:t xml:space="preserve">so that office staff can view it and the </w:t>
      </w:r>
      <w:r>
        <w:rPr>
          <w:rFonts w:eastAsia="Myriad Pro;Segoe UI" w:cs="Myriad Pro;Segoe UI" w:ascii="Myriad Pro Light;Segoe UI Light" w:hAnsi="Myriad Pro Light;Segoe UI Light"/>
          <w:b/>
          <w:color w:val="1D1D1B"/>
        </w:rPr>
        <w:t>date of the electronic referral is the date it is sent</w:t>
      </w:r>
      <w:r>
        <w:rPr>
          <w:rFonts w:eastAsia="Myriad Pro;Segoe UI" w:cs="Myriad Pro;Segoe UI" w:ascii="Myriad Pro Light;Segoe UI Light" w:hAnsi="Myriad Pro Light;Segoe UI Light"/>
          <w:color w:val="1D1D1B"/>
        </w:rPr>
        <w:t xml:space="preserve"> (do not back date to date of board). Please ensure that </w:t>
      </w:r>
      <w:r>
        <w:rPr>
          <w:rFonts w:eastAsia="Myriad Pro;Segoe UI" w:cs="Myriad Pro;Segoe UI" w:ascii="Myriad Pro Light;Segoe UI Light" w:hAnsi="Myriad Pro Light;Segoe UI Light"/>
          <w:b/>
          <w:bCs/>
          <w:color w:val="1D1D1B"/>
        </w:rPr>
        <w:t>Confidentiality has been released</w:t>
      </w:r>
      <w:r>
        <w:rPr>
          <w:rFonts w:eastAsia="Myriad Pro;Segoe UI" w:cs="Myriad Pro;Segoe UI" w:ascii="Myriad Pro Light;Segoe UI Light" w:hAnsi="Myriad Pro Light;Segoe UI Light"/>
          <w:color w:val="1D1D1B"/>
        </w:rPr>
        <w:t xml:space="preserve"> to CMMC to access the attachment, so it can be staffed back to your Unit by CMMC staff.</w:t>
      </w:r>
    </w:p>
    <w:p>
      <w:pPr>
        <w:pStyle w:val="ListParagraph"/>
        <w:ind w:end="2118"/>
        <w:jc w:val="end"/>
        <w:rPr>
          <w:rFonts w:ascii="Myriad Pro;Segoe UI" w:hAnsi="Myriad Pro;Segoe UI"/>
          <w:b/>
          <w:color w:val="1D1D1B"/>
          <w:sz w:val="24"/>
          <w:szCs w:val="24"/>
        </w:rPr>
      </w:pPr>
      <w:r>
        <w:rPr>
          <w:rFonts w:ascii="Myriad Pro;Segoe UI" w:hAnsi="Myriad Pro;Segoe UI"/>
          <w:b/>
          <w:color w:val="1D1D1B"/>
          <w:sz w:val="24"/>
          <w:szCs w:val="24"/>
        </w:rPr>
      </w:r>
    </w:p>
    <w:p>
      <w:pPr>
        <w:pStyle w:val="ListParagraph"/>
        <w:ind w:end="2118"/>
        <w:jc w:val="end"/>
        <w:rPr>
          <w:rFonts w:ascii="Myriad Pro;Segoe UI" w:hAnsi="Myriad Pro;Segoe UI"/>
          <w:bCs/>
          <w:color w:val="1D1D1B"/>
          <w:sz w:val="16"/>
          <w:szCs w:val="16"/>
        </w:rPr>
      </w:pPr>
      <w:r>
        <w:rPr>
          <w:rFonts w:ascii="Myriad Pro;Segoe UI" w:hAnsi="Myriad Pro;Segoe UI"/>
          <w:bCs/>
          <w:color w:val="1D1D1B"/>
          <w:sz w:val="16"/>
          <w:szCs w:val="16"/>
        </w:rPr>
        <w:t>PAGE 6</w:t>
      </w:r>
    </w:p>
    <w:p>
      <w:pPr>
        <w:pStyle w:val="ColorfulList-Accent11"/>
        <w:tabs>
          <w:tab w:val="clear" w:pos="720"/>
          <w:tab w:val="left" w:pos="2405" w:leader="none"/>
        </w:tabs>
        <w:spacing w:lineRule="auto" w:line="257"/>
        <w:ind w:start="2120" w:end="1977"/>
        <w:rPr/>
      </w:pPr>
      <w:r>
        <w:rPr>
          <w:rFonts w:eastAsia="Myriad Pro Light;Segoe UI Light" w:cs="Myriad Pro Light;Segoe UI Light" w:ascii="Myriad Pro Light;Segoe UI Light" w:hAnsi="Myriad Pro Light;Segoe UI Light"/>
          <w:sz w:val="24"/>
          <w:szCs w:val="24"/>
        </w:rPr>
        <w:t>12</w:t>
      </w:r>
      <w:r>
        <w:rPr>
          <w:rFonts w:eastAsia="Myriad Pro Light;Segoe UI Light" w:cs="Myriad Pro Light;Segoe UI Light" w:ascii="Myriad Pro Light;Segoe UI Light" w:hAnsi="Myriad Pro Light;Segoe UI Light"/>
        </w:rPr>
        <w:t xml:space="preserve">. Please await receipt via the DMICP admin list of any rejected boards before actioning recommendations, as it causes confusion during our admin checks if you access and correct earlier. </w:t>
      </w:r>
    </w:p>
    <w:p>
      <w:pPr>
        <w:pStyle w:val="ListParagraph"/>
        <w:ind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tabs>
          <w:tab w:val="clear" w:pos="720"/>
          <w:tab w:val="left" w:pos="2405" w:leader="none"/>
        </w:tabs>
        <w:spacing w:lineRule="auto" w:line="257"/>
        <w:ind w:start="2120" w:end="1977"/>
        <w:rPr/>
      </w:pPr>
      <w:r>
        <w:rPr>
          <w:rFonts w:eastAsia="Myriad Pro Light;Segoe UI Light" w:cs="Myriad Pro Light;Segoe UI Light" w:ascii="Myriad Pro Light;Segoe UI Light" w:hAnsi="Myriad Pro Light;Segoe UI Light"/>
        </w:rPr>
        <w:t>13. Harmonised JMES:</w:t>
      </w:r>
    </w:p>
    <w:p>
      <w:pPr>
        <w:pStyle w:val="ListParagraph"/>
        <w:ind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2"/>
          <w:numId w:val="6"/>
        </w:numPr>
        <w:tabs>
          <w:tab w:val="clear" w:pos="720"/>
          <w:tab w:val="left" w:pos="2405" w:leader="none"/>
        </w:tabs>
        <w:spacing w:lineRule="auto" w:line="257"/>
        <w:ind w:hanging="284"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t>Typically MND = L5 E5. MLD = L3/4 E3/4.</w:t>
      </w:r>
    </w:p>
    <w:p>
      <w:pPr>
        <w:pStyle w:val="ColorfulList-Accent11"/>
        <w:numPr>
          <w:ilvl w:val="2"/>
          <w:numId w:val="6"/>
        </w:numPr>
        <w:tabs>
          <w:tab w:val="clear" w:pos="720"/>
          <w:tab w:val="left" w:pos="2405" w:leader="none"/>
        </w:tabs>
        <w:spacing w:lineRule="auto" w:line="257"/>
        <w:ind w:hanging="284"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t>8101 unfit impact activity – Used for Musculoskeletal conditions.</w:t>
      </w:r>
    </w:p>
    <w:p>
      <w:pPr>
        <w:pStyle w:val="ColorfulList-Accent11"/>
        <w:numPr>
          <w:ilvl w:val="2"/>
          <w:numId w:val="6"/>
        </w:numPr>
        <w:tabs>
          <w:tab w:val="clear" w:pos="720"/>
          <w:tab w:val="left" w:pos="2405" w:leader="none"/>
        </w:tabs>
        <w:spacing w:lineRule="auto" w:line="257"/>
        <w:ind w:hanging="284"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t>6000 unfit strenuous physical exertion – Used for cardiorespiratory conditions.</w:t>
      </w:r>
    </w:p>
    <w:p>
      <w:pPr>
        <w:pStyle w:val="ColorfulList-Accent11"/>
        <w:numPr>
          <w:ilvl w:val="2"/>
          <w:numId w:val="6"/>
        </w:numPr>
        <w:tabs>
          <w:tab w:val="clear" w:pos="720"/>
          <w:tab w:val="left" w:pos="2405" w:leader="none"/>
        </w:tabs>
        <w:spacing w:lineRule="auto" w:line="257"/>
        <w:ind w:hanging="284"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t xml:space="preserve">L-2 – Minor limitations </w:t>
      </w:r>
      <w:r>
        <w:rPr>
          <w:rFonts w:eastAsia="Myriad Pro Light;Segoe UI Light" w:cs="Myriad Pro Light;Segoe UI Light" w:ascii="Myriad Pro Light;Segoe UI Light" w:hAnsi="Myriad Pro Light;Segoe UI Light"/>
          <w:i/>
        </w:rPr>
        <w:t>(e.g. RAFFT, sport, shaving).</w:t>
      </w:r>
    </w:p>
    <w:p>
      <w:pPr>
        <w:pStyle w:val="ColorfulList-Accent11"/>
        <w:numPr>
          <w:ilvl w:val="2"/>
          <w:numId w:val="6"/>
        </w:numPr>
        <w:tabs>
          <w:tab w:val="clear" w:pos="720"/>
          <w:tab w:val="left" w:pos="2405" w:leader="none"/>
        </w:tabs>
        <w:spacing w:lineRule="auto" w:line="257"/>
        <w:ind w:hanging="284"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t xml:space="preserve">E-2 – Medical marker (no functional limitation) </w:t>
      </w:r>
      <w:r>
        <w:rPr>
          <w:rFonts w:eastAsia="Myriad Pro Light;Segoe UI Light" w:cs="Myriad Pro Light;Segoe UI Light" w:ascii="Myriad Pro Light;Segoe UI Light" w:hAnsi="Myriad Pro Light;Segoe UI Light"/>
          <w:i/>
        </w:rPr>
        <w:t>requires 1300 marker.</w:t>
      </w:r>
    </w:p>
    <w:p>
      <w:pPr>
        <w:pStyle w:val="ColorfulList-Accent11"/>
        <w:tabs>
          <w:tab w:val="clear" w:pos="720"/>
          <w:tab w:val="left" w:pos="2405" w:leader="none"/>
        </w:tabs>
        <w:spacing w:lineRule="auto" w:line="257"/>
        <w:ind w:start="3549" w:end="1977"/>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tabs>
          <w:tab w:val="clear" w:pos="720"/>
          <w:tab w:val="left" w:pos="2971" w:leader="none"/>
        </w:tabs>
        <w:spacing w:before="20" w:after="0"/>
        <w:ind w:start="2120" w:end="1977"/>
        <w:rPr/>
      </w:pPr>
      <w:r>
        <w:rPr>
          <w:rFonts w:ascii="Myriad Pro Light;Segoe UI Light" w:hAnsi="Myriad Pro Light;Segoe UI Light"/>
        </w:rPr>
        <w:t>14. Approved/Not Approved detailed comments added to FMed 23’s by CMMC, are not to be altered or removed and remain on resubmitted paperwork as an audit trail.</w:t>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t>15. Requests for Exceptional Extensions must be submitted and approved prior to the Board taking place or FMed 23 being raised. Although policy states by F Med 7/23, OC CMMC will accept an email, or telephone call. This is then to be mentioned in the text of F Med 23 if approved.</w:t>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r>
    </w:p>
    <w:p>
      <w:pPr>
        <w:pStyle w:val="Normal"/>
        <w:ind w:firstLine="40" w:start="2120" w:end="0"/>
        <w:jc w:val="both"/>
        <w:rPr/>
      </w:pPr>
      <w:r>
        <w:rPr>
          <w:rFonts w:ascii="Myriad Pro Light;Segoe UI Light" w:hAnsi="Myriad Pro Light;Segoe UI Light"/>
        </w:rPr>
        <w:t xml:space="preserve">16. RAF personnel being referred for RAFMB. </w:t>
      </w:r>
      <w:r>
        <w:rPr>
          <w:rFonts w:cs="Arial" w:ascii="Arial" w:hAnsi="Arial"/>
        </w:rPr>
        <w:t>Referrals for FMB should be made 3-4 months</w:t>
      </w:r>
    </w:p>
    <w:p>
      <w:pPr>
        <w:pStyle w:val="Normal"/>
        <w:ind w:firstLine="40" w:start="2120" w:end="0"/>
        <w:jc w:val="both"/>
        <w:rPr>
          <w:rFonts w:ascii="Arial" w:hAnsi="Arial" w:cs="Arial"/>
        </w:rPr>
      </w:pPr>
      <w:r>
        <w:rPr>
          <w:rFonts w:cs="Arial" w:ascii="Arial" w:hAnsi="Arial"/>
        </w:rPr>
        <w:t>in advance of the maximum periods stated so please review them at the 15 month</w:t>
      </w:r>
    </w:p>
    <w:p>
      <w:pPr>
        <w:pStyle w:val="Normal"/>
        <w:ind w:firstLine="40" w:start="2120" w:end="0"/>
        <w:jc w:val="both"/>
        <w:rPr>
          <w:rFonts w:ascii="Arial" w:hAnsi="Arial" w:cs="Arial"/>
          <w:color w:val="00B0F0"/>
          <w:lang w:val="en-GB"/>
        </w:rPr>
      </w:pPr>
      <w:r>
        <w:rPr>
          <w:rFonts w:cs="Arial" w:ascii="Arial" w:hAnsi="Arial"/>
        </w:rPr>
        <w:t>point if there is an expectation of FMB referral</w:t>
      </w:r>
      <w:r>
        <w:rPr>
          <w:rFonts w:cs="Arial" w:ascii="Arial" w:hAnsi="Arial"/>
          <w:color w:val="FF0000"/>
        </w:rPr>
        <w:t xml:space="preserve"> </w:t>
      </w:r>
      <w:r>
        <w:rPr>
          <w:rFonts w:cs="Arial" w:ascii="Arial" w:hAnsi="Arial"/>
          <w:color w:val="00B0F0"/>
        </w:rPr>
        <w:t>(Lflt 2-03 Para 13)</w:t>
      </w:r>
    </w:p>
    <w:p>
      <w:pPr>
        <w:pStyle w:val="ColorfulList-Accent11"/>
        <w:tabs>
          <w:tab w:val="clear" w:pos="720"/>
          <w:tab w:val="left" w:pos="2971" w:leader="none"/>
        </w:tabs>
        <w:spacing w:before="20" w:after="0"/>
        <w:ind w:start="2120" w:end="1977"/>
        <w:rPr>
          <w:rFonts w:ascii="Myriad Pro Light;Segoe UI Light" w:hAnsi="Myriad Pro Light;Segoe UI Light" w:cs="Arial"/>
          <w:color w:val="00B0F0"/>
          <w:lang w:val="en-GB"/>
        </w:rPr>
      </w:pPr>
      <w:r>
        <w:rPr>
          <w:rFonts w:cs="Arial" w:ascii="Myriad Pro Light;Segoe UI Light" w:hAnsi="Myriad Pro Light;Segoe UI Light"/>
          <w:color w:val="00B0F0"/>
          <w:lang w:val="en-GB"/>
        </w:rPr>
      </w:r>
    </w:p>
    <w:p>
      <w:pPr>
        <w:pStyle w:val="ColorfulList-Accent11"/>
        <w:tabs>
          <w:tab w:val="clear" w:pos="720"/>
          <w:tab w:val="left" w:pos="2971" w:leader="none"/>
        </w:tabs>
        <w:spacing w:before="20" w:after="0"/>
        <w:ind w:start="2120" w:end="1977"/>
        <w:rPr/>
      </w:pPr>
      <w:r>
        <w:rPr>
          <w:rFonts w:ascii="Myriad Pro Light;Segoe UI Light" w:hAnsi="Myriad Pro Light;Segoe UI Light"/>
        </w:rPr>
        <w:t xml:space="preserve">17. There is no requirement to add superfluous Medical Limitations (e.g. 8100 Unfit running if 8101 Unfit impact activity used). </w:t>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r>
    </w:p>
    <w:p>
      <w:pPr>
        <w:pStyle w:val="ColorfulList-Accent11"/>
        <w:tabs>
          <w:tab w:val="clear" w:pos="720"/>
          <w:tab w:val="left" w:pos="2971" w:leader="none"/>
        </w:tabs>
        <w:spacing w:before="20" w:after="0"/>
        <w:ind w:start="2120" w:end="1977"/>
        <w:rPr/>
      </w:pPr>
      <w:r>
        <w:rPr>
          <w:rFonts w:ascii="Myriad Pro Light;Segoe UI Light" w:hAnsi="Myriad Pro Light;Segoe UI Light"/>
        </w:rPr>
        <w:t xml:space="preserve">18. RAF personnel fit RAFFT but deemed unfit Army PT, employed within Army units. When upgrading these personnel code 8102 should be considered. </w:t>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t xml:space="preserve">19. Personnel awarded a Temporary Non-Effective JMES (TNE) </w:t>
      </w:r>
      <w:r>
        <w:rPr>
          <w:rFonts w:ascii="Myriad Pro Light;Segoe UI Light" w:hAnsi="Myriad Pro Light;Segoe UI Light"/>
          <w:b/>
        </w:rPr>
        <w:t>must</w:t>
      </w:r>
      <w:r>
        <w:rPr>
          <w:rFonts w:ascii="Myriad Pro Light;Segoe UI Light" w:hAnsi="Myriad Pro Light;Segoe UI Light"/>
        </w:rPr>
        <w:t xml:space="preserve"> always maintain currency (</w:t>
      </w:r>
      <w:r>
        <w:rPr>
          <w:rFonts w:ascii="Myriad Pro Light;Segoe UI Light" w:hAnsi="Myriad Pro Light;Segoe UI Light"/>
          <w:color w:val="00B0F0"/>
        </w:rPr>
        <w:t>AP1269A Lflt 2-03 Annex C Para 3</w:t>
      </w:r>
      <w:r>
        <w:rPr>
          <w:rFonts w:ascii="Myriad Pro Light;Segoe UI Light" w:hAnsi="Myriad Pro Light;Segoe UI Light"/>
        </w:rPr>
        <w:t xml:space="preserve"> </w:t>
      </w:r>
      <w:r>
        <w:rPr>
          <w:rFonts w:ascii="Myriad Pro Light;Segoe UI Light" w:hAnsi="Myriad Pro Light;Segoe UI Light"/>
          <w:color w:val="00B0F0"/>
        </w:rPr>
        <w:t xml:space="preserve">&amp; KR 620 Para 2.a.) </w:t>
      </w:r>
      <w:r>
        <w:rPr>
          <w:rFonts w:ascii="Myriad Pro Light;Segoe UI Light" w:hAnsi="Myriad Pro Light;Segoe UI Light"/>
        </w:rPr>
        <w:t>Therefore, even though referral for Formal Medical Board has been made, the non-effective JMES must be extended to include the date of the Formal Board.  Once referral for Formal Medical Board has occurred, ROMD authorization is not required, but boards must be forwarded to CMMC for approval as usual.</w:t>
      </w:r>
    </w:p>
    <w:p>
      <w:pPr>
        <w:pStyle w:val="ColorfulList-Accent11"/>
        <w:tabs>
          <w:tab w:val="clear" w:pos="720"/>
          <w:tab w:val="left" w:pos="2971" w:leader="none"/>
        </w:tabs>
        <w:spacing w:before="20" w:after="0"/>
        <w:ind w:start="2120" w:end="1977"/>
        <w:rPr>
          <w:rFonts w:ascii="Myriad Pro Light;Segoe UI Light" w:hAnsi="Myriad Pro Light;Segoe UI Light"/>
        </w:rPr>
      </w:pPr>
      <w:r>
        <w:rPr>
          <w:rFonts w:ascii="Myriad Pro Light;Segoe UI Light" w:hAnsi="Myriad Pro Light;Segoe UI Light"/>
        </w:rPr>
      </w:r>
    </w:p>
    <w:p>
      <w:pPr>
        <w:pStyle w:val="ColorfulList-Accent11"/>
        <w:tabs>
          <w:tab w:val="clear" w:pos="720"/>
          <w:tab w:val="left" w:pos="2971" w:leader="none"/>
        </w:tabs>
        <w:spacing w:before="20" w:after="0"/>
        <w:ind w:start="2120" w:end="1977"/>
        <w:rPr/>
      </w:pPr>
      <w:r>
        <w:rPr>
          <w:rFonts w:cs="Miriam Fixed"/>
        </w:rPr>
        <w:t>20. Freetext medlims (commonly 1100, 1208, 5000 and some aircrew 200x medlims) must have the generic text replaced on the FMed 23 and on the PAN with what the MO intends the actual restriction to be – otherwise it is not communicated. (The only rare exception would be withholding it from the PAN where it would unreasonably breach med conf – but the MO would have to ensure that the essential info was communicated to the LM.)  write the limitation in the Notes box within the JMES template so that it then appears under the JMES on the MR Summary home page.</w:t>
      </w:r>
    </w:p>
    <w:p>
      <w:pPr>
        <w:pStyle w:val="ColorfulList-Accent11"/>
        <w:tabs>
          <w:tab w:val="clear" w:pos="720"/>
          <w:tab w:val="left" w:pos="2971" w:leader="none"/>
        </w:tabs>
        <w:spacing w:before="20" w:after="0"/>
        <w:ind w:start="2120" w:end="1977"/>
        <w:rPr/>
      </w:pPr>
      <w:r>
        <w:rPr>
          <w:rFonts w:cs="Miriam Fixed"/>
        </w:rPr>
        <w:t>21. Medlim 1210: although not in policy, CMMC preference is that awards necessitating part-time work are no longer than 3 months to ensure closer scrutiny. The accompanying FMed 23 narrative should briefly state current hours worked and what the expectation is to achieve full-time. (It is also good practice to document progress in consults when clinically reviewed.)</w:t>
      </w:r>
    </w:p>
    <w:p>
      <w:pPr>
        <w:pStyle w:val="ColorfulList-Accent11"/>
        <w:tabs>
          <w:tab w:val="clear" w:pos="720"/>
          <w:tab w:val="left" w:pos="2971" w:leader="none"/>
        </w:tabs>
        <w:spacing w:before="20" w:after="0"/>
        <w:ind w:start="2120" w:end="1977"/>
        <w:rPr>
          <w:rFonts w:ascii="Myriad Pro Light;Segoe UI Light" w:hAnsi="Myriad Pro Light;Segoe UI Light" w:cs="Miriam Fixed"/>
        </w:rPr>
      </w:pPr>
      <w:r>
        <w:rPr>
          <w:rFonts w:cs="Miriam Fixed" w:ascii="Myriad Pro Light;Segoe UI Light" w:hAnsi="Myriad Pro Light;Segoe UI Light"/>
        </w:rPr>
      </w:r>
    </w:p>
    <w:p>
      <w:pPr>
        <w:pStyle w:val="ColorfulList-Accent11"/>
        <w:tabs>
          <w:tab w:val="clear" w:pos="720"/>
          <w:tab w:val="left" w:pos="2971" w:leader="none"/>
        </w:tabs>
        <w:spacing w:before="20" w:after="0"/>
        <w:ind w:start="2120" w:end="1977"/>
        <w:rPr>
          <w:rFonts w:ascii="Myriad Pro Light;Segoe UI Light" w:hAnsi="Myriad Pro Light;Segoe UI Light"/>
          <w:sz w:val="24"/>
          <w:szCs w:val="24"/>
        </w:rPr>
      </w:pPr>
      <w:r>
        <w:rPr>
          <w:rFonts w:ascii="Myriad Pro Light;Segoe UI Light" w:hAnsi="Myriad Pro Light;Segoe UI Light"/>
          <w:sz w:val="24"/>
          <w:szCs w:val="24"/>
        </w:rPr>
      </w:r>
    </w:p>
    <w:p>
      <w:pPr>
        <w:pStyle w:val="Normal"/>
        <w:spacing w:before="75" w:after="0"/>
        <w:ind w:start="2120" w:end="1977"/>
        <w:jc w:val="center"/>
        <w:rPr>
          <w:rFonts w:ascii="Myriad Pro;Segoe UI" w:hAnsi="Myriad Pro;Segoe UI" w:cs="Miriam Fixed"/>
          <w:b/>
          <w:color w:val="1D1D1B"/>
          <w:spacing w:val="-4"/>
          <w:sz w:val="24"/>
          <w:szCs w:val="24"/>
        </w:rPr>
      </w:pPr>
      <w:r>
        <w:rPr>
          <w:rFonts w:cs="Miriam Fixed" w:ascii="Myriad Pro;Segoe UI" w:hAnsi="Myriad Pro;Segoe UI"/>
          <w:b/>
          <w:color w:val="1D1D1B"/>
          <w:spacing w:val="-4"/>
          <w:sz w:val="24"/>
          <w:szCs w:val="24"/>
        </w:rPr>
      </w:r>
    </w:p>
    <w:p>
      <w:pPr>
        <w:pStyle w:val="Normal"/>
        <w:spacing w:before="75" w:after="0"/>
        <w:ind w:start="2120" w:end="2118"/>
        <w:jc w:val="center"/>
        <w:rPr>
          <w:rFonts w:ascii="Myriad Pro;Segoe UI" w:hAnsi="Myriad Pro;Segoe UI" w:cs="Miriam Fixed"/>
          <w:b/>
          <w:color w:val="1D1D1B"/>
          <w:spacing w:val="-4"/>
          <w:sz w:val="16"/>
          <w:szCs w:val="24"/>
        </w:rPr>
      </w:pPr>
      <w:r>
        <w:rPr>
          <w:rFonts w:cs="Miriam Fixed" w:ascii="Myriad Pro;Segoe UI" w:hAnsi="Myriad Pro;Segoe UI"/>
          <w:b/>
          <w:color w:val="1D1D1B"/>
          <w:spacing w:val="-4"/>
          <w:sz w:val="16"/>
          <w:szCs w:val="24"/>
        </w:rPr>
      </w:r>
    </w:p>
    <w:p>
      <w:pPr>
        <w:pStyle w:val="Normal"/>
        <w:spacing w:before="75" w:after="0"/>
        <w:ind w:start="2120" w:end="2118"/>
        <w:jc w:val="center"/>
        <w:rPr>
          <w:rFonts w:ascii="Myriad Pro;Segoe UI" w:hAnsi="Myriad Pro;Segoe UI"/>
          <w:b/>
          <w:color w:val="1D1D1B"/>
          <w:spacing w:val="-4"/>
          <w:sz w:val="16"/>
        </w:rPr>
      </w:pPr>
      <w:r>
        <w:rPr>
          <w:rFonts w:ascii="Myriad Pro;Segoe UI" w:hAnsi="Myriad Pro;Segoe UI"/>
          <w:b/>
          <w:color w:val="1D1D1B"/>
          <w:spacing w:val="-4"/>
          <w:sz w:val="16"/>
        </w:rPr>
      </w:r>
    </w:p>
    <w:p>
      <w:pPr>
        <w:pStyle w:val="Normal"/>
        <w:spacing w:before="75" w:after="0"/>
        <w:ind w:start="2120" w:end="2118"/>
        <w:jc w:val="center"/>
        <w:rPr>
          <w:rFonts w:ascii="Myriad Pro;Segoe UI" w:hAnsi="Myriad Pro;Segoe UI"/>
          <w:b/>
          <w:color w:val="1D1D1B"/>
          <w:spacing w:val="-4"/>
          <w:sz w:val="16"/>
        </w:rPr>
      </w:pPr>
      <w:r>
        <w:rPr>
          <w:rFonts w:ascii="Myriad Pro;Segoe UI" w:hAnsi="Myriad Pro;Segoe UI"/>
          <w:b/>
          <w:color w:val="1D1D1B"/>
          <w:spacing w:val="-4"/>
          <w:sz w:val="16"/>
        </w:rPr>
      </w:r>
    </w:p>
    <w:p>
      <w:pPr>
        <w:pStyle w:val="Normal"/>
        <w:spacing w:before="75" w:after="0"/>
        <w:ind w:end="2118"/>
        <w:rPr>
          <w:rFonts w:ascii="Myriad Pro;Segoe UI" w:hAnsi="Myriad Pro;Segoe UI"/>
          <w:b/>
          <w:color w:val="1D1D1B"/>
          <w:spacing w:val="-4"/>
          <w:sz w:val="16"/>
        </w:rPr>
      </w:pPr>
      <w:r>
        <w:rPr>
          <w:rFonts w:ascii="Myriad Pro;Segoe UI" w:hAnsi="Myriad Pro;Segoe UI"/>
          <w:b/>
          <w:color w:val="1D1D1B"/>
          <w:spacing w:val="-4"/>
          <w:sz w:val="16"/>
        </w:rPr>
      </w:r>
    </w:p>
    <w:p>
      <w:pPr>
        <w:pStyle w:val="Normal"/>
        <w:spacing w:before="75" w:after="0"/>
        <w:ind w:start="2120" w:end="2118"/>
        <w:jc w:val="center"/>
        <w:rPr>
          <w:rFonts w:ascii="Myriad Pro;Segoe UI" w:hAnsi="Myriad Pro;Segoe UI"/>
          <w:b/>
          <w:color w:val="1D1D1B"/>
          <w:spacing w:val="-4"/>
          <w:sz w:val="16"/>
        </w:rPr>
      </w:pPr>
      <w:r>
        <w:rPr>
          <w:rFonts w:ascii="Myriad Pro;Segoe UI" w:hAnsi="Myriad Pro;Segoe UI"/>
          <w:b/>
          <w:color w:val="1D1D1B"/>
          <w:spacing w:val="-4"/>
          <w:sz w:val="16"/>
        </w:rPr>
      </w:r>
    </w:p>
    <w:p>
      <w:pPr>
        <w:pStyle w:val="Normal"/>
        <w:spacing w:before="75" w:after="0"/>
        <w:ind w:end="2118"/>
        <w:rPr>
          <w:rFonts w:ascii="Myriad Pro;Segoe UI" w:hAnsi="Myriad Pro;Segoe UI"/>
          <w:b/>
          <w:color w:val="1D1D1B"/>
          <w:spacing w:val="-4"/>
          <w:sz w:val="16"/>
        </w:rPr>
      </w:pPr>
      <w:r>
        <w:rPr>
          <w:rFonts w:ascii="Myriad Pro;Segoe UI" w:hAnsi="Myriad Pro;Segoe UI"/>
          <w:b/>
          <w:color w:val="1D1D1B"/>
          <w:spacing w:val="-4"/>
          <w:sz w:val="16"/>
        </w:rPr>
      </w:r>
    </w:p>
    <w:p>
      <w:pPr>
        <w:pStyle w:val="Normal"/>
        <w:spacing w:before="75" w:after="0"/>
        <w:ind w:firstLine="720" w:start="9360" w:end="2118"/>
        <w:rPr>
          <w:rFonts w:ascii="Myriad Pro;Segoe UI" w:hAnsi="Myriad Pro;Segoe UI" w:eastAsia="Myriad Pro;Segoe UI" w:cs="Myriad Pro;Segoe UI"/>
          <w:bCs/>
          <w:sz w:val="20"/>
          <w:szCs w:val="20"/>
        </w:rPr>
      </w:pPr>
      <w:r>
        <w:rPr>
          <w:rFonts w:ascii="Myriad Pro;Segoe UI" w:hAnsi="Myriad Pro;Segoe UI"/>
          <w:color w:val="1D1D1B"/>
          <w:spacing w:val="-4"/>
          <w:sz w:val="16"/>
        </w:rPr>
        <w:t>PAGE</w:t>
      </w:r>
      <w:r>
        <w:rPr>
          <w:rFonts w:ascii="Myriad Pro;Segoe UI" w:hAnsi="Myriad Pro;Segoe UI"/>
          <w:color w:val="1D1D1B"/>
          <w:spacing w:val="2"/>
          <w:sz w:val="16"/>
        </w:rPr>
        <w:t xml:space="preserve"> </w:t>
      </w:r>
      <w:r>
        <w:rPr>
          <w:rFonts w:ascii="Myriad Pro;Segoe UI" w:hAnsi="Myriad Pro;Segoe UI"/>
          <w:color w:val="1D1D1B"/>
          <w:sz w:val="16"/>
        </w:rPr>
        <w:t>7</w:t>
      </w:r>
    </w:p>
    <w:p>
      <w:pPr>
        <w:sectPr>
          <w:footerReference w:type="default" r:id="rId241"/>
          <w:footerReference w:type="first" r:id="rId242"/>
          <w:type w:val="nextPage"/>
          <w:pgSz w:w="12750" w:h="17680"/>
          <w:pgMar w:left="0" w:right="0" w:gutter="0" w:header="0" w:top="420" w:footer="693" w:bottom="880"/>
          <w:pgNumType w:fmt="decimal"/>
          <w:formProt w:val="false"/>
          <w:textDirection w:val="lrTb"/>
          <w:docGrid w:type="default" w:linePitch="360" w:charSpace="0"/>
        </w:sectPr>
      </w:pPr>
    </w:p>
    <w:p>
      <w:pPr>
        <w:pStyle w:val="Normal"/>
        <w:spacing w:lineRule="auto" w:line="264" w:before="72" w:after="0"/>
        <w:ind w:start="2116" w:end="-20"/>
        <w:rPr>
          <w:rFonts w:ascii="Myriad Pro Semibold;Segoe UI" w:hAnsi="Myriad Pro Semibold;Segoe UI" w:eastAsia="Myriad Pro;Segoe UI" w:cs="Myriad Pro;Segoe UI"/>
          <w:b/>
          <w:bCs/>
          <w:color w:val="1D1D1B"/>
          <w:sz w:val="18"/>
          <w:szCs w:val="20"/>
        </w:rPr>
      </w:pPr>
      <w:r>
        <w:rPr>
          <w:rFonts w:eastAsia="Myriad Pro;Segoe UI" w:cs="Myriad Pro;Segoe UI" w:ascii="Myriad Pro Semibold;Segoe UI" w:hAnsi="Myriad Pro Semibold;Segoe UI"/>
          <w:b/>
          <w:bCs/>
          <w:color w:val="1D1D1B"/>
          <w:sz w:val="18"/>
          <w:szCs w:val="20"/>
        </w:rPr>
      </w:r>
    </w:p>
    <w:p>
      <w:pPr>
        <w:pStyle w:val="Normal"/>
        <w:spacing w:lineRule="auto" w:line="264" w:before="72" w:after="0"/>
        <w:ind w:start="2116" w:end="-20"/>
        <w:rPr>
          <w:rFonts w:ascii="Myriad Pro Semibold;Segoe UI" w:hAnsi="Myriad Pro Semibold;Segoe UI"/>
          <w:b/>
          <w:color w:val="1D1D1B"/>
          <w:sz w:val="18"/>
        </w:rPr>
      </w:pPr>
      <w:r>
        <w:rPr>
          <w:rFonts w:ascii="Myriad Pro Semibold;Segoe UI" w:hAnsi="Myriad Pro Semibold;Segoe UI"/>
          <w:b/>
          <w:color w:val="1D1D1B"/>
          <w:sz w:val="18"/>
        </w:rPr>
      </w:r>
    </w:p>
    <w:p>
      <w:pPr>
        <w:pStyle w:val="Normal"/>
        <w:spacing w:lineRule="auto" w:line="264" w:before="72" w:after="0"/>
        <w:ind w:start="2116" w:end="-20"/>
        <w:rPr>
          <w:rFonts w:ascii="Myriad Pro Semibold;Segoe UI" w:hAnsi="Myriad Pro Semibold;Segoe UI"/>
          <w:b/>
          <w:color w:val="1D1D1B"/>
          <w:sz w:val="18"/>
        </w:rPr>
      </w:pPr>
      <w:r>
        <w:rPr>
          <w:rFonts w:ascii="Myriad Pro Semibold;Segoe UI" w:hAnsi="Myriad Pro Semibold;Segoe UI"/>
          <w:b/>
          <w:color w:val="1D1D1B"/>
          <w:sz w:val="18"/>
        </w:rPr>
      </w:r>
    </w:p>
    <w:p>
      <w:pPr>
        <w:pStyle w:val="Normal"/>
        <w:spacing w:lineRule="auto" w:line="264" w:before="72" w:after="0"/>
        <w:ind w:start="2116" w:end="-20"/>
        <w:rPr>
          <w:rFonts w:ascii="Myriad Pro Semibold;Segoe UI" w:hAnsi="Myriad Pro Semibold;Segoe UI"/>
          <w:b/>
          <w:color w:val="1D1D1B"/>
          <w:sz w:val="18"/>
        </w:rPr>
      </w:pPr>
      <w:r>
        <w:rPr>
          <w:rFonts w:ascii="Myriad Pro Semibold;Segoe UI" w:hAnsi="Myriad Pro Semibold;Segoe UI"/>
          <w:b/>
          <w:color w:val="1D1D1B"/>
          <w:sz w:val="18"/>
        </w:rPr>
      </w:r>
    </w:p>
    <w:p>
      <w:pPr>
        <w:pStyle w:val="Normal"/>
        <w:spacing w:lineRule="auto" w:line="264" w:before="72" w:after="0"/>
        <w:ind w:start="2116" w:end="-20"/>
        <w:rPr>
          <w:rFonts w:ascii="Myriad Pro Semibold;Segoe UI" w:hAnsi="Myriad Pro Semibold;Segoe UI" w:eastAsia="Myriad Pro Semibold;Segoe UI" w:cs="Myriad Pro Semibold;Segoe UI"/>
          <w:sz w:val="18"/>
          <w:szCs w:val="18"/>
        </w:rPr>
      </w:pPr>
      <w:r>
        <w:rPr>
          <w:rFonts w:ascii="Myriad Pro Semibold;Segoe UI" w:hAnsi="Myriad Pro Semibold;Segoe UI"/>
          <w:b/>
          <w:color w:val="1D1D1B"/>
          <w:sz w:val="18"/>
        </w:rPr>
        <w:t>Enclosure</w:t>
      </w:r>
      <w:r>
        <w:rPr>
          <w:rFonts w:ascii="Myriad Pro Semibold;Segoe UI" w:hAnsi="Myriad Pro Semibold;Segoe UI"/>
          <w:b/>
          <w:color w:val="1D1D1B"/>
          <w:spacing w:val="-1"/>
          <w:sz w:val="18"/>
        </w:rPr>
        <w:t xml:space="preserve"> </w:t>
      </w:r>
      <w:r>
        <w:rPr>
          <w:rFonts w:ascii="Myriad Pro Semibold;Segoe UI" w:hAnsi="Myriad Pro Semibold;Segoe UI"/>
          <w:b/>
          <w:color w:val="1D1D1B"/>
          <w:sz w:val="18"/>
        </w:rPr>
        <w:t>No</w:t>
      </w:r>
      <w:r>
        <w:rPr>
          <w:rFonts w:ascii="Myriad Pro Semibold;Segoe UI" w:hAnsi="Myriad Pro Semibold;Segoe UI"/>
          <w:b/>
          <w:color w:val="1D1D1B"/>
          <w:spacing w:val="-1"/>
          <w:sz w:val="18"/>
        </w:rPr>
        <w:t xml:space="preserve"> </w:t>
      </w:r>
      <w:r>
        <w:rPr>
          <w:rFonts w:ascii="Myriad Pro Semibold;Segoe UI" w:hAnsi="Myriad Pro Semibold;Segoe UI"/>
          <w:b/>
          <w:color w:val="1D1D1B"/>
          <w:sz w:val="18"/>
        </w:rPr>
        <w:t>in F Med 4</w:t>
      </w:r>
    </w:p>
    <w:p>
      <w:pPr>
        <w:pStyle w:val="Normal"/>
        <w:spacing w:before="72" w:after="0"/>
        <w:ind w:start="2116" w:end="1396"/>
        <w:jc w:val="center"/>
        <w:rPr>
          <w:rFonts w:ascii="Myriad Pro Semibold;Segoe UI" w:hAnsi="Myriad Pro Semibold;Segoe UI" w:eastAsia="Myriad Pro Semibold;Segoe UI" w:cs="Myriad Pro Semibold;Segoe UI"/>
          <w:sz w:val="18"/>
          <w:szCs w:val="18"/>
        </w:rPr>
      </w:pPr>
      <w:r>
        <w:rPr>
          <w:rFonts w:ascii="Myriad Pro Semibold;Segoe UI" w:hAnsi="Myriad Pro Semibold;Segoe UI"/>
          <w:b/>
          <w:color w:val="1D1D1B"/>
          <w:sz w:val="18"/>
        </w:rPr>
        <w:t>F Med 23</w:t>
      </w:r>
    </w:p>
    <w:p>
      <w:pPr>
        <w:pStyle w:val="Normal"/>
        <w:spacing w:before="24" w:after="0"/>
        <w:ind w:start="2036" w:end="1679"/>
        <w:jc w:val="center"/>
        <w:rPr>
          <w:rFonts w:ascii="Myriad Pro Semibold;Segoe UI" w:hAnsi="Myriad Pro Semibold;Segoe UI" w:eastAsia="Myriad Pro Semibold;Segoe UI" w:cs="Myriad Pro Semibold;Segoe UI"/>
          <w:sz w:val="18"/>
          <w:szCs w:val="18"/>
        </w:rPr>
      </w:pPr>
      <w:r>
        <w:rPr>
          <w:rFonts w:eastAsia="Myriad Pro Semibold;Segoe UI" w:cs="Myriad Pro Semibold;Segoe UI" w:ascii="Myriad Pro Semibold;Segoe UI" w:hAnsi="Myriad Pro Semibold;Segoe UI"/>
          <w:b/>
          <w:color w:val="1D1D1B"/>
          <w:sz w:val="18"/>
        </w:rPr>
        <w:t xml:space="preserve">     </w:t>
      </w:r>
      <w:r>
        <w:rPr>
          <w:rFonts w:ascii="Myriad Pro Semibold;Segoe UI" w:hAnsi="Myriad Pro Semibold;Segoe UI"/>
          <w:b/>
          <w:color w:val="1D1D1B"/>
          <w:sz w:val="18"/>
        </w:rPr>
        <w:t>(Feb</w:t>
      </w:r>
      <w:r>
        <w:rPr>
          <w:rFonts w:ascii="Myriad Pro Semibold;Segoe UI" w:hAnsi="Myriad Pro Semibold;Segoe UI"/>
          <w:b/>
          <w:color w:val="1D1D1B"/>
          <w:spacing w:val="-6"/>
          <w:sz w:val="18"/>
        </w:rPr>
        <w:t xml:space="preserve"> </w:t>
      </w:r>
      <w:r>
        <w:rPr>
          <w:rFonts w:ascii="Myriad Pro Semibold;Segoe UI" w:hAnsi="Myriad Pro Semibold;Segoe UI"/>
          <w:b/>
          <w:color w:val="1D1D1B"/>
          <w:sz w:val="18"/>
        </w:rPr>
        <w:t>12)</w:t>
      </w:r>
    </w:p>
    <w:p>
      <w:pPr>
        <w:sectPr>
          <w:type w:val="continuous"/>
          <w:pgSz w:w="12750" w:h="17680"/>
          <w:pgMar w:left="0" w:right="0" w:gutter="0" w:header="0" w:top="420" w:footer="693" w:bottom="880"/>
          <w:cols w:num="2" w:equalWidth="false" w:sep="false">
            <w:col w:w="3341" w:space="4468"/>
            <w:col w:w="4940"/>
          </w:cols>
          <w:formProt w:val="false"/>
          <w:textDirection w:val="lrTb"/>
          <w:docGrid w:type="default" w:linePitch="360" w:charSpace="0"/>
        </w:sectPr>
      </w:pPr>
    </w:p>
    <w:p>
      <w:pPr>
        <w:pStyle w:val="Normal"/>
        <w:tabs>
          <w:tab w:val="clear" w:pos="720"/>
          <w:tab w:val="left" w:pos="7371" w:leader="none"/>
        </w:tabs>
        <w:spacing w:before="63" w:after="48"/>
        <w:ind w:start="4111" w:end="4394"/>
        <w:jc w:val="center"/>
        <w:rPr>
          <w:rFonts w:ascii="Myriad Pro Semibold;Segoe UI" w:hAnsi="Myriad Pro Semibold;Segoe UI" w:eastAsia="Myriad Pro Semibold;Segoe UI" w:cs="Myriad Pro Semibold;Segoe UI"/>
          <w:sz w:val="24"/>
          <w:szCs w:val="24"/>
        </w:rPr>
      </w:pPr>
      <w:r>
        <w:rPr>
          <w:rFonts w:eastAsia="Myriad Pro Semibold;Segoe UI" w:cs="Myriad Pro Semibold;Segoe UI" w:ascii="Myriad Pro Semibold;Segoe UI" w:hAnsi="Myriad Pro Semibold;Segoe UI"/>
          <w:b/>
          <w:color w:val="1D1D1B"/>
          <w:sz w:val="24"/>
          <w:szCs w:val="24"/>
        </w:rPr>
        <w:t xml:space="preserve">   </w:t>
      </w:r>
      <w:r>
        <w:rPr>
          <w:rFonts w:eastAsia="Myriad Pro Semibold;Segoe UI" w:cs="Myriad Pro Semibold;Segoe UI" w:ascii="Myriad Pro Semibold;Segoe UI" w:hAnsi="Myriad Pro Semibold;Segoe UI"/>
          <w:b/>
          <w:color w:val="1D1D1B"/>
          <w:sz w:val="24"/>
          <w:szCs w:val="24"/>
        </w:rPr>
        <w:t>MEDICAL BOARD</w:t>
      </w:r>
      <w:r>
        <w:rPr>
          <w:rFonts w:eastAsia="Myriad Pro Semibold;Segoe UI" w:cs="Myriad Pro Semibold;Segoe UI" w:ascii="Myriad Pro Semibold;Segoe UI" w:hAnsi="Myriad Pro Semibold;Segoe UI"/>
          <w:b/>
          <w:color w:val="1D1D1B"/>
          <w:spacing w:val="-10"/>
          <w:sz w:val="24"/>
          <w:szCs w:val="24"/>
        </w:rPr>
        <w:t xml:space="preserve"> </w:t>
      </w:r>
      <w:r>
        <w:rPr>
          <w:rFonts w:eastAsia="Myriad Pro Semibold;Segoe UI" w:cs="Myriad Pro Semibold;Segoe UI" w:ascii="Myriad Pro Semibold;Segoe UI" w:hAnsi="Myriad Pro Semibold;Segoe UI"/>
          <w:b/>
          <w:color w:val="1D1D1B"/>
          <w:sz w:val="24"/>
          <w:szCs w:val="24"/>
        </w:rPr>
        <w:t>RECORD</w:t>
      </w:r>
    </w:p>
    <w:tbl>
      <w:tblPr>
        <w:tblW w:w="9431" w:type="dxa"/>
        <w:jc w:val="start"/>
        <w:tblInd w:w="2051" w:type="dxa"/>
        <w:tblLayout w:type="fixed"/>
        <w:tblCellMar>
          <w:top w:w="0" w:type="dxa"/>
          <w:start w:w="0" w:type="dxa"/>
          <w:bottom w:w="0" w:type="dxa"/>
          <w:end w:w="0" w:type="dxa"/>
        </w:tblCellMar>
      </w:tblPr>
      <w:tblGrid>
        <w:gridCol w:w="1351"/>
        <w:gridCol w:w="3686"/>
        <w:gridCol w:w="1992"/>
        <w:gridCol w:w="2402"/>
      </w:tblGrid>
      <w:tr>
        <w:trPr>
          <w:trHeight w:val="532"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23" w:after="0"/>
              <w:ind w:start="90" w:end="0"/>
              <w:rPr>
                <w:rFonts w:eastAsia="Myriad Pro Semibold;Segoe UI" w:cs="Myriad Pro Semibold;Segoe UI"/>
                <w:sz w:val="18"/>
                <w:szCs w:val="18"/>
              </w:rPr>
            </w:pPr>
            <w:r>
              <w:rPr>
                <w:b/>
                <w:color w:val="1D1D1B"/>
                <w:sz w:val="18"/>
                <w:szCs w:val="18"/>
              </w:rPr>
              <w:t>Service</w:t>
            </w:r>
            <w:r>
              <w:rPr>
                <w:b/>
                <w:color w:val="1D1D1B"/>
                <w:spacing w:val="-4"/>
                <w:sz w:val="18"/>
                <w:szCs w:val="18"/>
              </w:rPr>
              <w:t xml:space="preserve"> </w:t>
            </w:r>
            <w:r>
              <w:rPr>
                <w:b/>
                <w:color w:val="1D1D1B"/>
                <w:sz w:val="18"/>
                <w:szCs w:val="18"/>
              </w:rPr>
              <w:t>No.</w:t>
            </w:r>
          </w:p>
        </w:tc>
        <w:tc>
          <w:tcPr>
            <w:tcW w:w="3686"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23" w:after="0"/>
              <w:ind w:start="113" w:end="0"/>
              <w:rPr>
                <w:rFonts w:eastAsia="Myriad Pro Semibold;Segoe UI" w:cs="Myriad Pro Semibold;Segoe UI"/>
                <w:sz w:val="18"/>
                <w:szCs w:val="18"/>
              </w:rPr>
            </w:pPr>
            <w:r>
              <w:rPr>
                <w:b/>
                <w:color w:val="1D1D1B"/>
                <w:sz w:val="18"/>
                <w:szCs w:val="18"/>
              </w:rPr>
              <w:t>Rank/Rating</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23" w:after="0"/>
              <w:ind w:start="93" w:end="0"/>
              <w:rPr>
                <w:rFonts w:eastAsia="Myriad Pro Semibold;Segoe UI" w:cs="Myriad Pro Semibold;Segoe UI"/>
                <w:sz w:val="18"/>
                <w:szCs w:val="18"/>
              </w:rPr>
            </w:pPr>
            <w:r>
              <w:rPr>
                <w:b/>
                <w:color w:val="1D1D1B"/>
                <w:sz w:val="18"/>
                <w:szCs w:val="18"/>
              </w:rPr>
              <w:t>Branch/Trade</w:t>
            </w:r>
          </w:p>
        </w:tc>
        <w:tc>
          <w:tcPr>
            <w:tcW w:w="240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23" w:after="0"/>
              <w:ind w:start="137" w:end="0"/>
              <w:rPr>
                <w:rFonts w:eastAsia="Myriad Pro Semibold;Segoe UI" w:cs="Myriad Pro Semibold;Segoe UI"/>
                <w:sz w:val="18"/>
                <w:szCs w:val="18"/>
              </w:rPr>
            </w:pPr>
            <w:r>
              <w:rPr>
                <w:b/>
                <w:color w:val="1D1D1B"/>
                <w:sz w:val="18"/>
                <w:szCs w:val="18"/>
              </w:rPr>
              <w:t>Date of</w:t>
            </w:r>
            <w:r>
              <w:rPr>
                <w:b/>
                <w:color w:val="1D1D1B"/>
                <w:spacing w:val="-2"/>
                <w:sz w:val="18"/>
                <w:szCs w:val="18"/>
              </w:rPr>
              <w:t xml:space="preserve"> </w:t>
            </w:r>
            <w:r>
              <w:rPr>
                <w:b/>
                <w:color w:val="1D1D1B"/>
                <w:sz w:val="18"/>
                <w:szCs w:val="18"/>
              </w:rPr>
              <w:t>entry</w:t>
            </w:r>
          </w:p>
        </w:tc>
      </w:tr>
      <w:tr>
        <w:trPr>
          <w:trHeight w:val="657" w:hRule="exact"/>
        </w:trPr>
        <w:tc>
          <w:tcPr>
            <w:tcW w:w="1351"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22" w:after="0"/>
              <w:ind w:start="121" w:end="0"/>
              <w:rPr>
                <w:rFonts w:eastAsia="Myriad Pro;Segoe UI" w:cs="Myriad Pro;Segoe UI"/>
                <w:sz w:val="18"/>
                <w:szCs w:val="18"/>
              </w:rPr>
            </w:pPr>
            <w:r>
              <w:rPr>
                <w:color w:val="1D1D1B"/>
                <w:sz w:val="18"/>
                <w:szCs w:val="18"/>
              </w:rPr>
              <w:t>Service No.</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before="54" w:after="0"/>
              <w:ind w:start="123" w:end="0"/>
              <w:rPr>
                <w:rFonts w:eastAsia="Myriad Pro;Segoe UI" w:cs="Myriad Pro;Segoe UI"/>
                <w:sz w:val="18"/>
                <w:szCs w:val="18"/>
              </w:rPr>
            </w:pPr>
            <w:r>
              <w:rPr>
                <w:color w:val="1D1D1B"/>
                <w:sz w:val="18"/>
                <w:szCs w:val="18"/>
              </w:rPr>
              <w:t>Rank/Title</w:t>
            </w:r>
          </w:p>
        </w:tc>
        <w:tc>
          <w:tcPr>
            <w:tcW w:w="1992" w:type="dxa"/>
            <w:tcBorders>
              <w:top w:val="single" w:sz="8" w:space="0" w:color="1D1D1B"/>
              <w:start w:val="single" w:sz="8" w:space="0" w:color="1D1D1B"/>
              <w:bottom w:val="single" w:sz="8" w:space="0" w:color="1D1D1B"/>
              <w:end w:val="single" w:sz="8" w:space="0" w:color="1D1D1B"/>
            </w:tcBorders>
          </w:tcPr>
          <w:p>
            <w:pPr>
              <w:pStyle w:val="TableParagraph"/>
              <w:spacing w:before="68" w:after="0"/>
              <w:ind w:start="92" w:end="0"/>
              <w:rPr>
                <w:color w:val="FF0000"/>
                <w:sz w:val="20"/>
                <w:szCs w:val="20"/>
              </w:rPr>
            </w:pPr>
            <w:r>
              <w:rPr>
                <w:color w:val="FF0000"/>
                <w:sz w:val="20"/>
                <w:szCs w:val="20"/>
              </w:rPr>
              <w:t>Correct / Official</w:t>
            </w:r>
          </w:p>
          <w:p>
            <w:pPr>
              <w:pStyle w:val="TableParagraph"/>
              <w:spacing w:before="68" w:after="0"/>
              <w:ind w:start="92" w:end="0"/>
              <w:rPr>
                <w:rFonts w:eastAsia="Myriad Pro;Segoe UI" w:cs="Myriad Pro;Segoe UI"/>
                <w:sz w:val="18"/>
                <w:szCs w:val="18"/>
              </w:rPr>
            </w:pPr>
            <w:r>
              <w:rPr>
                <w:color w:val="FF0000"/>
                <w:sz w:val="20"/>
                <w:szCs w:val="20"/>
              </w:rPr>
              <w:t>Trade/Branch</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before="69" w:after="0"/>
              <w:ind w:start="80" w:end="0"/>
              <w:rPr>
                <w:rFonts w:eastAsia="Myriad Pro;Segoe UI" w:cs="Myriad Pro;Segoe UI"/>
                <w:sz w:val="18"/>
                <w:szCs w:val="18"/>
              </w:rPr>
            </w:pPr>
            <w:r>
              <w:rPr>
                <w:color w:val="1D1D1B"/>
                <w:sz w:val="18"/>
                <w:szCs w:val="18"/>
              </w:rPr>
              <w:t>Enlistment</w:t>
            </w:r>
            <w:r>
              <w:rPr>
                <w:color w:val="1D1D1B"/>
                <w:spacing w:val="-4"/>
                <w:sz w:val="18"/>
                <w:szCs w:val="18"/>
              </w:rPr>
              <w:t xml:space="preserve"> </w:t>
            </w:r>
            <w:r>
              <w:rPr>
                <w:color w:val="1D1D1B"/>
                <w:sz w:val="18"/>
                <w:szCs w:val="18"/>
              </w:rPr>
              <w:t>Date</w:t>
            </w:r>
          </w:p>
        </w:tc>
      </w:tr>
      <w:tr>
        <w:trPr>
          <w:trHeight w:val="612"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napToGrid w:val="false"/>
              <w:spacing w:before="6"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121" w:end="0"/>
              <w:rPr>
                <w:rFonts w:eastAsia="Myriad Pro;Segoe UI" w:cs="Myriad Pro;Segoe UI"/>
                <w:sz w:val="18"/>
                <w:szCs w:val="18"/>
              </w:rPr>
            </w:pPr>
            <w:r>
              <w:rPr>
                <w:color w:val="1D1D1B"/>
                <w:sz w:val="18"/>
                <w:szCs w:val="18"/>
              </w:rPr>
              <w:t>Surname</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11"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123" w:end="0"/>
              <w:rPr>
                <w:rFonts w:eastAsia="Myriad Pro;Segoe UI" w:cs="Myriad Pro;Segoe UI"/>
                <w:sz w:val="18"/>
                <w:szCs w:val="18"/>
              </w:rPr>
            </w:pPr>
            <w:r>
              <w:rPr>
                <w:color w:val="1D1D1B"/>
                <w:sz w:val="18"/>
                <w:szCs w:val="18"/>
              </w:rPr>
              <w:t>Surname</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napToGrid w:val="false"/>
              <w:spacing w:before="5"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92" w:end="0"/>
              <w:rPr>
                <w:rFonts w:eastAsia="Myriad Pro;Segoe UI" w:cs="Myriad Pro;Segoe UI"/>
                <w:sz w:val="18"/>
                <w:szCs w:val="18"/>
              </w:rPr>
            </w:pPr>
            <w:r>
              <w:rPr>
                <w:color w:val="1D1D1B"/>
                <w:sz w:val="18"/>
                <w:szCs w:val="18"/>
              </w:rPr>
              <w:t>Command</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53" w:after="0"/>
              <w:ind w:start="19" w:end="24"/>
              <w:rPr>
                <w:rFonts w:eastAsia="Myriad Pro;Segoe UI" w:cs="Myriad Pro;Segoe UI"/>
                <w:sz w:val="18"/>
                <w:szCs w:val="18"/>
              </w:rPr>
            </w:pPr>
            <w:r>
              <w:rPr>
                <w:color w:val="1D1D1B"/>
                <w:w w:val="95"/>
                <w:sz w:val="18"/>
                <w:szCs w:val="18"/>
              </w:rPr>
              <w:t>HQ</w:t>
            </w:r>
            <w:r>
              <w:rPr>
                <w:color w:val="1D1D1B"/>
                <w:spacing w:val="-17"/>
                <w:w w:val="95"/>
                <w:sz w:val="18"/>
                <w:szCs w:val="18"/>
              </w:rPr>
              <w:t xml:space="preserve"> </w:t>
            </w:r>
            <w:r>
              <w:rPr>
                <w:color w:val="1D1D1B"/>
                <w:w w:val="95"/>
                <w:sz w:val="18"/>
                <w:szCs w:val="18"/>
              </w:rPr>
              <w:t>AIR</w:t>
            </w:r>
            <w:r>
              <w:rPr>
                <w:color w:val="1D1D1B"/>
                <w:spacing w:val="-17"/>
                <w:w w:val="95"/>
                <w:sz w:val="18"/>
                <w:szCs w:val="18"/>
              </w:rPr>
              <w:t xml:space="preserve"> </w:t>
            </w:r>
            <w:r>
              <w:rPr>
                <w:color w:val="1D1D1B"/>
                <w:w w:val="95"/>
                <w:sz w:val="18"/>
                <w:szCs w:val="18"/>
              </w:rPr>
              <w:t>or</w:t>
            </w:r>
            <w:r>
              <w:rPr>
                <w:color w:val="1D1D1B"/>
                <w:spacing w:val="-17"/>
                <w:w w:val="95"/>
                <w:sz w:val="18"/>
                <w:szCs w:val="18"/>
              </w:rPr>
              <w:t xml:space="preserve"> </w:t>
            </w:r>
            <w:r>
              <w:rPr>
                <w:color w:val="1D1D1B"/>
                <w:w w:val="95"/>
                <w:sz w:val="18"/>
                <w:szCs w:val="18"/>
              </w:rPr>
              <w:t>Command of</w:t>
            </w:r>
            <w:r>
              <w:rPr>
                <w:color w:val="1D1D1B"/>
                <w:spacing w:val="-24"/>
                <w:w w:val="95"/>
                <w:sz w:val="18"/>
                <w:szCs w:val="18"/>
              </w:rPr>
              <w:t xml:space="preserve"> </w:t>
            </w:r>
            <w:r>
              <w:rPr>
                <w:color w:val="1D1D1B"/>
                <w:w w:val="95"/>
                <w:sz w:val="18"/>
                <w:szCs w:val="18"/>
              </w:rPr>
              <w:t>medical</w:t>
            </w:r>
            <w:r>
              <w:rPr>
                <w:color w:val="1D1D1B"/>
                <w:spacing w:val="-24"/>
                <w:w w:val="95"/>
                <w:sz w:val="18"/>
                <w:szCs w:val="18"/>
              </w:rPr>
              <w:t xml:space="preserve"> </w:t>
            </w:r>
            <w:r>
              <w:rPr>
                <w:color w:val="1D1D1B"/>
                <w:w w:val="95"/>
                <w:sz w:val="18"/>
                <w:szCs w:val="18"/>
              </w:rPr>
              <w:t>authority</w:t>
            </w:r>
          </w:p>
        </w:tc>
      </w:tr>
      <w:tr>
        <w:trPr>
          <w:trHeight w:val="544"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39" w:after="0"/>
              <w:ind w:start="121" w:end="0"/>
              <w:rPr>
                <w:rFonts w:eastAsia="Myriad Pro;Segoe UI" w:cs="Myriad Pro;Segoe UI"/>
                <w:sz w:val="18"/>
                <w:szCs w:val="18"/>
              </w:rPr>
            </w:pPr>
            <w:r>
              <w:rPr>
                <w:color w:val="1D1D1B"/>
                <w:sz w:val="18"/>
                <w:szCs w:val="18"/>
              </w:rPr>
              <w:t>Forename(s)</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before="131" w:after="0"/>
              <w:ind w:start="123" w:end="0"/>
              <w:rPr>
                <w:rFonts w:eastAsia="Myriad Pro;Segoe UI" w:cs="Myriad Pro;Segoe UI"/>
                <w:sz w:val="18"/>
                <w:szCs w:val="18"/>
              </w:rPr>
            </w:pPr>
            <w:r>
              <w:rPr>
                <w:color w:val="1D1D1B"/>
                <w:sz w:val="18"/>
                <w:szCs w:val="18"/>
              </w:rPr>
              <w:t>Forenames</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86" w:after="0"/>
              <w:ind w:start="92" w:end="0"/>
              <w:rPr>
                <w:rFonts w:eastAsia="Myriad Pro;Segoe UI" w:cs="Myriad Pro;Segoe UI"/>
                <w:sz w:val="18"/>
                <w:szCs w:val="18"/>
              </w:rPr>
            </w:pPr>
            <w:r>
              <w:rPr>
                <w:color w:val="1D1D1B"/>
                <w:sz w:val="18"/>
                <w:szCs w:val="18"/>
              </w:rPr>
              <w:t>Ship/Unit/Station</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before="72" w:after="0"/>
              <w:ind w:start="38" w:end="0"/>
              <w:rPr>
                <w:rFonts w:eastAsia="Myriad Pro;Segoe UI" w:cs="Myriad Pro;Segoe UI"/>
                <w:color w:val="FF0000"/>
                <w:sz w:val="20"/>
                <w:szCs w:val="20"/>
              </w:rPr>
            </w:pPr>
            <w:r>
              <w:rPr>
                <w:color w:val="FF0000"/>
                <w:sz w:val="20"/>
                <w:szCs w:val="20"/>
              </w:rPr>
              <w:t>Unit/Station</w:t>
            </w:r>
          </w:p>
        </w:tc>
      </w:tr>
      <w:tr>
        <w:trPr>
          <w:trHeight w:val="602"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15" w:after="0"/>
              <w:ind w:start="121" w:end="0"/>
              <w:rPr>
                <w:rFonts w:eastAsia="Myriad Pro;Segoe UI" w:cs="Myriad Pro;Segoe UI"/>
                <w:sz w:val="18"/>
                <w:szCs w:val="18"/>
              </w:rPr>
            </w:pPr>
            <w:r>
              <w:rPr>
                <w:color w:val="1D1D1B"/>
                <w:sz w:val="18"/>
                <w:szCs w:val="18"/>
              </w:rPr>
              <w:t>Date of</w:t>
            </w:r>
            <w:r>
              <w:rPr>
                <w:color w:val="1D1D1B"/>
                <w:spacing w:val="1"/>
                <w:sz w:val="18"/>
                <w:szCs w:val="18"/>
              </w:rPr>
              <w:t xml:space="preserve"> </w:t>
            </w:r>
            <w:r>
              <w:rPr>
                <w:color w:val="1D1D1B"/>
                <w:sz w:val="18"/>
                <w:szCs w:val="18"/>
              </w:rPr>
              <w:t>Birth</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before="108" w:after="0"/>
              <w:ind w:start="123" w:end="0"/>
              <w:rPr>
                <w:rFonts w:eastAsia="Myriad Pro;Segoe UI" w:cs="Myriad Pro;Segoe UI"/>
                <w:sz w:val="18"/>
                <w:szCs w:val="18"/>
              </w:rPr>
            </w:pPr>
            <w:r>
              <w:rPr>
                <w:color w:val="1D1D1B"/>
                <w:sz w:val="18"/>
                <w:szCs w:val="18"/>
              </w:rPr>
              <w:t>DOB</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22" w:after="0"/>
              <w:ind w:start="92" w:end="0"/>
              <w:rPr>
                <w:rFonts w:eastAsia="Myriad Pro;Segoe UI" w:cs="Myriad Pro;Segoe UI"/>
                <w:sz w:val="18"/>
                <w:szCs w:val="18"/>
              </w:rPr>
            </w:pPr>
            <w:r>
              <w:rPr>
                <w:color w:val="1D1D1B"/>
                <w:sz w:val="18"/>
                <w:szCs w:val="18"/>
              </w:rPr>
              <w:t>Type of</w:t>
            </w:r>
            <w:r>
              <w:rPr>
                <w:color w:val="1D1D1B"/>
                <w:spacing w:val="-9"/>
                <w:sz w:val="18"/>
                <w:szCs w:val="18"/>
              </w:rPr>
              <w:t xml:space="preserve"> </w:t>
            </w:r>
            <w:r>
              <w:rPr>
                <w:color w:val="1D1D1B"/>
                <w:sz w:val="18"/>
                <w:szCs w:val="18"/>
              </w:rPr>
              <w:t>enlistment</w:t>
            </w:r>
          </w:p>
          <w:p>
            <w:pPr>
              <w:pStyle w:val="TableParagraph"/>
              <w:spacing w:before="24" w:after="0"/>
              <w:ind w:start="92" w:end="0"/>
              <w:rPr>
                <w:rFonts w:eastAsia="Myriad Pro;Segoe UI" w:cs="Myriad Pro;Segoe UI"/>
                <w:sz w:val="18"/>
                <w:szCs w:val="18"/>
              </w:rPr>
            </w:pPr>
            <w:r>
              <w:rPr>
                <w:color w:val="1D1D1B"/>
                <w:sz w:val="18"/>
                <w:szCs w:val="18"/>
              </w:rPr>
              <w:t>/commission</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10" w:after="0"/>
              <w:ind w:start="38" w:end="150"/>
              <w:rPr>
                <w:rFonts w:eastAsia="Myriad Pro;Segoe UI" w:cs="Myriad Pro;Segoe UI"/>
                <w:sz w:val="18"/>
                <w:szCs w:val="18"/>
              </w:rPr>
            </w:pPr>
            <w:r>
              <w:rPr>
                <w:color w:val="1D1D1B"/>
                <w:sz w:val="18"/>
                <w:szCs w:val="18"/>
              </w:rPr>
              <w:t>Period individual has signed on</w:t>
            </w:r>
            <w:r>
              <w:rPr>
                <w:color w:val="1D1D1B"/>
                <w:spacing w:val="-5"/>
                <w:sz w:val="18"/>
                <w:szCs w:val="18"/>
              </w:rPr>
              <w:t xml:space="preserve"> </w:t>
            </w:r>
            <w:r>
              <w:rPr>
                <w:color w:val="1D1D1B"/>
                <w:sz w:val="18"/>
                <w:szCs w:val="18"/>
              </w:rPr>
              <w:t>for</w:t>
            </w:r>
          </w:p>
        </w:tc>
      </w:tr>
      <w:tr>
        <w:trPr>
          <w:trHeight w:val="621"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napToGrid w:val="false"/>
              <w:spacing w:before="4"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121" w:end="0"/>
              <w:rPr>
                <w:rFonts w:eastAsia="Myriad Pro;Segoe UI" w:cs="Myriad Pro;Segoe UI"/>
                <w:sz w:val="18"/>
                <w:szCs w:val="18"/>
              </w:rPr>
            </w:pPr>
            <w:r>
              <w:rPr>
                <w:color w:val="1D1D1B"/>
                <w:sz w:val="18"/>
                <w:szCs w:val="18"/>
              </w:rPr>
              <w:t>Gender</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8"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123" w:end="0"/>
              <w:rPr>
                <w:rFonts w:eastAsia="Myriad Pro;Segoe UI" w:cs="Myriad Pro;Segoe UI"/>
                <w:sz w:val="18"/>
                <w:szCs w:val="18"/>
              </w:rPr>
            </w:pPr>
            <w:r>
              <w:rPr>
                <w:color w:val="1D1D1B"/>
                <w:sz w:val="18"/>
                <w:szCs w:val="18"/>
              </w:rPr>
              <w:t>Sex</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exact" w:line="180" w:before="45" w:after="0"/>
              <w:ind w:start="92" w:end="303"/>
              <w:rPr>
                <w:rFonts w:eastAsia="Myriad Pro;Segoe UI" w:cs="Myriad Pro;Segoe UI"/>
                <w:sz w:val="18"/>
                <w:szCs w:val="18"/>
              </w:rPr>
            </w:pPr>
            <w:r>
              <w:rPr>
                <w:color w:val="1D1D1B"/>
                <w:sz w:val="18"/>
                <w:szCs w:val="18"/>
              </w:rPr>
              <w:t>Normal date of termination of</w:t>
            </w:r>
            <w:r>
              <w:rPr>
                <w:color w:val="1D1D1B"/>
                <w:spacing w:val="-3"/>
                <w:sz w:val="18"/>
                <w:szCs w:val="18"/>
              </w:rPr>
              <w:t xml:space="preserve"> </w:t>
            </w:r>
            <w:r>
              <w:rPr>
                <w:color w:val="1D1D1B"/>
                <w:sz w:val="18"/>
                <w:szCs w:val="18"/>
              </w:rPr>
              <w:t>full time</w:t>
            </w:r>
            <w:r>
              <w:rPr>
                <w:color w:val="1D1D1B"/>
                <w:spacing w:val="2"/>
                <w:sz w:val="18"/>
                <w:szCs w:val="18"/>
              </w:rPr>
              <w:t xml:space="preserve"> </w:t>
            </w:r>
            <w:r>
              <w:rPr>
                <w:color w:val="1D1D1B"/>
                <w:sz w:val="18"/>
                <w:szCs w:val="18"/>
              </w:rPr>
              <w:t>service</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11" w:after="0"/>
              <w:rPr>
                <w:rFonts w:eastAsia="Myriad Pro Semibold;Segoe UI" w:cs="Myriad Pro Semibold;Segoe UI"/>
                <w:b/>
                <w:bCs/>
                <w:sz w:val="18"/>
                <w:szCs w:val="18"/>
              </w:rPr>
            </w:pPr>
            <w:r>
              <w:rPr>
                <w:rFonts w:eastAsia="Myriad Pro Semibold;Segoe UI" w:cs="Myriad Pro Semibold;Segoe UI"/>
                <w:b/>
                <w:bCs/>
                <w:sz w:val="18"/>
                <w:szCs w:val="18"/>
              </w:rPr>
            </w:r>
          </w:p>
          <w:p>
            <w:pPr>
              <w:pStyle w:val="TableParagraph"/>
              <w:ind w:start="38" w:end="0"/>
              <w:rPr>
                <w:rFonts w:eastAsia="Myriad Pro;Segoe UI" w:cs="Myriad Pro;Segoe UI"/>
                <w:sz w:val="18"/>
                <w:szCs w:val="18"/>
              </w:rPr>
            </w:pPr>
            <w:r>
              <w:rPr>
                <w:color w:val="1D1D1B"/>
                <w:sz w:val="18"/>
                <w:szCs w:val="18"/>
              </w:rPr>
              <w:t>Date of</w:t>
            </w:r>
            <w:r>
              <w:rPr>
                <w:color w:val="1D1D1B"/>
                <w:spacing w:val="-5"/>
                <w:sz w:val="18"/>
                <w:szCs w:val="18"/>
              </w:rPr>
              <w:t xml:space="preserve"> </w:t>
            </w:r>
            <w:r>
              <w:rPr>
                <w:color w:val="1D1D1B"/>
                <w:sz w:val="18"/>
                <w:szCs w:val="18"/>
              </w:rPr>
              <w:t>discharge</w:t>
            </w:r>
          </w:p>
        </w:tc>
      </w:tr>
      <w:tr>
        <w:trPr>
          <w:trHeight w:val="622"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50" w:after="0"/>
              <w:ind w:start="121" w:end="0"/>
              <w:rPr>
                <w:rFonts w:eastAsia="Myriad Pro;Segoe UI" w:cs="Myriad Pro;Segoe UI"/>
                <w:sz w:val="18"/>
                <w:szCs w:val="18"/>
              </w:rPr>
            </w:pPr>
            <w:r>
              <w:rPr>
                <w:color w:val="1D1D1B"/>
                <w:sz w:val="18"/>
                <w:szCs w:val="18"/>
              </w:rPr>
              <w:t>Place of</w:t>
            </w:r>
            <w:r>
              <w:rPr>
                <w:color w:val="1D1D1B"/>
                <w:spacing w:val="-5"/>
                <w:sz w:val="18"/>
                <w:szCs w:val="18"/>
              </w:rPr>
              <w:t xml:space="preserve"> </w:t>
            </w:r>
            <w:r>
              <w:rPr>
                <w:color w:val="1D1D1B"/>
                <w:sz w:val="18"/>
                <w:szCs w:val="18"/>
              </w:rPr>
              <w:t>Board</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before="142" w:after="0"/>
              <w:ind w:start="123" w:end="0"/>
              <w:rPr>
                <w:rFonts w:eastAsia="Myriad Pro;Segoe UI" w:cs="Myriad Pro;Segoe UI"/>
                <w:color w:val="FF0000"/>
                <w:sz w:val="20"/>
                <w:szCs w:val="20"/>
              </w:rPr>
            </w:pPr>
            <w:r>
              <w:rPr>
                <w:color w:val="FF0000"/>
                <w:sz w:val="20"/>
                <w:szCs w:val="20"/>
              </w:rPr>
              <w:t>Unit/Station board carried</w:t>
            </w:r>
            <w:r>
              <w:rPr>
                <w:color w:val="FF0000"/>
                <w:spacing w:val="-4"/>
                <w:sz w:val="20"/>
                <w:szCs w:val="20"/>
              </w:rPr>
              <w:t xml:space="preserve"> </w:t>
            </w:r>
            <w:r>
              <w:rPr>
                <w:color w:val="FF0000"/>
                <w:sz w:val="20"/>
                <w:szCs w:val="20"/>
              </w:rPr>
              <w:t>out</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auto" w:line="264" w:before="77" w:after="0"/>
              <w:ind w:start="92" w:end="110"/>
              <w:rPr>
                <w:rFonts w:eastAsia="Myriad Pro;Segoe UI" w:cs="Myriad Pro;Segoe UI"/>
                <w:sz w:val="18"/>
                <w:szCs w:val="18"/>
              </w:rPr>
            </w:pPr>
            <w:r>
              <w:rPr>
                <w:color w:val="D70929"/>
                <w:sz w:val="18"/>
                <w:szCs w:val="18"/>
              </w:rPr>
              <w:t xml:space="preserve">Date Non effective </w:t>
            </w:r>
            <w:r>
              <w:rPr>
                <w:color w:val="D70929"/>
                <w:spacing w:val="-1"/>
                <w:sz w:val="18"/>
                <w:szCs w:val="18"/>
              </w:rPr>
              <w:t>Commenced/ceased</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lineRule="exact" w:line="180" w:before="15" w:after="0"/>
              <w:ind w:start="52" w:end="108"/>
              <w:rPr>
                <w:rFonts w:eastAsia="Myriad Pro;Segoe UI" w:cs="Myriad Pro;Segoe UI"/>
                <w:sz w:val="20"/>
                <w:szCs w:val="20"/>
              </w:rPr>
            </w:pPr>
            <w:r>
              <w:rPr>
                <w:color w:val="D70929"/>
                <w:w w:val="90"/>
                <w:sz w:val="20"/>
                <w:szCs w:val="20"/>
              </w:rPr>
              <w:t>Must be</w:t>
            </w:r>
            <w:r>
              <w:rPr>
                <w:color w:val="D70929"/>
                <w:spacing w:val="-3"/>
                <w:w w:val="90"/>
                <w:sz w:val="20"/>
                <w:szCs w:val="20"/>
              </w:rPr>
              <w:t xml:space="preserve"> </w:t>
            </w:r>
            <w:r>
              <w:rPr>
                <w:color w:val="D70929"/>
                <w:w w:val="90"/>
                <w:sz w:val="20"/>
                <w:szCs w:val="20"/>
              </w:rPr>
              <w:t xml:space="preserve">completed </w:t>
            </w:r>
            <w:r>
              <w:rPr>
                <w:color w:val="D70929"/>
                <w:sz w:val="20"/>
                <w:szCs w:val="20"/>
              </w:rPr>
              <w:t>when assigned non-effective</w:t>
            </w:r>
          </w:p>
        </w:tc>
      </w:tr>
      <w:tr>
        <w:trPr>
          <w:trHeight w:val="824"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auto" w:line="264" w:before="142" w:after="0"/>
              <w:ind w:start="121" w:end="202"/>
              <w:rPr>
                <w:rFonts w:eastAsia="Myriad Pro;Segoe UI" w:cs="Myriad Pro;Segoe UI"/>
                <w:sz w:val="18"/>
                <w:szCs w:val="18"/>
              </w:rPr>
            </w:pPr>
            <w:r>
              <w:rPr>
                <w:color w:val="1D1D1B"/>
                <w:sz w:val="18"/>
                <w:szCs w:val="18"/>
              </w:rPr>
              <w:t>Authority of Board</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134" w:after="0"/>
              <w:ind w:start="123" w:end="320"/>
              <w:rPr>
                <w:rFonts w:eastAsia="Myriad Pro;Segoe UI" w:cs="Myriad Pro;Segoe UI"/>
                <w:sz w:val="18"/>
                <w:szCs w:val="18"/>
              </w:rPr>
            </w:pPr>
            <w:hyperlink r:id="rId243">
              <w:r>
                <w:rPr>
                  <w:rStyle w:val="Hyperlink"/>
                  <w:color w:val="0071B9"/>
                  <w:spacing w:val="-1"/>
                  <w:sz w:val="18"/>
                  <w:szCs w:val="18"/>
                </w:rPr>
                <w:t>http://www.publications.raf.r.mil.uk/live/1269a/</w:t>
              </w:r>
            </w:hyperlink>
            <w:r>
              <w:rPr>
                <w:color w:val="0071B9"/>
                <w:sz w:val="18"/>
                <w:szCs w:val="18"/>
              </w:rPr>
              <w:t xml:space="preserve"> Section 2/Lflt</w:t>
            </w:r>
            <w:r>
              <w:rPr>
                <w:color w:val="0071B9"/>
                <w:spacing w:val="3"/>
                <w:sz w:val="18"/>
                <w:szCs w:val="18"/>
              </w:rPr>
              <w:t xml:space="preserve"> </w:t>
            </w:r>
            <w:r>
              <w:rPr>
                <w:color w:val="0071B9"/>
                <w:sz w:val="18"/>
                <w:szCs w:val="18"/>
              </w:rPr>
              <w:t>2-03A.doc</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auto" w:line="264" w:before="148" w:after="0"/>
              <w:ind w:start="92" w:end="489"/>
              <w:rPr>
                <w:rFonts w:eastAsia="Myriad Pro;Segoe UI" w:cs="Myriad Pro;Segoe UI"/>
                <w:sz w:val="18"/>
                <w:szCs w:val="18"/>
              </w:rPr>
            </w:pPr>
            <w:r>
              <w:rPr>
                <w:color w:val="D70929"/>
                <w:sz w:val="18"/>
                <w:szCs w:val="18"/>
              </w:rPr>
              <w:t>Date this TMES episode</w:t>
            </w:r>
            <w:r>
              <w:rPr>
                <w:color w:val="D70929"/>
                <w:spacing w:val="2"/>
                <w:sz w:val="18"/>
                <w:szCs w:val="18"/>
              </w:rPr>
              <w:t xml:space="preserve"> </w:t>
            </w:r>
            <w:r>
              <w:rPr>
                <w:color w:val="D70929"/>
                <w:sz w:val="18"/>
                <w:szCs w:val="18"/>
              </w:rPr>
              <w:t>started</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37" w:after="0"/>
              <w:ind w:start="9" w:end="6"/>
              <w:jc w:val="both"/>
              <w:rPr>
                <w:rFonts w:eastAsia="Myriad Pro;Segoe UI" w:cs="Myriad Pro;Segoe UI"/>
                <w:sz w:val="18"/>
                <w:szCs w:val="18"/>
              </w:rPr>
            </w:pPr>
            <w:r>
              <w:rPr>
                <w:color w:val="1D1D1B"/>
                <w:w w:val="90"/>
                <w:sz w:val="18"/>
                <w:szCs w:val="18"/>
              </w:rPr>
              <w:t>(date</w:t>
            </w:r>
            <w:r>
              <w:rPr>
                <w:color w:val="1D1D1B"/>
                <w:spacing w:val="-20"/>
                <w:w w:val="90"/>
                <w:sz w:val="18"/>
                <w:szCs w:val="18"/>
              </w:rPr>
              <w:t xml:space="preserve"> </w:t>
            </w:r>
            <w:r>
              <w:rPr>
                <w:color w:val="1D1D1B"/>
                <w:w w:val="90"/>
                <w:sz w:val="18"/>
                <w:szCs w:val="18"/>
              </w:rPr>
              <w:t>of</w:t>
            </w:r>
            <w:r>
              <w:rPr>
                <w:color w:val="1D1D1B"/>
                <w:spacing w:val="-20"/>
                <w:w w:val="90"/>
                <w:sz w:val="18"/>
                <w:szCs w:val="18"/>
              </w:rPr>
              <w:t xml:space="preserve"> </w:t>
            </w:r>
            <w:r>
              <w:rPr>
                <w:color w:val="1D1D1B"/>
                <w:w w:val="90"/>
                <w:sz w:val="18"/>
                <w:szCs w:val="18"/>
              </w:rPr>
              <w:t>initial</w:t>
            </w:r>
            <w:r>
              <w:rPr>
                <w:color w:val="1D1D1B"/>
                <w:spacing w:val="-20"/>
                <w:w w:val="90"/>
                <w:sz w:val="18"/>
                <w:szCs w:val="18"/>
              </w:rPr>
              <w:t xml:space="preserve"> </w:t>
            </w:r>
            <w:r>
              <w:rPr>
                <w:color w:val="1D1D1B"/>
                <w:w w:val="90"/>
                <w:sz w:val="18"/>
                <w:szCs w:val="18"/>
              </w:rPr>
              <w:t>medical board</w:t>
            </w:r>
            <w:r>
              <w:rPr>
                <w:color w:val="1D1D1B"/>
                <w:spacing w:val="-22"/>
                <w:w w:val="90"/>
                <w:sz w:val="18"/>
                <w:szCs w:val="18"/>
              </w:rPr>
              <w:t xml:space="preserve"> </w:t>
            </w:r>
            <w:r>
              <w:rPr>
                <w:color w:val="1D1D1B"/>
                <w:w w:val="90"/>
                <w:sz w:val="18"/>
                <w:szCs w:val="18"/>
              </w:rPr>
              <w:t>or</w:t>
            </w:r>
            <w:r>
              <w:rPr>
                <w:color w:val="1D1D1B"/>
                <w:spacing w:val="-22"/>
                <w:w w:val="90"/>
                <w:sz w:val="18"/>
                <w:szCs w:val="18"/>
              </w:rPr>
              <w:t xml:space="preserve"> </w:t>
            </w:r>
            <w:r>
              <w:rPr>
                <w:color w:val="1D1D1B"/>
                <w:w w:val="90"/>
                <w:sz w:val="18"/>
                <w:szCs w:val="18"/>
              </w:rPr>
              <w:t>if</w:t>
            </w:r>
            <w:r>
              <w:rPr>
                <w:color w:val="1D1D1B"/>
                <w:spacing w:val="-22"/>
                <w:w w:val="90"/>
                <w:sz w:val="18"/>
                <w:szCs w:val="18"/>
              </w:rPr>
              <w:t xml:space="preserve"> </w:t>
            </w:r>
            <w:r>
              <w:rPr>
                <w:color w:val="1D1D1B"/>
                <w:w w:val="90"/>
                <w:sz w:val="18"/>
                <w:szCs w:val="18"/>
              </w:rPr>
              <w:t>initial</w:t>
            </w:r>
            <w:r>
              <w:rPr>
                <w:color w:val="1D1D1B"/>
                <w:spacing w:val="-22"/>
                <w:w w:val="90"/>
                <w:sz w:val="18"/>
                <w:szCs w:val="18"/>
              </w:rPr>
              <w:t xml:space="preserve"> </w:t>
            </w:r>
            <w:r>
              <w:rPr>
                <w:color w:val="1D1D1B"/>
                <w:w w:val="90"/>
                <w:sz w:val="18"/>
                <w:szCs w:val="18"/>
              </w:rPr>
              <w:t>board same</w:t>
            </w:r>
            <w:r>
              <w:rPr>
                <w:color w:val="1D1D1B"/>
                <w:spacing w:val="-23"/>
                <w:w w:val="90"/>
                <w:sz w:val="18"/>
                <w:szCs w:val="18"/>
              </w:rPr>
              <w:t xml:space="preserve"> </w:t>
            </w:r>
            <w:r>
              <w:rPr>
                <w:color w:val="1D1D1B"/>
                <w:w w:val="90"/>
                <w:sz w:val="18"/>
                <w:szCs w:val="18"/>
              </w:rPr>
              <w:t>as</w:t>
            </w:r>
            <w:r>
              <w:rPr>
                <w:color w:val="1D1D1B"/>
                <w:spacing w:val="-23"/>
                <w:w w:val="90"/>
                <w:sz w:val="18"/>
                <w:szCs w:val="18"/>
              </w:rPr>
              <w:t xml:space="preserve"> </w:t>
            </w:r>
            <w:r>
              <w:rPr>
                <w:color w:val="1D1D1B"/>
                <w:w w:val="90"/>
                <w:sz w:val="18"/>
                <w:szCs w:val="18"/>
              </w:rPr>
              <w:t>date</w:t>
            </w:r>
            <w:r>
              <w:rPr>
                <w:color w:val="1D1D1B"/>
                <w:spacing w:val="-23"/>
                <w:w w:val="90"/>
                <w:sz w:val="18"/>
                <w:szCs w:val="18"/>
              </w:rPr>
              <w:t xml:space="preserve"> </w:t>
            </w:r>
            <w:r>
              <w:rPr>
                <w:color w:val="1D1D1B"/>
                <w:w w:val="90"/>
                <w:sz w:val="18"/>
                <w:szCs w:val="18"/>
              </w:rPr>
              <w:t>of</w:t>
            </w:r>
            <w:r>
              <w:rPr>
                <w:color w:val="1D1D1B"/>
                <w:spacing w:val="-23"/>
                <w:w w:val="90"/>
                <w:sz w:val="18"/>
                <w:szCs w:val="18"/>
              </w:rPr>
              <w:t xml:space="preserve"> </w:t>
            </w:r>
            <w:r>
              <w:rPr>
                <w:color w:val="1D1D1B"/>
                <w:w w:val="90"/>
                <w:sz w:val="18"/>
                <w:szCs w:val="18"/>
              </w:rPr>
              <w:t>board)</w:t>
            </w:r>
          </w:p>
        </w:tc>
      </w:tr>
      <w:tr>
        <w:trPr>
          <w:trHeight w:val="552" w:hRule="exact"/>
        </w:trPr>
        <w:tc>
          <w:tcPr>
            <w:tcW w:w="135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42" w:after="0"/>
              <w:ind w:start="121" w:end="0"/>
              <w:rPr>
                <w:rFonts w:eastAsia="Myriad Pro;Segoe UI" w:cs="Myriad Pro;Segoe UI"/>
                <w:sz w:val="18"/>
                <w:szCs w:val="18"/>
              </w:rPr>
            </w:pPr>
            <w:r>
              <w:rPr>
                <w:color w:val="1D1D1B"/>
                <w:sz w:val="18"/>
                <w:szCs w:val="18"/>
              </w:rPr>
              <w:t>Date of</w:t>
            </w:r>
            <w:r>
              <w:rPr>
                <w:color w:val="1D1D1B"/>
                <w:spacing w:val="-5"/>
                <w:sz w:val="18"/>
                <w:szCs w:val="18"/>
              </w:rPr>
              <w:t xml:space="preserve"> </w:t>
            </w:r>
            <w:r>
              <w:rPr>
                <w:color w:val="1D1D1B"/>
                <w:sz w:val="18"/>
                <w:szCs w:val="18"/>
              </w:rPr>
              <w:t>Board</w:t>
            </w:r>
          </w:p>
        </w:tc>
        <w:tc>
          <w:tcPr>
            <w:tcW w:w="3686" w:type="dxa"/>
            <w:tcBorders>
              <w:top w:val="single" w:sz="8" w:space="0" w:color="1D1D1B"/>
              <w:start w:val="single" w:sz="8" w:space="0" w:color="1D1D1B"/>
              <w:bottom w:val="single" w:sz="8" w:space="0" w:color="1D1D1B"/>
              <w:end w:val="single" w:sz="8" w:space="0" w:color="1D1D1B"/>
            </w:tcBorders>
          </w:tcPr>
          <w:p>
            <w:pPr>
              <w:pStyle w:val="TableParagraph"/>
              <w:spacing w:before="135" w:after="0"/>
              <w:ind w:start="123" w:end="0"/>
              <w:rPr>
                <w:rFonts w:eastAsia="Myriad Pro;Segoe UI" w:cs="Myriad Pro;Segoe UI"/>
                <w:sz w:val="20"/>
                <w:szCs w:val="20"/>
              </w:rPr>
            </w:pPr>
            <w:r>
              <w:rPr>
                <w:color w:val="D70929"/>
                <w:sz w:val="20"/>
                <w:szCs w:val="20"/>
              </w:rPr>
              <w:t>Date Patient</w:t>
            </w:r>
            <w:r>
              <w:rPr>
                <w:color w:val="D70929"/>
                <w:spacing w:val="-18"/>
                <w:sz w:val="20"/>
                <w:szCs w:val="20"/>
              </w:rPr>
              <w:t xml:space="preserve"> </w:t>
            </w:r>
            <w:r>
              <w:rPr>
                <w:color w:val="D70929"/>
                <w:sz w:val="20"/>
                <w:szCs w:val="20"/>
              </w:rPr>
              <w:t>Presented</w:t>
            </w:r>
          </w:p>
        </w:tc>
        <w:tc>
          <w:tcPr>
            <w:tcW w:w="1992"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49" w:after="0"/>
              <w:ind w:start="92" w:end="0"/>
              <w:rPr>
                <w:rFonts w:eastAsia="Myriad Pro;Segoe UI" w:cs="Myriad Pro;Segoe UI"/>
                <w:sz w:val="18"/>
                <w:szCs w:val="18"/>
              </w:rPr>
            </w:pPr>
            <w:r>
              <w:rPr>
                <w:color w:val="1D1D1B"/>
                <w:sz w:val="18"/>
                <w:szCs w:val="18"/>
              </w:rPr>
              <w:t>Date of</w:t>
            </w:r>
            <w:r>
              <w:rPr>
                <w:color w:val="1D1D1B"/>
                <w:spacing w:val="-5"/>
                <w:sz w:val="18"/>
                <w:szCs w:val="18"/>
              </w:rPr>
              <w:t xml:space="preserve"> </w:t>
            </w:r>
            <w:r>
              <w:rPr>
                <w:color w:val="1D1D1B"/>
                <w:sz w:val="18"/>
                <w:szCs w:val="18"/>
              </w:rPr>
              <w:t>review</w:t>
            </w:r>
          </w:p>
        </w:tc>
        <w:tc>
          <w:tcPr>
            <w:tcW w:w="2402"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46" w:after="0"/>
              <w:ind w:start="52" w:end="58"/>
              <w:rPr>
                <w:rFonts w:eastAsia="Myriad Pro;Segoe UI" w:cs="Myriad Pro;Segoe UI"/>
                <w:sz w:val="20"/>
                <w:szCs w:val="20"/>
              </w:rPr>
            </w:pPr>
            <w:r>
              <w:rPr>
                <w:color w:val="D70929"/>
                <w:w w:val="95"/>
                <w:sz w:val="20"/>
                <w:szCs w:val="20"/>
              </w:rPr>
              <w:t>Next</w:t>
            </w:r>
            <w:r>
              <w:rPr>
                <w:color w:val="D70929"/>
                <w:spacing w:val="-25"/>
                <w:w w:val="95"/>
                <w:sz w:val="20"/>
                <w:szCs w:val="20"/>
              </w:rPr>
              <w:t xml:space="preserve"> </w:t>
            </w:r>
            <w:r>
              <w:rPr>
                <w:color w:val="D70929"/>
                <w:w w:val="95"/>
                <w:sz w:val="20"/>
                <w:szCs w:val="20"/>
              </w:rPr>
              <w:t>JMES</w:t>
            </w:r>
            <w:r>
              <w:rPr>
                <w:color w:val="D70929"/>
                <w:spacing w:val="-25"/>
                <w:w w:val="95"/>
                <w:sz w:val="20"/>
                <w:szCs w:val="20"/>
              </w:rPr>
              <w:t xml:space="preserve"> </w:t>
            </w:r>
            <w:r>
              <w:rPr>
                <w:color w:val="D70929"/>
                <w:w w:val="95"/>
                <w:sz w:val="20"/>
                <w:szCs w:val="20"/>
              </w:rPr>
              <w:t>review</w:t>
            </w:r>
            <w:r>
              <w:rPr>
                <w:color w:val="D70929"/>
                <w:spacing w:val="-25"/>
                <w:w w:val="95"/>
                <w:sz w:val="20"/>
                <w:szCs w:val="20"/>
              </w:rPr>
              <w:t xml:space="preserve"> </w:t>
            </w:r>
            <w:r>
              <w:rPr>
                <w:color w:val="D70929"/>
                <w:w w:val="95"/>
                <w:sz w:val="20"/>
                <w:szCs w:val="20"/>
              </w:rPr>
              <w:t>or</w:t>
            </w:r>
            <w:r>
              <w:rPr>
                <w:color w:val="D70929"/>
                <w:w w:val="90"/>
                <w:sz w:val="20"/>
                <w:szCs w:val="20"/>
              </w:rPr>
              <w:t xml:space="preserve"> Occ Health</w:t>
            </w:r>
            <w:r>
              <w:rPr>
                <w:color w:val="D70929"/>
                <w:spacing w:val="32"/>
                <w:w w:val="90"/>
                <w:sz w:val="20"/>
                <w:szCs w:val="20"/>
              </w:rPr>
              <w:t xml:space="preserve"> </w:t>
            </w:r>
            <w:r>
              <w:rPr>
                <w:color w:val="D70929"/>
                <w:w w:val="90"/>
                <w:sz w:val="20"/>
                <w:szCs w:val="20"/>
              </w:rPr>
              <w:t>Medical</w:t>
            </w:r>
          </w:p>
        </w:tc>
      </w:tr>
    </w:tbl>
    <w:p>
      <w:pPr>
        <w:pStyle w:val="Normal"/>
        <w:spacing w:before="3" w:after="0"/>
        <w:rPr>
          <w:rFonts w:ascii="Myriad Pro Semibold;Segoe UI" w:hAnsi="Myriad Pro Semibold;Segoe UI" w:eastAsia="Myriad Pro Semibold;Segoe UI" w:cs="Myriad Pro Semibold;Segoe UI"/>
          <w:b/>
          <w:bCs/>
          <w:sz w:val="19"/>
          <w:szCs w:val="19"/>
        </w:rPr>
      </w:pPr>
      <w:r>
        <w:rPr>
          <w:rFonts w:eastAsia="Myriad Pro Semibold;Segoe UI" w:cs="Myriad Pro Semibold;Segoe UI" w:ascii="Myriad Pro Semibold;Segoe UI" w:hAnsi="Myriad Pro Semibold;Segoe UI"/>
          <w:b/>
          <w:bCs/>
          <w:sz w:val="19"/>
          <w:szCs w:val="19"/>
        </w:rPr>
      </w:r>
    </w:p>
    <w:tbl>
      <w:tblPr>
        <w:tblW w:w="9431" w:type="dxa"/>
        <w:jc w:val="start"/>
        <w:tblInd w:w="2051" w:type="dxa"/>
        <w:tblLayout w:type="fixed"/>
        <w:tblCellMar>
          <w:top w:w="0" w:type="dxa"/>
          <w:start w:w="0" w:type="dxa"/>
          <w:bottom w:w="0" w:type="dxa"/>
          <w:end w:w="0" w:type="dxa"/>
        </w:tblCellMar>
      </w:tblPr>
      <w:tblGrid>
        <w:gridCol w:w="1017"/>
        <w:gridCol w:w="1939"/>
        <w:gridCol w:w="2046"/>
        <w:gridCol w:w="4429"/>
      </w:tblGrid>
      <w:tr>
        <w:trPr>
          <w:trHeight w:val="619" w:hRule="exact"/>
        </w:trPr>
        <w:tc>
          <w:tcPr>
            <w:tcW w:w="2956" w:type="dxa"/>
            <w:gridSpan w:val="2"/>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exact" w:line="180" w:before="30" w:after="0"/>
              <w:ind w:start="107" w:end="253"/>
              <w:rPr>
                <w:rFonts w:eastAsia="Myriad Pro;Segoe UI" w:cs="Myriad Pro;Segoe UI"/>
                <w:sz w:val="18"/>
                <w:szCs w:val="18"/>
              </w:rPr>
            </w:pPr>
            <w:r>
              <w:rPr>
                <w:color w:val="1D1D1B"/>
                <w:sz w:val="18"/>
              </w:rPr>
              <w:t>Principal condition(s) affecting</w:t>
            </w:r>
            <w:r>
              <w:rPr>
                <w:color w:val="1D1D1B"/>
                <w:spacing w:val="-6"/>
                <w:sz w:val="18"/>
              </w:rPr>
              <w:t xml:space="preserve"> </w:t>
            </w:r>
            <w:r>
              <w:rPr>
                <w:color w:val="1D1D1B"/>
                <w:sz w:val="18"/>
              </w:rPr>
              <w:t>the medical employment standard leading to the Medical</w:t>
            </w:r>
            <w:r>
              <w:rPr>
                <w:color w:val="1D1D1B"/>
                <w:spacing w:val="-3"/>
                <w:sz w:val="18"/>
              </w:rPr>
              <w:t xml:space="preserve"> </w:t>
            </w:r>
            <w:r>
              <w:rPr>
                <w:color w:val="1D1D1B"/>
                <w:sz w:val="18"/>
              </w:rPr>
              <w:t>Board</w:t>
            </w:r>
          </w:p>
        </w:tc>
        <w:tc>
          <w:tcPr>
            <w:tcW w:w="6475" w:type="dxa"/>
            <w:gridSpan w:val="2"/>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auto" w:line="264" w:before="64" w:after="0"/>
              <w:ind w:start="105" w:end="267"/>
              <w:rPr>
                <w:rFonts w:eastAsia="Myriad Pro;Segoe UI" w:cs="Myriad Pro;Segoe UI"/>
                <w:sz w:val="18"/>
                <w:szCs w:val="18"/>
              </w:rPr>
            </w:pPr>
            <w:r>
              <w:rPr>
                <w:color w:val="1D1D1B"/>
                <w:sz w:val="18"/>
              </w:rPr>
              <w:t>Other condition(s) affecting the medical employment standard at</w:t>
            </w:r>
            <w:r>
              <w:rPr>
                <w:color w:val="1D1D1B"/>
                <w:spacing w:val="-6"/>
                <w:sz w:val="18"/>
              </w:rPr>
              <w:t xml:space="preserve"> </w:t>
            </w:r>
            <w:r>
              <w:rPr>
                <w:color w:val="1D1D1B"/>
                <w:sz w:val="18"/>
              </w:rPr>
              <w:t>the time of the Medical</w:t>
            </w:r>
            <w:r>
              <w:rPr>
                <w:color w:val="1D1D1B"/>
                <w:spacing w:val="-1"/>
                <w:sz w:val="18"/>
              </w:rPr>
              <w:t xml:space="preserve"> </w:t>
            </w:r>
            <w:r>
              <w:rPr>
                <w:color w:val="1D1D1B"/>
                <w:sz w:val="18"/>
              </w:rPr>
              <w:t>Board</w:t>
            </w:r>
          </w:p>
        </w:tc>
      </w:tr>
      <w:tr>
        <w:trPr>
          <w:trHeight w:val="511" w:hRule="exact"/>
        </w:trPr>
        <w:tc>
          <w:tcPr>
            <w:tcW w:w="2956" w:type="dxa"/>
            <w:gridSpan w:val="2"/>
            <w:tcBorders>
              <w:top w:val="single" w:sz="8" w:space="0" w:color="1D1D1B"/>
              <w:start w:val="single" w:sz="8" w:space="0" w:color="1D1D1B"/>
              <w:bottom w:val="single" w:sz="8" w:space="0" w:color="1D1D1B"/>
              <w:end w:val="single" w:sz="8" w:space="0" w:color="1D1D1B"/>
            </w:tcBorders>
          </w:tcPr>
          <w:p>
            <w:pPr>
              <w:pStyle w:val="TableParagraph"/>
              <w:spacing w:before="98" w:after="0"/>
              <w:ind w:start="107" w:end="0"/>
              <w:rPr>
                <w:rFonts w:eastAsia="Myriad Pro;Segoe UI" w:cs="Myriad Pro;Segoe UI"/>
                <w:sz w:val="20"/>
                <w:szCs w:val="20"/>
              </w:rPr>
            </w:pPr>
            <w:r>
              <w:rPr>
                <w:color w:val="D70929"/>
                <w:sz w:val="20"/>
                <w:szCs w:val="20"/>
              </w:rPr>
              <w:t>Reason for</w:t>
            </w:r>
            <w:r>
              <w:rPr>
                <w:color w:val="D70929"/>
                <w:spacing w:val="-8"/>
                <w:sz w:val="20"/>
                <w:szCs w:val="20"/>
              </w:rPr>
              <w:t xml:space="preserve"> </w:t>
            </w:r>
            <w:r>
              <w:rPr>
                <w:color w:val="D70929"/>
                <w:sz w:val="20"/>
                <w:szCs w:val="20"/>
              </w:rPr>
              <w:t>downgrading</w:t>
            </w:r>
          </w:p>
        </w:tc>
        <w:tc>
          <w:tcPr>
            <w:tcW w:w="6475" w:type="dxa"/>
            <w:gridSpan w:val="2"/>
            <w:tcBorders>
              <w:top w:val="single" w:sz="8" w:space="0" w:color="1D1D1B"/>
              <w:start w:val="single" w:sz="8" w:space="0" w:color="1D1D1B"/>
              <w:bottom w:val="single" w:sz="8" w:space="0" w:color="1D1D1B"/>
              <w:end w:val="single" w:sz="8" w:space="0" w:color="1D1D1B"/>
            </w:tcBorders>
          </w:tcPr>
          <w:p>
            <w:pPr>
              <w:pStyle w:val="TableParagraph"/>
              <w:spacing w:before="102" w:after="0"/>
              <w:ind w:start="105" w:end="0"/>
              <w:rPr>
                <w:rFonts w:eastAsia="Myriad Pro;Segoe UI" w:cs="Myriad Pro;Segoe UI"/>
                <w:sz w:val="20"/>
                <w:szCs w:val="20"/>
              </w:rPr>
            </w:pPr>
            <w:r>
              <w:rPr>
                <w:color w:val="D70929"/>
                <w:w w:val="90"/>
                <w:sz w:val="20"/>
                <w:szCs w:val="20"/>
              </w:rPr>
              <w:t>Ensure</w:t>
            </w:r>
            <w:r>
              <w:rPr>
                <w:color w:val="D70929"/>
                <w:spacing w:val="-3"/>
                <w:w w:val="90"/>
                <w:sz w:val="20"/>
                <w:szCs w:val="20"/>
              </w:rPr>
              <w:t xml:space="preserve"> </w:t>
            </w:r>
            <w:r>
              <w:rPr>
                <w:color w:val="D70929"/>
                <w:w w:val="90"/>
                <w:sz w:val="20"/>
                <w:szCs w:val="20"/>
              </w:rPr>
              <w:t>any</w:t>
            </w:r>
            <w:r>
              <w:rPr>
                <w:color w:val="D70929"/>
                <w:spacing w:val="-3"/>
                <w:w w:val="90"/>
                <w:sz w:val="20"/>
                <w:szCs w:val="20"/>
              </w:rPr>
              <w:t xml:space="preserve"> </w:t>
            </w:r>
            <w:r>
              <w:rPr>
                <w:color w:val="D70929"/>
                <w:w w:val="90"/>
                <w:sz w:val="20"/>
                <w:szCs w:val="20"/>
              </w:rPr>
              <w:t>relevant</w:t>
            </w:r>
            <w:r>
              <w:rPr>
                <w:color w:val="D70929"/>
                <w:spacing w:val="-3"/>
                <w:w w:val="90"/>
                <w:sz w:val="20"/>
                <w:szCs w:val="20"/>
              </w:rPr>
              <w:t xml:space="preserve"> </w:t>
            </w:r>
            <w:r>
              <w:rPr>
                <w:color w:val="D70929"/>
                <w:w w:val="90"/>
                <w:sz w:val="20"/>
                <w:szCs w:val="20"/>
              </w:rPr>
              <w:t>details</w:t>
            </w:r>
            <w:r>
              <w:rPr>
                <w:color w:val="D70929"/>
                <w:spacing w:val="-3"/>
                <w:w w:val="90"/>
                <w:sz w:val="20"/>
                <w:szCs w:val="20"/>
              </w:rPr>
              <w:t xml:space="preserve"> </w:t>
            </w:r>
            <w:r>
              <w:rPr>
                <w:color w:val="D70929"/>
                <w:w w:val="90"/>
                <w:sz w:val="20"/>
                <w:szCs w:val="20"/>
              </w:rPr>
              <w:t>are</w:t>
            </w:r>
            <w:r>
              <w:rPr>
                <w:color w:val="D70929"/>
                <w:spacing w:val="-3"/>
                <w:w w:val="90"/>
                <w:sz w:val="20"/>
                <w:szCs w:val="20"/>
              </w:rPr>
              <w:t xml:space="preserve"> </w:t>
            </w:r>
            <w:r>
              <w:rPr>
                <w:color w:val="D70929"/>
                <w:w w:val="90"/>
                <w:sz w:val="20"/>
                <w:szCs w:val="20"/>
              </w:rPr>
              <w:t>entered</w:t>
            </w:r>
            <w:r>
              <w:rPr>
                <w:color w:val="D70929"/>
                <w:spacing w:val="-3"/>
                <w:w w:val="90"/>
                <w:sz w:val="20"/>
                <w:szCs w:val="20"/>
              </w:rPr>
              <w:t xml:space="preserve"> </w:t>
            </w:r>
            <w:r>
              <w:rPr>
                <w:color w:val="D70929"/>
                <w:w w:val="90"/>
                <w:sz w:val="20"/>
                <w:szCs w:val="20"/>
              </w:rPr>
              <w:t>here</w:t>
            </w:r>
            <w:r>
              <w:rPr>
                <w:color w:val="D70929"/>
                <w:spacing w:val="-3"/>
                <w:w w:val="90"/>
                <w:sz w:val="20"/>
                <w:szCs w:val="20"/>
              </w:rPr>
              <w:t xml:space="preserve"> </w:t>
            </w:r>
            <w:r>
              <w:rPr>
                <w:color w:val="D70929"/>
                <w:w w:val="90"/>
                <w:sz w:val="20"/>
                <w:szCs w:val="20"/>
              </w:rPr>
              <w:t>including</w:t>
            </w:r>
            <w:r>
              <w:rPr>
                <w:color w:val="D70929"/>
                <w:spacing w:val="-3"/>
                <w:w w:val="90"/>
                <w:sz w:val="20"/>
                <w:szCs w:val="20"/>
              </w:rPr>
              <w:t xml:space="preserve"> </w:t>
            </w:r>
            <w:r>
              <w:rPr>
                <w:color w:val="D70929"/>
                <w:w w:val="90"/>
                <w:sz w:val="20"/>
                <w:szCs w:val="20"/>
              </w:rPr>
              <w:t>previous</w:t>
            </w:r>
            <w:r>
              <w:rPr>
                <w:color w:val="D70929"/>
                <w:spacing w:val="-3"/>
                <w:w w:val="90"/>
                <w:sz w:val="20"/>
                <w:szCs w:val="20"/>
              </w:rPr>
              <w:t xml:space="preserve"> </w:t>
            </w:r>
            <w:r>
              <w:rPr>
                <w:color w:val="D70929"/>
                <w:w w:val="90"/>
                <w:sz w:val="20"/>
                <w:szCs w:val="20"/>
              </w:rPr>
              <w:t>PMES</w:t>
            </w:r>
            <w:r>
              <w:rPr>
                <w:color w:val="D70929"/>
                <w:spacing w:val="-3"/>
                <w:w w:val="90"/>
                <w:sz w:val="20"/>
                <w:szCs w:val="20"/>
              </w:rPr>
              <w:t xml:space="preserve"> </w:t>
            </w:r>
            <w:r>
              <w:rPr>
                <w:color w:val="D70929"/>
                <w:w w:val="90"/>
                <w:sz w:val="20"/>
                <w:szCs w:val="20"/>
              </w:rPr>
              <w:t>awards</w:t>
            </w:r>
          </w:p>
        </w:tc>
      </w:tr>
      <w:tr>
        <w:trPr>
          <w:trHeight w:val="555" w:hRule="exact"/>
        </w:trPr>
        <w:tc>
          <w:tcPr>
            <w:tcW w:w="2956" w:type="dxa"/>
            <w:gridSpan w:val="2"/>
            <w:tcBorders>
              <w:top w:val="single" w:sz="8" w:space="0" w:color="1D1D1B"/>
              <w:start w:val="single" w:sz="8" w:space="0" w:color="1D1D1B"/>
              <w:bottom w:val="single" w:sz="8" w:space="0" w:color="1D1D1B"/>
              <w:end w:val="single" w:sz="8" w:space="0" w:color="1D1D1B"/>
            </w:tcBorders>
          </w:tcPr>
          <w:p>
            <w:pPr>
              <w:pStyle w:val="Normal"/>
              <w:snapToGrid w:val="false"/>
              <w:rPr>
                <w:rFonts w:eastAsia="Myriad Pro;Segoe UI" w:cs="Myriad Pro;Segoe UI"/>
                <w:sz w:val="20"/>
                <w:szCs w:val="20"/>
              </w:rPr>
            </w:pPr>
            <w:r>
              <w:rPr>
                <w:rFonts w:eastAsia="Myriad Pro;Segoe UI" w:cs="Myriad Pro;Segoe UI"/>
                <w:sz w:val="20"/>
                <w:szCs w:val="20"/>
              </w:rPr>
            </w:r>
          </w:p>
        </w:tc>
        <w:tc>
          <w:tcPr>
            <w:tcW w:w="6475" w:type="dxa"/>
            <w:gridSpan w:val="2"/>
            <w:tcBorders>
              <w:top w:val="single" w:sz="8" w:space="0" w:color="1D1D1B"/>
              <w:start w:val="single" w:sz="8" w:space="0" w:color="1D1D1B"/>
              <w:bottom w:val="single" w:sz="8" w:space="0" w:color="1D1D1B"/>
              <w:end w:val="single" w:sz="8" w:space="0" w:color="1D1D1B"/>
            </w:tcBorders>
          </w:tcPr>
          <w:p>
            <w:pPr>
              <w:pStyle w:val="Normal"/>
              <w:rPr>
                <w:sz w:val="20"/>
                <w:szCs w:val="20"/>
              </w:rPr>
            </w:pPr>
            <w:r>
              <w:rPr>
                <w:rFonts w:cs="Calibri"/>
                <w:sz w:val="20"/>
                <w:szCs w:val="20"/>
              </w:rPr>
              <w:t xml:space="preserve">  </w:t>
            </w:r>
            <w:r>
              <w:rPr>
                <w:color w:val="D70929"/>
                <w:w w:val="90"/>
                <w:sz w:val="20"/>
                <w:szCs w:val="20"/>
              </w:rPr>
              <w:t>And conditions for which there has been a medical marker previously</w:t>
            </w:r>
          </w:p>
        </w:tc>
      </w:tr>
      <w:tr>
        <w:trPr>
          <w:trHeight w:val="510" w:hRule="exact"/>
        </w:trPr>
        <w:tc>
          <w:tcPr>
            <w:tcW w:w="2956" w:type="dxa"/>
            <w:gridSpan w:val="2"/>
            <w:tcBorders>
              <w:top w:val="single" w:sz="8" w:space="0" w:color="1D1D1B"/>
              <w:start w:val="single" w:sz="8" w:space="0" w:color="1D1D1B"/>
              <w:bottom w:val="single" w:sz="8" w:space="0" w:color="1D1D1B"/>
              <w:end w:val="single" w:sz="8" w:space="0" w:color="1D1D1B"/>
            </w:tcBorders>
          </w:tcPr>
          <w:p>
            <w:pPr>
              <w:pStyle w:val="Normal"/>
              <w:snapToGrid w:val="false"/>
              <w:rPr>
                <w:sz w:val="20"/>
                <w:szCs w:val="20"/>
              </w:rPr>
            </w:pPr>
            <w:r>
              <w:rPr>
                <w:sz w:val="20"/>
                <w:szCs w:val="20"/>
              </w:rPr>
            </w:r>
          </w:p>
        </w:tc>
        <w:tc>
          <w:tcPr>
            <w:tcW w:w="6475" w:type="dxa"/>
            <w:gridSpan w:val="2"/>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r>
      <w:tr>
        <w:trPr>
          <w:trHeight w:val="543" w:hRule="exact"/>
        </w:trPr>
        <w:tc>
          <w:tcPr>
            <w:tcW w:w="1017"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lineRule="auto" w:line="264" w:before="53" w:after="0"/>
              <w:ind w:start="56" w:end="221"/>
              <w:rPr>
                <w:rFonts w:eastAsia="Myriad Pro;Segoe UI" w:cs="Myriad Pro;Segoe UI"/>
                <w:sz w:val="18"/>
                <w:szCs w:val="18"/>
              </w:rPr>
            </w:pPr>
            <w:r>
              <w:rPr>
                <w:color w:val="1D1D1B"/>
                <w:sz w:val="18"/>
              </w:rPr>
              <w:t>Date(s)</w:t>
            </w:r>
            <w:r>
              <w:rPr>
                <w:color w:val="1D1D1B"/>
                <w:spacing w:val="-3"/>
                <w:sz w:val="18"/>
              </w:rPr>
              <w:t xml:space="preserve"> </w:t>
            </w:r>
            <w:r>
              <w:rPr>
                <w:color w:val="1D1D1B"/>
                <w:sz w:val="18"/>
              </w:rPr>
              <w:t>of origin</w:t>
            </w:r>
          </w:p>
        </w:tc>
        <w:tc>
          <w:tcPr>
            <w:tcW w:w="1939"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86" w:after="0"/>
              <w:ind w:start="77" w:end="0"/>
              <w:rPr>
                <w:rFonts w:eastAsia="Myriad Pro;Segoe UI" w:cs="Myriad Pro;Segoe UI"/>
                <w:sz w:val="18"/>
                <w:szCs w:val="18"/>
              </w:rPr>
            </w:pPr>
            <w:r>
              <w:rPr>
                <w:color w:val="1D1D1B"/>
                <w:sz w:val="18"/>
              </w:rPr>
              <w:t>Place(s) of</w:t>
            </w:r>
            <w:r>
              <w:rPr>
                <w:color w:val="1D1D1B"/>
                <w:spacing w:val="-5"/>
                <w:sz w:val="18"/>
              </w:rPr>
              <w:t xml:space="preserve"> </w:t>
            </w:r>
            <w:r>
              <w:rPr>
                <w:color w:val="1D1D1B"/>
                <w:sz w:val="18"/>
              </w:rPr>
              <w:t>origin</w:t>
            </w:r>
          </w:p>
        </w:tc>
        <w:tc>
          <w:tcPr>
            <w:tcW w:w="2046"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95" w:after="0"/>
              <w:ind w:start="105" w:end="0"/>
              <w:rPr>
                <w:rFonts w:eastAsia="Myriad Pro;Segoe UI" w:cs="Myriad Pro;Segoe UI"/>
                <w:sz w:val="18"/>
                <w:szCs w:val="18"/>
              </w:rPr>
            </w:pPr>
            <w:r>
              <w:rPr>
                <w:color w:val="1D1D1B"/>
                <w:sz w:val="18"/>
              </w:rPr>
              <w:t>Date(s) of</w:t>
            </w:r>
            <w:r>
              <w:rPr>
                <w:color w:val="1D1D1B"/>
                <w:spacing w:val="-5"/>
                <w:sz w:val="18"/>
              </w:rPr>
              <w:t xml:space="preserve"> </w:t>
            </w:r>
            <w:r>
              <w:rPr>
                <w:color w:val="1D1D1B"/>
                <w:sz w:val="18"/>
              </w:rPr>
              <w:t>origin</w:t>
            </w:r>
          </w:p>
        </w:tc>
        <w:tc>
          <w:tcPr>
            <w:tcW w:w="4429"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86" w:after="0"/>
              <w:ind w:start="191" w:end="0"/>
              <w:rPr>
                <w:rFonts w:eastAsia="Myriad Pro;Segoe UI" w:cs="Myriad Pro;Segoe UI"/>
                <w:sz w:val="18"/>
                <w:szCs w:val="18"/>
              </w:rPr>
            </w:pPr>
            <w:r>
              <w:rPr>
                <w:color w:val="1D1D1B"/>
                <w:sz w:val="18"/>
              </w:rPr>
              <w:t>Place(s) of</w:t>
            </w:r>
            <w:r>
              <w:rPr>
                <w:color w:val="1D1D1B"/>
                <w:spacing w:val="-5"/>
                <w:sz w:val="18"/>
              </w:rPr>
              <w:t xml:space="preserve"> </w:t>
            </w:r>
            <w:r>
              <w:rPr>
                <w:color w:val="1D1D1B"/>
                <w:sz w:val="18"/>
              </w:rPr>
              <w:t>origin</w:t>
            </w:r>
          </w:p>
        </w:tc>
      </w:tr>
      <w:tr>
        <w:trPr>
          <w:trHeight w:val="762" w:hRule="exact"/>
        </w:trPr>
        <w:tc>
          <w:tcPr>
            <w:tcW w:w="1017"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2" w:after="0"/>
              <w:rPr>
                <w:rFonts w:eastAsia="Myriad Pro Semibold;Segoe UI" w:cs="Myriad Pro Semibold;Segoe UI"/>
                <w:b/>
                <w:bCs/>
                <w:sz w:val="20"/>
                <w:szCs w:val="20"/>
              </w:rPr>
            </w:pPr>
            <w:r>
              <w:rPr>
                <w:rFonts w:eastAsia="Myriad Pro Semibold;Segoe UI" w:cs="Myriad Pro Semibold;Segoe UI"/>
                <w:b/>
                <w:bCs/>
                <w:sz w:val="20"/>
                <w:szCs w:val="20"/>
              </w:rPr>
            </w:r>
          </w:p>
          <w:p>
            <w:pPr>
              <w:pStyle w:val="TableParagraph"/>
              <w:ind w:start="94" w:end="0"/>
              <w:rPr>
                <w:rFonts w:eastAsia="Myriad Pro;Segoe UI" w:cs="Myriad Pro;Segoe UI"/>
                <w:sz w:val="20"/>
                <w:szCs w:val="20"/>
              </w:rPr>
            </w:pPr>
            <w:r>
              <w:rPr>
                <w:color w:val="D70929"/>
                <w:sz w:val="20"/>
                <w:szCs w:val="20"/>
              </w:rPr>
              <w:t>injury</w:t>
            </w:r>
          </w:p>
        </w:tc>
        <w:tc>
          <w:tcPr>
            <w:tcW w:w="1939"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8" w:after="0"/>
              <w:rPr>
                <w:rFonts w:eastAsia="Myriad Pro Semibold;Segoe UI" w:cs="Myriad Pro Semibold;Segoe UI"/>
                <w:b/>
                <w:bCs/>
                <w:sz w:val="20"/>
                <w:szCs w:val="20"/>
              </w:rPr>
            </w:pPr>
            <w:r>
              <w:rPr>
                <w:rFonts w:eastAsia="Myriad Pro Semibold;Segoe UI" w:cs="Myriad Pro Semibold;Segoe UI"/>
                <w:b/>
                <w:bCs/>
                <w:sz w:val="20"/>
                <w:szCs w:val="20"/>
              </w:rPr>
            </w:r>
          </w:p>
          <w:p>
            <w:pPr>
              <w:pStyle w:val="TableParagraph"/>
              <w:ind w:start="77" w:end="0"/>
              <w:rPr>
                <w:rFonts w:eastAsia="Myriad Pro;Segoe UI" w:cs="Myriad Pro;Segoe UI"/>
                <w:sz w:val="20"/>
                <w:szCs w:val="20"/>
              </w:rPr>
            </w:pPr>
            <w:r>
              <w:rPr>
                <w:color w:val="D70929"/>
                <w:sz w:val="20"/>
                <w:szCs w:val="20"/>
              </w:rPr>
              <w:t>Location</w:t>
            </w:r>
          </w:p>
        </w:tc>
        <w:tc>
          <w:tcPr>
            <w:tcW w:w="2046"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5" w:after="0"/>
              <w:rPr>
                <w:rFonts w:eastAsia="Myriad Pro Semibold;Segoe UI" w:cs="Myriad Pro Semibold;Segoe UI"/>
                <w:b/>
                <w:bCs/>
                <w:sz w:val="20"/>
                <w:szCs w:val="20"/>
              </w:rPr>
            </w:pPr>
            <w:r>
              <w:rPr>
                <w:rFonts w:eastAsia="Myriad Pro Semibold;Segoe UI" w:cs="Myriad Pro Semibold;Segoe UI"/>
                <w:b/>
                <w:bCs/>
                <w:sz w:val="20"/>
                <w:szCs w:val="20"/>
              </w:rPr>
            </w:r>
          </w:p>
          <w:p>
            <w:pPr>
              <w:pStyle w:val="TableParagraph"/>
              <w:ind w:start="105" w:end="0"/>
              <w:rPr>
                <w:rFonts w:eastAsia="Myriad Pro;Segoe UI" w:cs="Myriad Pro;Segoe UI"/>
                <w:sz w:val="20"/>
                <w:szCs w:val="20"/>
              </w:rPr>
            </w:pPr>
            <w:r>
              <w:rPr>
                <w:color w:val="D70929"/>
                <w:sz w:val="20"/>
                <w:szCs w:val="20"/>
              </w:rPr>
              <w:t>Date of</w:t>
            </w:r>
            <w:r>
              <w:rPr>
                <w:color w:val="D70929"/>
                <w:spacing w:val="1"/>
                <w:sz w:val="20"/>
                <w:szCs w:val="20"/>
              </w:rPr>
              <w:t xml:space="preserve"> </w:t>
            </w:r>
            <w:r>
              <w:rPr>
                <w:color w:val="D70929"/>
                <w:sz w:val="20"/>
                <w:szCs w:val="20"/>
              </w:rPr>
              <w:t>injury</w:t>
            </w:r>
          </w:p>
        </w:tc>
        <w:tc>
          <w:tcPr>
            <w:tcW w:w="4429"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8" w:after="0"/>
              <w:rPr>
                <w:rFonts w:eastAsia="Myriad Pro Semibold;Segoe UI" w:cs="Myriad Pro Semibold;Segoe UI"/>
                <w:b/>
                <w:bCs/>
                <w:sz w:val="20"/>
                <w:szCs w:val="20"/>
              </w:rPr>
            </w:pPr>
            <w:r>
              <w:rPr>
                <w:rFonts w:eastAsia="Myriad Pro Semibold;Segoe UI" w:cs="Myriad Pro Semibold;Segoe UI"/>
                <w:b/>
                <w:bCs/>
                <w:sz w:val="20"/>
                <w:szCs w:val="20"/>
              </w:rPr>
            </w:r>
          </w:p>
          <w:p>
            <w:pPr>
              <w:pStyle w:val="TableParagraph"/>
              <w:ind w:start="191" w:end="0"/>
              <w:rPr>
                <w:rFonts w:eastAsia="Myriad Pro;Segoe UI" w:cs="Myriad Pro;Segoe UI"/>
                <w:sz w:val="20"/>
                <w:szCs w:val="20"/>
              </w:rPr>
            </w:pPr>
            <w:r>
              <w:rPr>
                <w:color w:val="D70929"/>
                <w:sz w:val="20"/>
                <w:szCs w:val="20"/>
              </w:rPr>
              <w:t>Location</w:t>
            </w:r>
          </w:p>
        </w:tc>
      </w:tr>
      <w:tr>
        <w:trPr>
          <w:trHeight w:val="364" w:hRule="exact"/>
        </w:trPr>
        <w:tc>
          <w:tcPr>
            <w:tcW w:w="1017" w:type="dxa"/>
            <w:tcBorders>
              <w:top w:val="single" w:sz="8" w:space="0" w:color="1D1D1B"/>
              <w:start w:val="single" w:sz="8" w:space="0" w:color="1D1D1B"/>
              <w:bottom w:val="single" w:sz="8" w:space="0" w:color="1D1D1B"/>
              <w:end w:val="single" w:sz="8" w:space="0" w:color="1D1D1B"/>
            </w:tcBorders>
          </w:tcPr>
          <w:p>
            <w:pPr>
              <w:pStyle w:val="Normal"/>
              <w:snapToGrid w:val="false"/>
              <w:rPr>
                <w:rFonts w:eastAsia="Myriad Pro;Segoe UI" w:cs="Myriad Pro;Segoe UI"/>
                <w:sz w:val="20"/>
                <w:szCs w:val="20"/>
              </w:rPr>
            </w:pPr>
            <w:r>
              <w:rPr>
                <w:rFonts w:eastAsia="Myriad Pro;Segoe UI" w:cs="Myriad Pro;Segoe UI"/>
                <w:sz w:val="20"/>
                <w:szCs w:val="20"/>
              </w:rPr>
            </w:r>
          </w:p>
        </w:tc>
        <w:tc>
          <w:tcPr>
            <w:tcW w:w="1939" w:type="dxa"/>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c>
          <w:tcPr>
            <w:tcW w:w="2046" w:type="dxa"/>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c>
          <w:tcPr>
            <w:tcW w:w="4429" w:type="dxa"/>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r>
    </w:tbl>
    <w:p>
      <w:pPr>
        <w:pStyle w:val="Normal"/>
        <w:spacing w:before="5" w:after="0"/>
        <w:rPr>
          <w:rFonts w:ascii="Myriad Pro Semibold;Segoe UI" w:hAnsi="Myriad Pro Semibold;Segoe UI" w:eastAsia="Myriad Pro Semibold;Segoe UI" w:cs="Myriad Pro Semibold;Segoe UI"/>
          <w:b/>
          <w:bCs/>
          <w:sz w:val="17"/>
          <w:szCs w:val="17"/>
        </w:rPr>
      </w:pPr>
      <w:r>
        <w:rPr>
          <w:rFonts w:eastAsia="Myriad Pro Semibold;Segoe UI" w:cs="Myriad Pro Semibold;Segoe UI" w:ascii="Myriad Pro Semibold;Segoe UI" w:hAnsi="Myriad Pro Semibold;Segoe UI"/>
          <w:b/>
          <w:bCs/>
          <w:sz w:val="17"/>
          <w:szCs w:val="17"/>
        </w:rPr>
      </w:r>
    </w:p>
    <w:p>
      <w:pPr>
        <w:pStyle w:val="Normal"/>
        <w:spacing w:before="63" w:after="0"/>
        <w:ind w:start="2092" w:end="2305"/>
        <w:rPr>
          <w:rFonts w:eastAsia="Myriad Pro Semibold;Segoe UI" w:cs="Myriad Pro Semibold;Segoe UI"/>
          <w:sz w:val="18"/>
          <w:szCs w:val="18"/>
        </w:rPr>
      </w:pPr>
      <w:r>
        <w:rPr>
          <w:b/>
          <w:color w:val="1D1D1B"/>
          <w:sz w:val="18"/>
          <w:szCs w:val="18"/>
        </w:rPr>
        <w:t>FINDINGS OF THE</w:t>
      </w:r>
      <w:r>
        <w:rPr>
          <w:b/>
          <w:color w:val="1D1D1B"/>
          <w:spacing w:val="-14"/>
          <w:sz w:val="18"/>
          <w:szCs w:val="18"/>
        </w:rPr>
        <w:t xml:space="preserve"> </w:t>
      </w:r>
      <w:r>
        <w:rPr>
          <w:b/>
          <w:color w:val="1D1D1B"/>
          <w:sz w:val="18"/>
          <w:szCs w:val="18"/>
        </w:rPr>
        <w:t>BOARD</w:t>
      </w:r>
    </w:p>
    <w:p>
      <w:pPr>
        <w:pStyle w:val="Normal"/>
        <w:spacing w:before="3" w:after="0"/>
        <w:rPr>
          <w:rFonts w:eastAsia="Myriad Pro Semibold;Segoe UI" w:cs="Myriad Pro Semibold;Segoe UI"/>
          <w:b/>
          <w:bCs/>
          <w:sz w:val="18"/>
          <w:szCs w:val="18"/>
        </w:rPr>
      </w:pPr>
      <w:r>
        <w:rPr>
          <w:rFonts w:eastAsia="Myriad Pro Semibold;Segoe UI" w:cs="Myriad Pro Semibold;Segoe UI"/>
          <w:b/>
          <w:bCs/>
          <w:sz w:val="18"/>
          <w:szCs w:val="18"/>
        </w:rPr>
      </w:r>
    </w:p>
    <w:tbl>
      <w:tblPr>
        <w:tblW w:w="9419" w:type="dxa"/>
        <w:jc w:val="start"/>
        <w:tblInd w:w="2063" w:type="dxa"/>
        <w:tblLayout w:type="fixed"/>
        <w:tblCellMar>
          <w:top w:w="0" w:type="dxa"/>
          <w:start w:w="0" w:type="dxa"/>
          <w:bottom w:w="0" w:type="dxa"/>
          <w:end w:w="0" w:type="dxa"/>
        </w:tblCellMar>
      </w:tblPr>
      <w:tblGrid>
        <w:gridCol w:w="325"/>
        <w:gridCol w:w="337"/>
        <w:gridCol w:w="298"/>
        <w:gridCol w:w="326"/>
        <w:gridCol w:w="333"/>
        <w:gridCol w:w="324"/>
        <w:gridCol w:w="322"/>
        <w:gridCol w:w="357"/>
        <w:gridCol w:w="418"/>
        <w:gridCol w:w="611"/>
        <w:gridCol w:w="679"/>
        <w:gridCol w:w="691"/>
        <w:gridCol w:w="587"/>
        <w:gridCol w:w="733"/>
        <w:gridCol w:w="594"/>
        <w:gridCol w:w="702"/>
        <w:gridCol w:w="1782"/>
      </w:tblGrid>
      <w:tr>
        <w:trPr>
          <w:trHeight w:val="537" w:hRule="exact"/>
        </w:trPr>
        <w:tc>
          <w:tcPr>
            <w:tcW w:w="325"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55" w:end="0"/>
              <w:rPr>
                <w:rFonts w:eastAsia="Myriad Pro;Segoe UI" w:cs="Myriad Pro;Segoe UI"/>
                <w:sz w:val="18"/>
                <w:szCs w:val="18"/>
              </w:rPr>
            </w:pPr>
            <w:r>
              <w:rPr>
                <w:color w:val="1D1D1B"/>
                <w:sz w:val="18"/>
                <w:szCs w:val="18"/>
              </w:rPr>
              <w:t>P</w:t>
            </w:r>
          </w:p>
        </w:tc>
        <w:tc>
          <w:tcPr>
            <w:tcW w:w="337"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93" w:end="0"/>
              <w:rPr>
                <w:rFonts w:eastAsia="Myriad Pro;Segoe UI" w:cs="Myriad Pro;Segoe UI"/>
                <w:sz w:val="18"/>
                <w:szCs w:val="18"/>
              </w:rPr>
            </w:pPr>
            <w:r>
              <w:rPr>
                <w:color w:val="1D1D1B"/>
                <w:sz w:val="18"/>
                <w:szCs w:val="18"/>
              </w:rPr>
              <w:t>U</w:t>
            </w:r>
          </w:p>
        </w:tc>
        <w:tc>
          <w:tcPr>
            <w:tcW w:w="298"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63" w:end="0"/>
              <w:rPr>
                <w:rFonts w:eastAsia="Myriad Pro;Segoe UI" w:cs="Myriad Pro;Segoe UI"/>
                <w:sz w:val="18"/>
                <w:szCs w:val="18"/>
              </w:rPr>
            </w:pPr>
            <w:r>
              <w:rPr>
                <w:color w:val="1D1D1B"/>
                <w:sz w:val="18"/>
                <w:szCs w:val="18"/>
              </w:rPr>
              <w:t>L</w:t>
            </w:r>
          </w:p>
        </w:tc>
        <w:tc>
          <w:tcPr>
            <w:tcW w:w="326"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79" w:end="0"/>
              <w:rPr>
                <w:rFonts w:eastAsia="Myriad Pro;Segoe UI" w:cs="Myriad Pro;Segoe UI"/>
                <w:sz w:val="18"/>
                <w:szCs w:val="18"/>
              </w:rPr>
            </w:pPr>
            <w:r>
              <w:rPr>
                <w:color w:val="1D1D1B"/>
                <w:sz w:val="18"/>
                <w:szCs w:val="18"/>
              </w:rPr>
              <w:t>H</w:t>
            </w:r>
          </w:p>
        </w:tc>
        <w:tc>
          <w:tcPr>
            <w:tcW w:w="333"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99" w:end="0"/>
              <w:rPr>
                <w:rFonts w:eastAsia="Myriad Pro;Segoe UI" w:cs="Myriad Pro;Segoe UI"/>
                <w:sz w:val="18"/>
                <w:szCs w:val="18"/>
              </w:rPr>
            </w:pPr>
            <w:r>
              <w:rPr>
                <w:color w:val="1D1D1B"/>
                <w:sz w:val="18"/>
                <w:szCs w:val="18"/>
              </w:rPr>
              <w:t>H</w:t>
            </w:r>
          </w:p>
        </w:tc>
        <w:tc>
          <w:tcPr>
            <w:tcW w:w="324" w:type="dxa"/>
            <w:tcBorders>
              <w:top w:val="single" w:sz="8" w:space="0" w:color="000000"/>
              <w:start w:val="single" w:sz="8" w:space="0" w:color="000000"/>
              <w:bottom w:val="single" w:sz="8" w:space="0" w:color="000000"/>
              <w:end w:val="single" w:sz="4" w:space="0" w:color="000000"/>
            </w:tcBorders>
            <w:shd w:fill="DADADA" w:val="clear"/>
          </w:tcPr>
          <w:p>
            <w:pPr>
              <w:pStyle w:val="TableParagraph"/>
              <w:spacing w:before="89" w:after="0"/>
              <w:ind w:start="5" w:end="0"/>
              <w:jc w:val="center"/>
              <w:rPr>
                <w:rFonts w:eastAsia="Myriad Pro;Segoe UI" w:cs="Myriad Pro;Segoe UI"/>
                <w:sz w:val="18"/>
                <w:szCs w:val="18"/>
              </w:rPr>
            </w:pPr>
            <w:r>
              <w:rPr>
                <w:color w:val="1D1D1B"/>
                <w:sz w:val="18"/>
                <w:szCs w:val="18"/>
              </w:rPr>
              <w:t>E</w:t>
            </w:r>
          </w:p>
        </w:tc>
        <w:tc>
          <w:tcPr>
            <w:tcW w:w="322" w:type="dxa"/>
            <w:tcBorders>
              <w:top w:val="single" w:sz="8" w:space="0" w:color="000000"/>
              <w:start w:val="single" w:sz="4" w:space="0" w:color="000000"/>
              <w:bottom w:val="single" w:sz="8" w:space="0" w:color="000000"/>
              <w:end w:val="single" w:sz="8" w:space="0" w:color="000000"/>
            </w:tcBorders>
            <w:shd w:fill="DADADA" w:val="clear"/>
          </w:tcPr>
          <w:p>
            <w:pPr>
              <w:pStyle w:val="TableParagraph"/>
              <w:spacing w:before="89" w:after="0"/>
              <w:ind w:start="4" w:end="0"/>
              <w:jc w:val="center"/>
              <w:rPr>
                <w:rFonts w:eastAsia="Myriad Pro;Segoe UI" w:cs="Myriad Pro;Segoe UI"/>
                <w:sz w:val="18"/>
                <w:szCs w:val="18"/>
              </w:rPr>
            </w:pPr>
            <w:r>
              <w:rPr>
                <w:color w:val="1D1D1B"/>
                <w:sz w:val="18"/>
                <w:szCs w:val="18"/>
              </w:rPr>
              <w:t>E</w:t>
            </w:r>
          </w:p>
        </w:tc>
        <w:tc>
          <w:tcPr>
            <w:tcW w:w="357"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101" w:end="0"/>
              <w:rPr>
                <w:rFonts w:eastAsia="Myriad Pro;Segoe UI" w:cs="Myriad Pro;Segoe UI"/>
                <w:sz w:val="18"/>
                <w:szCs w:val="18"/>
              </w:rPr>
            </w:pPr>
            <w:r>
              <w:rPr>
                <w:color w:val="1D1D1B"/>
                <w:sz w:val="18"/>
                <w:szCs w:val="18"/>
              </w:rPr>
              <w:t>M</w:t>
            </w:r>
          </w:p>
        </w:tc>
        <w:tc>
          <w:tcPr>
            <w:tcW w:w="418"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89" w:after="0"/>
              <w:ind w:start="80" w:end="0"/>
              <w:rPr>
                <w:rFonts w:eastAsia="Myriad Pro;Segoe UI" w:cs="Myriad Pro;Segoe UI"/>
                <w:sz w:val="18"/>
                <w:szCs w:val="18"/>
              </w:rPr>
            </w:pPr>
            <w:r>
              <w:rPr>
                <w:color w:val="1D1D1B"/>
                <w:sz w:val="18"/>
                <w:szCs w:val="18"/>
              </w:rPr>
              <w:t>S</w:t>
            </w:r>
          </w:p>
        </w:tc>
        <w:tc>
          <w:tcPr>
            <w:tcW w:w="6379" w:type="dxa"/>
            <w:gridSpan w:val="8"/>
            <w:tcBorders>
              <w:top w:val="single" w:sz="8" w:space="0" w:color="000000"/>
              <w:start w:val="single" w:sz="8" w:space="0" w:color="000000"/>
              <w:bottom w:val="single" w:sz="8" w:space="0" w:color="000000"/>
              <w:end w:val="single" w:sz="8" w:space="0" w:color="000000"/>
            </w:tcBorders>
            <w:shd w:fill="DADADA" w:val="clear"/>
          </w:tcPr>
          <w:p>
            <w:pPr>
              <w:pStyle w:val="TableParagraph"/>
              <w:spacing w:lineRule="auto" w:line="264" w:before="32" w:after="0"/>
              <w:ind w:start="63" w:end="221"/>
              <w:rPr>
                <w:rFonts w:eastAsia="Myriad Pro;Segoe UI" w:cs="Myriad Pro;Segoe UI"/>
                <w:sz w:val="18"/>
                <w:szCs w:val="18"/>
              </w:rPr>
            </w:pPr>
            <w:r>
              <w:rPr>
                <w:color w:val="1D1D1B"/>
                <w:w w:val="95"/>
                <w:sz w:val="18"/>
                <w:szCs w:val="18"/>
              </w:rPr>
              <w:t>Employment Standard, including any specific restrictions on</w:t>
            </w:r>
            <w:r>
              <w:rPr>
                <w:color w:val="1D1D1B"/>
                <w:spacing w:val="-14"/>
                <w:w w:val="95"/>
                <w:sz w:val="18"/>
                <w:szCs w:val="18"/>
              </w:rPr>
              <w:t xml:space="preserve"> </w:t>
            </w:r>
            <w:r>
              <w:rPr>
                <w:color w:val="1D1D1B"/>
                <w:w w:val="95"/>
                <w:sz w:val="18"/>
                <w:szCs w:val="18"/>
              </w:rPr>
              <w:t>employability and future</w:t>
            </w:r>
            <w:r>
              <w:rPr>
                <w:color w:val="1D1D1B"/>
                <w:spacing w:val="-3"/>
                <w:w w:val="95"/>
                <w:sz w:val="18"/>
                <w:szCs w:val="18"/>
              </w:rPr>
              <w:t xml:space="preserve"> </w:t>
            </w:r>
            <w:r>
              <w:rPr>
                <w:color w:val="1D1D1B"/>
                <w:w w:val="95"/>
                <w:sz w:val="18"/>
                <w:szCs w:val="18"/>
              </w:rPr>
              <w:t>plans</w:t>
            </w:r>
          </w:p>
        </w:tc>
      </w:tr>
      <w:tr>
        <w:trPr>
          <w:trHeight w:val="275" w:hRule="exact"/>
        </w:trPr>
        <w:tc>
          <w:tcPr>
            <w:tcW w:w="325" w:type="dxa"/>
            <w:vMerge w:val="restart"/>
            <w:tcBorders>
              <w:top w:val="single" w:sz="8" w:space="0" w:color="000000"/>
              <w:start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c>
          <w:tcPr>
            <w:tcW w:w="337"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298"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6"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33"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4" w:type="dxa"/>
            <w:vMerge w:val="restart"/>
            <w:tcBorders>
              <w:top w:val="single" w:sz="8" w:space="0" w:color="000000"/>
              <w:start w:val="single" w:sz="8" w:space="0" w:color="000000"/>
              <w:end w:val="single" w:sz="4" w:space="0" w:color="000000"/>
            </w:tcBorders>
          </w:tcPr>
          <w:p>
            <w:pPr>
              <w:pStyle w:val="Normal"/>
              <w:snapToGrid w:val="false"/>
              <w:rPr>
                <w:sz w:val="18"/>
                <w:szCs w:val="18"/>
              </w:rPr>
            </w:pPr>
            <w:r>
              <w:rPr>
                <w:sz w:val="18"/>
                <w:szCs w:val="18"/>
              </w:rPr>
            </w:r>
          </w:p>
        </w:tc>
        <w:tc>
          <w:tcPr>
            <w:tcW w:w="322" w:type="dxa"/>
            <w:vMerge w:val="restart"/>
            <w:tcBorders>
              <w:top w:val="single" w:sz="8" w:space="0" w:color="000000"/>
              <w:start w:val="single" w:sz="4" w:space="0" w:color="000000"/>
              <w:end w:val="single" w:sz="8" w:space="0" w:color="000000"/>
            </w:tcBorders>
          </w:tcPr>
          <w:p>
            <w:pPr>
              <w:pStyle w:val="Normal"/>
              <w:snapToGrid w:val="false"/>
              <w:rPr>
                <w:sz w:val="18"/>
                <w:szCs w:val="18"/>
              </w:rPr>
            </w:pPr>
            <w:r>
              <w:rPr>
                <w:sz w:val="18"/>
                <w:szCs w:val="18"/>
              </w:rPr>
            </w:r>
          </w:p>
        </w:tc>
        <w:tc>
          <w:tcPr>
            <w:tcW w:w="357"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418" w:type="dxa"/>
            <w:vMerge w:val="restart"/>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611"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6" w:after="0"/>
              <w:ind w:start="105" w:end="0"/>
              <w:rPr>
                <w:rFonts w:eastAsia="Myriad Pro;Segoe UI" w:cs="Myriad Pro;Segoe UI"/>
                <w:sz w:val="18"/>
                <w:szCs w:val="18"/>
              </w:rPr>
            </w:pPr>
            <w:r>
              <w:rPr>
                <w:color w:val="1D1D1B"/>
                <w:sz w:val="18"/>
                <w:szCs w:val="18"/>
              </w:rPr>
              <w:t>A</w:t>
            </w:r>
          </w:p>
        </w:tc>
        <w:tc>
          <w:tcPr>
            <w:tcW w:w="679" w:type="dxa"/>
            <w:tcBorders>
              <w:top w:val="single" w:sz="8" w:space="0" w:color="000000"/>
              <w:start w:val="single" w:sz="8" w:space="0" w:color="000000"/>
              <w:bottom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c>
          <w:tcPr>
            <w:tcW w:w="691"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6" w:after="0"/>
              <w:ind w:start="159" w:end="0"/>
              <w:rPr>
                <w:rFonts w:eastAsia="Myriad Pro;Segoe UI" w:cs="Myriad Pro;Segoe UI"/>
                <w:sz w:val="18"/>
                <w:szCs w:val="18"/>
              </w:rPr>
            </w:pPr>
            <w:r>
              <w:rPr>
                <w:color w:val="1D1D1B"/>
                <w:sz w:val="18"/>
                <w:szCs w:val="18"/>
              </w:rPr>
              <w:t>L</w:t>
            </w:r>
          </w:p>
        </w:tc>
        <w:tc>
          <w:tcPr>
            <w:tcW w:w="587" w:type="dxa"/>
            <w:tcBorders>
              <w:top w:val="single" w:sz="8" w:space="0" w:color="000000"/>
              <w:start w:val="single" w:sz="8" w:space="0" w:color="000000"/>
              <w:bottom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c>
          <w:tcPr>
            <w:tcW w:w="733"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6" w:after="0"/>
              <w:ind w:start="98" w:end="0"/>
              <w:rPr>
                <w:rFonts w:eastAsia="Myriad Pro;Segoe UI" w:cs="Myriad Pro;Segoe UI"/>
                <w:sz w:val="18"/>
                <w:szCs w:val="18"/>
              </w:rPr>
            </w:pPr>
            <w:r>
              <w:rPr>
                <w:color w:val="1D1D1B"/>
                <w:sz w:val="18"/>
                <w:szCs w:val="18"/>
              </w:rPr>
              <w:t>M</w:t>
            </w:r>
          </w:p>
        </w:tc>
        <w:tc>
          <w:tcPr>
            <w:tcW w:w="594" w:type="dxa"/>
            <w:tcBorders>
              <w:top w:val="single" w:sz="8" w:space="0" w:color="000000"/>
              <w:start w:val="single" w:sz="8" w:space="0" w:color="000000"/>
              <w:bottom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c>
          <w:tcPr>
            <w:tcW w:w="702" w:type="dxa"/>
            <w:tcBorders>
              <w:top w:val="single" w:sz="8" w:space="0" w:color="000000"/>
              <w:start w:val="single" w:sz="8" w:space="0" w:color="000000"/>
              <w:bottom w:val="single" w:sz="8" w:space="0" w:color="000000"/>
              <w:end w:val="single" w:sz="8" w:space="0" w:color="000000"/>
            </w:tcBorders>
            <w:shd w:fill="DADADA" w:val="clear"/>
          </w:tcPr>
          <w:p>
            <w:pPr>
              <w:pStyle w:val="TableParagraph"/>
              <w:spacing w:before="6" w:after="0"/>
              <w:ind w:start="97" w:end="0"/>
              <w:rPr>
                <w:rFonts w:eastAsia="Myriad Pro;Segoe UI" w:cs="Myriad Pro;Segoe UI"/>
                <w:sz w:val="18"/>
                <w:szCs w:val="18"/>
              </w:rPr>
            </w:pPr>
            <w:r>
              <w:rPr>
                <w:color w:val="1D1D1B"/>
                <w:sz w:val="18"/>
                <w:szCs w:val="18"/>
              </w:rPr>
              <w:t>E</w:t>
            </w:r>
          </w:p>
        </w:tc>
        <w:tc>
          <w:tcPr>
            <w:tcW w:w="1782" w:type="dxa"/>
            <w:tcBorders>
              <w:top w:val="single" w:sz="8" w:space="0" w:color="000000"/>
              <w:start w:val="single" w:sz="8" w:space="0" w:color="000000"/>
              <w:bottom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r>
      <w:tr>
        <w:trPr>
          <w:trHeight w:val="272" w:hRule="exact"/>
        </w:trPr>
        <w:tc>
          <w:tcPr>
            <w:tcW w:w="325"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37"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298"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6"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33"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4" w:type="dxa"/>
            <w:vMerge w:val="continue"/>
            <w:tcBorders>
              <w:top w:val="single" w:sz="8" w:space="0" w:color="000000"/>
              <w:start w:val="single" w:sz="8" w:space="0" w:color="000000"/>
              <w:end w:val="single" w:sz="4" w:space="0" w:color="000000"/>
            </w:tcBorders>
          </w:tcPr>
          <w:p>
            <w:pPr>
              <w:pStyle w:val="Normal"/>
              <w:snapToGrid w:val="false"/>
              <w:rPr>
                <w:sz w:val="18"/>
                <w:szCs w:val="18"/>
              </w:rPr>
            </w:pPr>
            <w:r>
              <w:rPr>
                <w:sz w:val="18"/>
                <w:szCs w:val="18"/>
              </w:rPr>
            </w:r>
          </w:p>
        </w:tc>
        <w:tc>
          <w:tcPr>
            <w:tcW w:w="322" w:type="dxa"/>
            <w:vMerge w:val="continue"/>
            <w:tcBorders>
              <w:top w:val="single" w:sz="8" w:space="0" w:color="000000"/>
              <w:start w:val="single" w:sz="4" w:space="0" w:color="000000"/>
              <w:end w:val="single" w:sz="8" w:space="0" w:color="000000"/>
            </w:tcBorders>
          </w:tcPr>
          <w:p>
            <w:pPr>
              <w:pStyle w:val="Normal"/>
              <w:snapToGrid w:val="false"/>
              <w:rPr>
                <w:sz w:val="18"/>
                <w:szCs w:val="18"/>
              </w:rPr>
            </w:pPr>
            <w:r>
              <w:rPr>
                <w:sz w:val="18"/>
                <w:szCs w:val="18"/>
              </w:rPr>
            </w:r>
          </w:p>
        </w:tc>
        <w:tc>
          <w:tcPr>
            <w:tcW w:w="357"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418"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6379" w:type="dxa"/>
            <w:gridSpan w:val="8"/>
            <w:vMerge w:val="restart"/>
            <w:tcBorders>
              <w:top w:val="single" w:sz="8" w:space="0" w:color="1D1D1B"/>
              <w:start w:val="single" w:sz="8" w:space="0" w:color="1D1D1B"/>
              <w:end w:val="single" w:sz="8" w:space="0" w:color="1D1D1B"/>
            </w:tcBorders>
          </w:tcPr>
          <w:p>
            <w:pPr>
              <w:pStyle w:val="TableParagraph"/>
              <w:spacing w:lineRule="auto" w:line="530" w:before="70" w:after="0"/>
              <w:ind w:start="63" w:end="92"/>
              <w:rPr>
                <w:rFonts w:eastAsia="Myriad Pro;Segoe UI" w:cs="Myriad Pro;Segoe UI"/>
                <w:sz w:val="18"/>
                <w:szCs w:val="18"/>
              </w:rPr>
            </w:pPr>
            <w:r>
              <w:rPr>
                <w:color w:val="1D1D1B"/>
                <w:sz w:val="18"/>
                <w:szCs w:val="18"/>
              </w:rPr>
              <w:t xml:space="preserve">Limitations: </w:t>
            </w:r>
            <w:hyperlink r:id="rId244">
              <w:r>
                <w:rPr>
                  <w:rStyle w:val="Hyperlink"/>
                  <w:color w:val="0071B9"/>
                  <w:spacing w:val="-1"/>
                  <w:w w:val="90"/>
                  <w:sz w:val="18"/>
                  <w:szCs w:val="18"/>
                </w:rPr>
                <w:t>http://www.publications.raf.r.mil.uk/live/1269a/Section%201/Lflt%201-02.doc</w:t>
              </w:r>
            </w:hyperlink>
          </w:p>
        </w:tc>
      </w:tr>
      <w:tr>
        <w:trPr>
          <w:trHeight w:val="522" w:hRule="exact"/>
        </w:trPr>
        <w:tc>
          <w:tcPr>
            <w:tcW w:w="325" w:type="dxa"/>
            <w:vMerge w:val="continue"/>
            <w:tcBorders>
              <w:top w:val="single" w:sz="8" w:space="0" w:color="000000"/>
              <w:start w:val="single" w:sz="8" w:space="0" w:color="000000"/>
              <w:end w:val="single" w:sz="8" w:space="0" w:color="000000"/>
            </w:tcBorders>
          </w:tcPr>
          <w:p>
            <w:pPr>
              <w:pStyle w:val="Normal"/>
              <w:snapToGrid w:val="false"/>
              <w:rPr>
                <w:rFonts w:eastAsia="Myriad Pro;Segoe UI" w:cs="Myriad Pro;Segoe UI"/>
                <w:sz w:val="18"/>
                <w:szCs w:val="18"/>
              </w:rPr>
            </w:pPr>
            <w:r>
              <w:rPr>
                <w:rFonts w:eastAsia="Myriad Pro;Segoe UI" w:cs="Myriad Pro;Segoe UI"/>
                <w:sz w:val="18"/>
                <w:szCs w:val="18"/>
              </w:rPr>
            </w:r>
          </w:p>
        </w:tc>
        <w:tc>
          <w:tcPr>
            <w:tcW w:w="337"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298"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6"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33"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324" w:type="dxa"/>
            <w:tcBorders>
              <w:top w:val="single" w:sz="8" w:space="0" w:color="1D1D1B"/>
              <w:start w:val="single" w:sz="8" w:space="0" w:color="1D1D1B"/>
              <w:bottom w:val="single" w:sz="12" w:space="0" w:color="1D1D1B"/>
              <w:end w:val="single" w:sz="4" w:space="0" w:color="1D1D1B"/>
            </w:tcBorders>
          </w:tcPr>
          <w:p>
            <w:pPr>
              <w:pStyle w:val="Normal"/>
              <w:snapToGrid w:val="false"/>
              <w:rPr>
                <w:sz w:val="18"/>
                <w:szCs w:val="18"/>
              </w:rPr>
            </w:pPr>
            <w:r>
              <w:rPr>
                <w:sz w:val="18"/>
                <w:szCs w:val="18"/>
              </w:rPr>
            </w:r>
          </w:p>
        </w:tc>
        <w:tc>
          <w:tcPr>
            <w:tcW w:w="322" w:type="dxa"/>
            <w:tcBorders>
              <w:top w:val="single" w:sz="8" w:space="0" w:color="1D1D1B"/>
              <w:start w:val="single" w:sz="4" w:space="0" w:color="1D1D1B"/>
              <w:bottom w:val="single" w:sz="12" w:space="0" w:color="1D1D1B"/>
              <w:end w:val="single" w:sz="8" w:space="0" w:color="1D1D1B"/>
            </w:tcBorders>
          </w:tcPr>
          <w:p>
            <w:pPr>
              <w:pStyle w:val="Normal"/>
              <w:snapToGrid w:val="false"/>
              <w:rPr>
                <w:sz w:val="18"/>
                <w:szCs w:val="18"/>
              </w:rPr>
            </w:pPr>
            <w:r>
              <w:rPr>
                <w:sz w:val="18"/>
                <w:szCs w:val="18"/>
              </w:rPr>
            </w:r>
          </w:p>
        </w:tc>
        <w:tc>
          <w:tcPr>
            <w:tcW w:w="357"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418" w:type="dxa"/>
            <w:vMerge w:val="continue"/>
            <w:tcBorders>
              <w:top w:val="single" w:sz="8" w:space="0" w:color="000000"/>
              <w:start w:val="single" w:sz="8" w:space="0" w:color="000000"/>
              <w:end w:val="single" w:sz="8" w:space="0" w:color="000000"/>
            </w:tcBorders>
          </w:tcPr>
          <w:p>
            <w:pPr>
              <w:pStyle w:val="Normal"/>
              <w:snapToGrid w:val="false"/>
              <w:rPr>
                <w:sz w:val="18"/>
                <w:szCs w:val="18"/>
              </w:rPr>
            </w:pPr>
            <w:r>
              <w:rPr>
                <w:sz w:val="18"/>
                <w:szCs w:val="18"/>
              </w:rPr>
            </w:r>
          </w:p>
        </w:tc>
        <w:tc>
          <w:tcPr>
            <w:tcW w:w="6379" w:type="dxa"/>
            <w:gridSpan w:val="8"/>
            <w:vMerge w:val="continue"/>
            <w:tcBorders>
              <w:top w:val="single" w:sz="8" w:space="0" w:color="1D1D1B"/>
              <w:start w:val="single" w:sz="8" w:space="0" w:color="1D1D1B"/>
              <w:end w:val="single" w:sz="8" w:space="0" w:color="1D1D1B"/>
            </w:tcBorders>
          </w:tcPr>
          <w:p>
            <w:pPr>
              <w:pStyle w:val="Normal"/>
              <w:snapToGrid w:val="false"/>
              <w:rPr>
                <w:sz w:val="18"/>
                <w:szCs w:val="18"/>
              </w:rPr>
            </w:pPr>
            <w:r>
              <w:rPr>
                <w:sz w:val="18"/>
                <w:szCs w:val="18"/>
              </w:rPr>
            </w:r>
          </w:p>
        </w:tc>
      </w:tr>
      <w:tr>
        <w:trPr>
          <w:trHeight w:val="663" w:hRule="exact"/>
        </w:trPr>
        <w:tc>
          <w:tcPr>
            <w:tcW w:w="1943" w:type="dxa"/>
            <w:gridSpan w:val="6"/>
            <w:tcBorders>
              <w:top w:val="single" w:sz="12" w:space="0" w:color="1D1D1B"/>
              <w:start w:val="single" w:sz="8" w:space="0" w:color="1D1D1B"/>
              <w:bottom w:val="single" w:sz="8" w:space="0" w:color="1D1D1B"/>
              <w:end w:val="single" w:sz="4" w:space="0" w:color="1D1D1B"/>
            </w:tcBorders>
            <w:shd w:fill="DADADA" w:val="clear"/>
          </w:tcPr>
          <w:p>
            <w:pPr>
              <w:pStyle w:val="TableParagraph"/>
              <w:spacing w:lineRule="auto" w:line="264" w:before="52" w:after="0"/>
              <w:ind w:start="63" w:end="235"/>
              <w:rPr>
                <w:rFonts w:eastAsia="Myriad Pro;Segoe UI" w:cs="Myriad Pro;Segoe UI"/>
                <w:sz w:val="18"/>
                <w:szCs w:val="18"/>
              </w:rPr>
            </w:pPr>
            <w:r>
              <w:rPr>
                <w:color w:val="1D1D1B"/>
                <w:sz w:val="18"/>
                <w:szCs w:val="18"/>
              </w:rPr>
              <w:t>Medical Deployability Standard</w:t>
            </w:r>
          </w:p>
        </w:tc>
        <w:tc>
          <w:tcPr>
            <w:tcW w:w="1097" w:type="dxa"/>
            <w:gridSpan w:val="3"/>
            <w:tcBorders>
              <w:top w:val="single" w:sz="12" w:space="0" w:color="1D1D1B"/>
              <w:start w:val="single" w:sz="4" w:space="0" w:color="1D1D1B"/>
              <w:bottom w:val="single" w:sz="8" w:space="0" w:color="1D1D1B"/>
              <w:end w:val="single" w:sz="8" w:space="0" w:color="1D1D1B"/>
            </w:tcBorders>
          </w:tcPr>
          <w:p>
            <w:pPr>
              <w:pStyle w:val="TableParagraph"/>
              <w:spacing w:lineRule="auto" w:line="264" w:before="37" w:after="0"/>
              <w:ind w:start="31" w:end="131"/>
              <w:rPr>
                <w:rFonts w:eastAsia="Myriad Pro;Segoe UI" w:cs="Myriad Pro;Segoe UI"/>
                <w:sz w:val="20"/>
                <w:szCs w:val="20"/>
              </w:rPr>
            </w:pPr>
            <w:r>
              <w:rPr>
                <w:color w:val="D70929"/>
                <w:w w:val="95"/>
                <w:sz w:val="20"/>
                <w:szCs w:val="20"/>
              </w:rPr>
              <w:t xml:space="preserve">MFD/ MLD/ </w:t>
            </w:r>
            <w:r>
              <w:rPr>
                <w:color w:val="D70929"/>
                <w:sz w:val="20"/>
                <w:szCs w:val="20"/>
              </w:rPr>
              <w:t>MND</w:t>
            </w:r>
          </w:p>
        </w:tc>
        <w:tc>
          <w:tcPr>
            <w:tcW w:w="6379" w:type="dxa"/>
            <w:gridSpan w:val="8"/>
            <w:vMerge w:val="continue"/>
            <w:tcBorders>
              <w:top w:val="single" w:sz="8" w:space="0" w:color="1D1D1B"/>
              <w:start w:val="single" w:sz="8" w:space="0" w:color="1D1D1B"/>
              <w:end w:val="single" w:sz="8" w:space="0" w:color="1D1D1B"/>
            </w:tcBorders>
          </w:tcPr>
          <w:p>
            <w:pPr>
              <w:pStyle w:val="Normal"/>
              <w:snapToGrid w:val="false"/>
              <w:rPr>
                <w:rFonts w:eastAsia="Myriad Pro;Segoe UI" w:cs="Myriad Pro;Segoe UI"/>
                <w:sz w:val="18"/>
                <w:szCs w:val="18"/>
              </w:rPr>
            </w:pPr>
            <w:r>
              <w:rPr>
                <w:rFonts w:eastAsia="Myriad Pro;Segoe UI" w:cs="Myriad Pro;Segoe UI"/>
                <w:sz w:val="18"/>
                <w:szCs w:val="18"/>
              </w:rPr>
            </w:r>
          </w:p>
        </w:tc>
      </w:tr>
      <w:tr>
        <w:trPr>
          <w:trHeight w:val="689" w:hRule="exact"/>
        </w:trPr>
        <w:tc>
          <w:tcPr>
            <w:tcW w:w="1943" w:type="dxa"/>
            <w:gridSpan w:val="6"/>
            <w:tcBorders>
              <w:top w:val="single" w:sz="8" w:space="0" w:color="1D1D1B"/>
              <w:start w:val="single" w:sz="8" w:space="0" w:color="1D1D1B"/>
              <w:bottom w:val="single" w:sz="8" w:space="0" w:color="1D1D1B"/>
              <w:end w:val="single" w:sz="4" w:space="0" w:color="1D1D1B"/>
            </w:tcBorders>
            <w:shd w:fill="DADADA" w:val="clear"/>
          </w:tcPr>
          <w:p>
            <w:pPr>
              <w:pStyle w:val="TableParagraph"/>
              <w:spacing w:before="116" w:after="0"/>
              <w:ind w:start="63" w:end="0"/>
              <w:rPr>
                <w:rFonts w:eastAsia="Myriad Pro;Segoe UI" w:cs="Myriad Pro;Segoe UI"/>
                <w:sz w:val="18"/>
                <w:szCs w:val="18"/>
              </w:rPr>
            </w:pPr>
            <w:r>
              <w:rPr>
                <w:color w:val="1D1D1B"/>
                <w:sz w:val="18"/>
                <w:szCs w:val="18"/>
              </w:rPr>
              <w:t>JMES</w:t>
            </w:r>
            <w:r>
              <w:rPr>
                <w:color w:val="1D1D1B"/>
                <w:spacing w:val="-2"/>
                <w:sz w:val="18"/>
                <w:szCs w:val="18"/>
              </w:rPr>
              <w:t xml:space="preserve"> </w:t>
            </w:r>
            <w:r>
              <w:rPr>
                <w:color w:val="1D1D1B"/>
                <w:sz w:val="18"/>
                <w:szCs w:val="18"/>
              </w:rPr>
              <w:t>Status</w:t>
            </w:r>
          </w:p>
        </w:tc>
        <w:tc>
          <w:tcPr>
            <w:tcW w:w="1097" w:type="dxa"/>
            <w:gridSpan w:val="3"/>
            <w:tcBorders>
              <w:top w:val="single" w:sz="8" w:space="0" w:color="1D1D1B"/>
              <w:start w:val="single" w:sz="4" w:space="0" w:color="1D1D1B"/>
              <w:bottom w:val="single" w:sz="8" w:space="0" w:color="1D1D1B"/>
              <w:end w:val="single" w:sz="8" w:space="0" w:color="1D1D1B"/>
            </w:tcBorders>
          </w:tcPr>
          <w:p>
            <w:pPr>
              <w:pStyle w:val="TableParagraph"/>
              <w:spacing w:lineRule="auto" w:line="264" w:before="21" w:after="0"/>
              <w:ind w:start="31" w:end="28"/>
              <w:rPr>
                <w:rFonts w:eastAsia="Myriad Pro;Segoe UI" w:cs="Myriad Pro;Segoe UI"/>
                <w:sz w:val="20"/>
                <w:szCs w:val="20"/>
              </w:rPr>
            </w:pPr>
            <w:r>
              <w:rPr>
                <w:color w:val="D70929"/>
                <w:spacing w:val="-3"/>
                <w:w w:val="95"/>
                <w:sz w:val="20"/>
                <w:szCs w:val="20"/>
              </w:rPr>
              <w:t xml:space="preserve">Temp/ </w:t>
            </w:r>
            <w:r>
              <w:rPr>
                <w:color w:val="D70929"/>
                <w:w w:val="95"/>
                <w:sz w:val="20"/>
                <w:szCs w:val="20"/>
              </w:rPr>
              <w:t xml:space="preserve">Perm/ </w:t>
            </w:r>
            <w:r>
              <w:rPr>
                <w:color w:val="D70929"/>
                <w:sz w:val="20"/>
                <w:szCs w:val="20"/>
              </w:rPr>
              <w:t>N/A</w:t>
            </w:r>
          </w:p>
        </w:tc>
        <w:tc>
          <w:tcPr>
            <w:tcW w:w="6379" w:type="dxa"/>
            <w:gridSpan w:val="8"/>
            <w:vMerge w:val="continue"/>
            <w:tcBorders>
              <w:top w:val="single" w:sz="8" w:space="0" w:color="1D1D1B"/>
              <w:start w:val="single" w:sz="8" w:space="0" w:color="1D1D1B"/>
              <w:end w:val="single" w:sz="8" w:space="0" w:color="1D1D1B"/>
            </w:tcBorders>
          </w:tcPr>
          <w:p>
            <w:pPr>
              <w:pStyle w:val="Normal"/>
              <w:snapToGrid w:val="false"/>
              <w:rPr>
                <w:rFonts w:eastAsia="Myriad Pro;Segoe UI" w:cs="Myriad Pro;Segoe UI"/>
                <w:sz w:val="18"/>
                <w:szCs w:val="18"/>
              </w:rPr>
            </w:pPr>
            <w:r>
              <w:rPr>
                <w:rFonts w:eastAsia="Myriad Pro;Segoe UI" w:cs="Myriad Pro;Segoe UI"/>
                <w:sz w:val="18"/>
                <w:szCs w:val="18"/>
              </w:rPr>
            </w:r>
          </w:p>
        </w:tc>
      </w:tr>
    </w:tbl>
    <w:p>
      <w:pPr>
        <w:pStyle w:val="Normal"/>
        <w:spacing w:before="75" w:after="0"/>
        <w:ind w:start="9360" w:end="2305"/>
        <w:jc w:val="center"/>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tbl>
      <w:tblPr>
        <w:tblpPr w:vertAnchor="page" w:horzAnchor="margin" w:tblpXSpec="center" w:leftFromText="180" w:rightFromText="180" w:tblpY="2674"/>
        <w:tblW w:w="8380" w:type="dxa"/>
        <w:jc w:val="start"/>
        <w:tblInd w:w="0" w:type="dxa"/>
        <w:tblLayout w:type="fixed"/>
        <w:tblCellMar>
          <w:top w:w="0" w:type="dxa"/>
          <w:start w:w="0" w:type="dxa"/>
          <w:bottom w:w="0" w:type="dxa"/>
          <w:end w:w="0" w:type="dxa"/>
        </w:tblCellMar>
      </w:tblPr>
      <w:tblGrid>
        <w:gridCol w:w="1230"/>
        <w:gridCol w:w="1261"/>
        <w:gridCol w:w="93"/>
        <w:gridCol w:w="857"/>
        <w:gridCol w:w="2020"/>
        <w:gridCol w:w="199"/>
        <w:gridCol w:w="2720"/>
      </w:tblGrid>
      <w:tr>
        <w:trPr>
          <w:trHeight w:val="296" w:hRule="exact"/>
        </w:trPr>
        <w:tc>
          <w:tcPr>
            <w:tcW w:w="2584" w:type="dxa"/>
            <w:gridSpan w:val="3"/>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4" w:after="0"/>
              <w:ind w:start="48" w:end="0"/>
              <w:rPr>
                <w:rFonts w:ascii="Myriad Pro;Segoe UI" w:hAnsi="Myriad Pro;Segoe UI" w:eastAsia="Myriad Pro;Segoe UI" w:cs="Myriad Pro;Segoe UI"/>
                <w:sz w:val="18"/>
                <w:szCs w:val="18"/>
              </w:rPr>
            </w:pPr>
            <w:r>
              <w:rPr>
                <w:rFonts w:ascii="Myriad Pro;Segoe UI" w:hAnsi="Myriad Pro;Segoe UI"/>
                <w:color w:val="1D1D1B"/>
                <w:sz w:val="18"/>
              </w:rPr>
              <w:t>1.  Full Service</w:t>
            </w:r>
            <w:r>
              <w:rPr>
                <w:rFonts w:ascii="Myriad Pro;Segoe UI" w:hAnsi="Myriad Pro;Segoe UI"/>
                <w:color w:val="1D1D1B"/>
                <w:spacing w:val="-4"/>
                <w:sz w:val="18"/>
              </w:rPr>
              <w:t xml:space="preserve"> </w:t>
            </w:r>
            <w:r>
              <w:rPr>
                <w:rFonts w:ascii="Myriad Pro;Segoe UI" w:hAnsi="Myriad Pro;Segoe UI"/>
                <w:color w:val="1D1D1B"/>
                <w:sz w:val="18"/>
              </w:rPr>
              <w:t>Number</w:t>
            </w:r>
          </w:p>
        </w:tc>
        <w:tc>
          <w:tcPr>
            <w:tcW w:w="3076" w:type="dxa"/>
            <w:gridSpan w:val="3"/>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4" w:after="0"/>
              <w:ind w:start="158" w:end="0"/>
              <w:rPr>
                <w:rFonts w:ascii="Myriad Pro;Segoe UI" w:hAnsi="Myriad Pro;Segoe UI" w:eastAsia="Myriad Pro;Segoe UI" w:cs="Myriad Pro;Segoe UI"/>
                <w:sz w:val="18"/>
                <w:szCs w:val="18"/>
              </w:rPr>
            </w:pPr>
            <w:r>
              <w:rPr>
                <w:rFonts w:ascii="Myriad Pro;Segoe UI" w:hAnsi="Myriad Pro;Segoe UI"/>
                <w:color w:val="1D1D1B"/>
                <w:sz w:val="18"/>
              </w:rPr>
              <w:t xml:space="preserve">2. </w:t>
            </w:r>
            <w:r>
              <w:rPr>
                <w:rFonts w:ascii="Myriad Pro;Segoe UI" w:hAnsi="Myriad Pro;Segoe UI"/>
                <w:color w:val="1D1D1B"/>
                <w:spacing w:val="3"/>
                <w:sz w:val="18"/>
              </w:rPr>
              <w:t xml:space="preserve"> </w:t>
            </w:r>
            <w:r>
              <w:rPr>
                <w:rFonts w:ascii="Myriad Pro;Segoe UI" w:hAnsi="Myriad Pro;Segoe UI"/>
                <w:color w:val="1D1D1B"/>
                <w:sz w:val="18"/>
              </w:rPr>
              <w:t>Rank/Rating</w:t>
            </w:r>
          </w:p>
        </w:tc>
        <w:tc>
          <w:tcPr>
            <w:tcW w:w="2720"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4" w:after="0"/>
              <w:ind w:start="148" w:end="0"/>
              <w:rPr>
                <w:rFonts w:ascii="Myriad Pro;Segoe UI" w:hAnsi="Myriad Pro;Segoe UI" w:eastAsia="Myriad Pro;Segoe UI" w:cs="Myriad Pro;Segoe UI"/>
                <w:sz w:val="18"/>
                <w:szCs w:val="18"/>
              </w:rPr>
            </w:pPr>
            <w:r>
              <w:rPr>
                <w:rFonts w:ascii="Myriad Pro;Segoe UI" w:hAnsi="Myriad Pro;Segoe UI"/>
                <w:color w:val="1D1D1B"/>
                <w:sz w:val="18"/>
              </w:rPr>
              <w:t>3.  Surname and</w:t>
            </w:r>
            <w:r>
              <w:rPr>
                <w:rFonts w:ascii="Myriad Pro;Segoe UI" w:hAnsi="Myriad Pro;Segoe UI"/>
                <w:color w:val="1D1D1B"/>
                <w:spacing w:val="1"/>
                <w:sz w:val="18"/>
              </w:rPr>
              <w:t xml:space="preserve"> </w:t>
            </w:r>
            <w:r>
              <w:rPr>
                <w:rFonts w:ascii="Myriad Pro;Segoe UI" w:hAnsi="Myriad Pro;Segoe UI"/>
                <w:color w:val="1D1D1B"/>
                <w:sz w:val="18"/>
              </w:rPr>
              <w:t>Initial</w:t>
            </w:r>
          </w:p>
        </w:tc>
      </w:tr>
      <w:tr>
        <w:trPr>
          <w:trHeight w:val="305" w:hRule="exact"/>
        </w:trPr>
        <w:tc>
          <w:tcPr>
            <w:tcW w:w="2584" w:type="dxa"/>
            <w:gridSpan w:val="3"/>
            <w:tcBorders>
              <w:top w:val="single" w:sz="8" w:space="0" w:color="1D1D1B"/>
              <w:start w:val="single" w:sz="8" w:space="0" w:color="1D1D1B"/>
              <w:bottom w:val="single" w:sz="8" w:space="0" w:color="1D1D1B"/>
              <w:end w:val="single" w:sz="8" w:space="0" w:color="1D1D1B"/>
            </w:tcBorders>
          </w:tcPr>
          <w:p>
            <w:pPr>
              <w:pStyle w:val="TableParagraph"/>
              <w:spacing w:before="23" w:after="0"/>
              <w:ind w:start="82" w:end="0"/>
              <w:rPr>
                <w:rFonts w:ascii="Myriad Pro;Segoe UI" w:hAnsi="Myriad Pro;Segoe UI" w:eastAsia="Myriad Pro;Segoe UI" w:cs="Myriad Pro;Segoe UI"/>
                <w:sz w:val="18"/>
                <w:szCs w:val="18"/>
              </w:rPr>
            </w:pPr>
            <w:r>
              <w:rPr>
                <w:rFonts w:ascii="Myriad Pro;Segoe UI" w:hAnsi="Myriad Pro;Segoe UI"/>
                <w:color w:val="1D1D1B"/>
                <w:sz w:val="18"/>
              </w:rPr>
              <w:t>Service</w:t>
            </w:r>
            <w:r>
              <w:rPr>
                <w:rFonts w:ascii="Myriad Pro;Segoe UI" w:hAnsi="Myriad Pro;Segoe UI"/>
                <w:color w:val="1D1D1B"/>
                <w:spacing w:val="3"/>
                <w:sz w:val="18"/>
              </w:rPr>
              <w:t xml:space="preserve"> </w:t>
            </w:r>
            <w:r>
              <w:rPr>
                <w:rFonts w:ascii="Myriad Pro;Segoe UI" w:hAnsi="Myriad Pro;Segoe UI"/>
                <w:color w:val="1D1D1B"/>
                <w:sz w:val="18"/>
              </w:rPr>
              <w:t>Number</w:t>
            </w:r>
          </w:p>
        </w:tc>
        <w:tc>
          <w:tcPr>
            <w:tcW w:w="3076" w:type="dxa"/>
            <w:gridSpan w:val="3"/>
            <w:tcBorders>
              <w:top w:val="single" w:sz="8" w:space="0" w:color="1D1D1B"/>
              <w:start w:val="single" w:sz="8" w:space="0" w:color="1D1D1B"/>
              <w:bottom w:val="single" w:sz="8" w:space="0" w:color="1D1D1B"/>
              <w:end w:val="single" w:sz="8" w:space="0" w:color="1D1D1B"/>
            </w:tcBorders>
          </w:tcPr>
          <w:p>
            <w:pPr>
              <w:pStyle w:val="TableParagraph"/>
              <w:spacing w:before="23" w:after="0"/>
              <w:ind w:start="154" w:end="0"/>
              <w:rPr>
                <w:rFonts w:ascii="Myriad Pro;Segoe UI" w:hAnsi="Myriad Pro;Segoe UI" w:eastAsia="Myriad Pro;Segoe UI" w:cs="Myriad Pro;Segoe UI"/>
                <w:sz w:val="18"/>
                <w:szCs w:val="18"/>
              </w:rPr>
            </w:pPr>
            <w:r>
              <w:rPr>
                <w:rFonts w:ascii="Myriad Pro;Segoe UI" w:hAnsi="Myriad Pro;Segoe UI"/>
                <w:color w:val="1D1D1B"/>
                <w:sz w:val="18"/>
              </w:rPr>
              <w:t>Rank/Title</w:t>
            </w:r>
          </w:p>
        </w:tc>
        <w:tc>
          <w:tcPr>
            <w:tcW w:w="2720" w:type="dxa"/>
            <w:tcBorders>
              <w:top w:val="single" w:sz="8" w:space="0" w:color="1D1D1B"/>
              <w:start w:val="single" w:sz="8" w:space="0" w:color="1D1D1B"/>
              <w:bottom w:val="single" w:sz="8" w:space="0" w:color="1D1D1B"/>
              <w:end w:val="single" w:sz="8" w:space="0" w:color="1D1D1B"/>
            </w:tcBorders>
          </w:tcPr>
          <w:p>
            <w:pPr>
              <w:pStyle w:val="TableParagraph"/>
              <w:spacing w:before="23" w:after="0"/>
              <w:ind w:start="182" w:end="0"/>
              <w:rPr>
                <w:rFonts w:ascii="Myriad Pro;Segoe UI" w:hAnsi="Myriad Pro;Segoe UI" w:eastAsia="Myriad Pro;Segoe UI" w:cs="Myriad Pro;Segoe UI"/>
                <w:sz w:val="18"/>
                <w:szCs w:val="18"/>
              </w:rPr>
            </w:pPr>
            <w:r>
              <w:rPr>
                <w:rFonts w:ascii="Myriad Pro;Segoe UI" w:hAnsi="Myriad Pro;Segoe UI"/>
                <w:color w:val="1D1D1B"/>
                <w:sz w:val="18"/>
              </w:rPr>
              <w:t>Surname</w:t>
            </w:r>
            <w:r>
              <w:rPr>
                <w:rFonts w:ascii="Myriad Pro;Segoe UI" w:hAnsi="Myriad Pro;Segoe UI"/>
                <w:color w:val="1D1D1B"/>
                <w:spacing w:val="30"/>
                <w:sz w:val="18"/>
              </w:rPr>
              <w:t xml:space="preserve"> </w:t>
            </w:r>
            <w:r>
              <w:rPr>
                <w:rFonts w:ascii="Myriad Pro;Segoe UI" w:hAnsi="Myriad Pro;Segoe UI"/>
                <w:color w:val="1D1D1B"/>
                <w:sz w:val="18"/>
              </w:rPr>
              <w:t>Forenames</w:t>
            </w:r>
          </w:p>
        </w:tc>
      </w:tr>
      <w:tr>
        <w:trPr>
          <w:trHeight w:val="296" w:hRule="exact"/>
        </w:trPr>
        <w:tc>
          <w:tcPr>
            <w:tcW w:w="1230"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20" w:after="0"/>
              <w:ind w:start="82" w:end="0"/>
              <w:rPr>
                <w:rFonts w:ascii="Myriad Pro;Segoe UI" w:hAnsi="Myriad Pro;Segoe UI" w:eastAsia="Myriad Pro;Segoe UI" w:cs="Myriad Pro;Segoe UI"/>
                <w:sz w:val="18"/>
                <w:szCs w:val="18"/>
              </w:rPr>
            </w:pPr>
            <w:r>
              <w:rPr>
                <w:rFonts w:ascii="Myriad Pro;Segoe UI" w:hAnsi="Myriad Pro;Segoe UI"/>
                <w:color w:val="1D1D1B"/>
                <w:sz w:val="18"/>
              </w:rPr>
              <w:t>Date</w:t>
            </w:r>
          </w:p>
        </w:tc>
        <w:tc>
          <w:tcPr>
            <w:tcW w:w="7150" w:type="dxa"/>
            <w:gridSpan w:val="6"/>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20" w:after="0"/>
              <w:ind w:start="106" w:end="0"/>
              <w:rPr>
                <w:rFonts w:ascii="Myriad Pro;Segoe UI" w:hAnsi="Myriad Pro;Segoe UI" w:eastAsia="Myriad Pro;Segoe UI" w:cs="Myriad Pro;Segoe UI"/>
                <w:sz w:val="18"/>
                <w:szCs w:val="18"/>
              </w:rPr>
            </w:pPr>
            <w:r>
              <w:rPr>
                <w:rFonts w:ascii="Myriad Pro;Segoe UI" w:hAnsi="Myriad Pro;Segoe UI"/>
                <w:color w:val="1D1D1B"/>
                <w:sz w:val="18"/>
              </w:rPr>
              <w:t>Clinical Notes (To be signed by a Medical</w:t>
            </w:r>
            <w:r>
              <w:rPr>
                <w:rFonts w:ascii="Myriad Pro;Segoe UI" w:hAnsi="Myriad Pro;Segoe UI"/>
                <w:color w:val="1D1D1B"/>
                <w:spacing w:val="-10"/>
                <w:sz w:val="18"/>
              </w:rPr>
              <w:t xml:space="preserve"> </w:t>
            </w:r>
            <w:r>
              <w:rPr>
                <w:rFonts w:ascii="Myriad Pro;Segoe UI" w:hAnsi="Myriad Pro;Segoe UI"/>
                <w:color w:val="1D1D1B"/>
                <w:sz w:val="18"/>
              </w:rPr>
              <w:t>Officer)</w:t>
            </w:r>
          </w:p>
        </w:tc>
      </w:tr>
      <w:tr>
        <w:trPr>
          <w:trHeight w:val="6494" w:hRule="exact"/>
        </w:trPr>
        <w:tc>
          <w:tcPr>
            <w:tcW w:w="1230" w:type="dxa"/>
            <w:tcBorders>
              <w:top w:val="single" w:sz="8" w:space="0" w:color="1D1D1B"/>
              <w:start w:val="single" w:sz="8" w:space="0" w:color="1D1D1B"/>
              <w:bottom w:val="single" w:sz="8" w:space="0" w:color="1D1D1B"/>
              <w:end w:val="single" w:sz="8" w:space="0" w:color="1D1D1B"/>
            </w:tcBorders>
          </w:tcPr>
          <w:p>
            <w:pPr>
              <w:pStyle w:val="TableParagraph"/>
              <w:spacing w:before="67" w:after="0"/>
              <w:ind w:start="82" w:end="0"/>
              <w:rPr>
                <w:rFonts w:ascii="Myriad Pro;Segoe UI" w:hAnsi="Myriad Pro;Segoe UI" w:eastAsia="Myriad Pro;Segoe UI" w:cs="Myriad Pro;Segoe UI"/>
                <w:sz w:val="18"/>
                <w:szCs w:val="18"/>
              </w:rPr>
            </w:pPr>
            <w:r>
              <w:rPr>
                <w:rFonts w:ascii="Myriad Pro;Segoe UI" w:hAnsi="Myriad Pro;Segoe UI"/>
                <w:b/>
                <w:color w:val="D70929"/>
                <w:spacing w:val="-4"/>
                <w:sz w:val="18"/>
              </w:rPr>
              <w:t xml:space="preserve">DATE NARRATIVE IS WRITTEN </w:t>
            </w:r>
          </w:p>
        </w:tc>
        <w:tc>
          <w:tcPr>
            <w:tcW w:w="7150" w:type="dxa"/>
            <w:gridSpan w:val="6"/>
            <w:tcBorders>
              <w:top w:val="single" w:sz="8" w:space="0" w:color="1D1D1B"/>
              <w:start w:val="single" w:sz="8" w:space="0" w:color="1D1D1B"/>
              <w:bottom w:val="single" w:sz="8" w:space="0" w:color="1D1D1B"/>
              <w:end w:val="single" w:sz="8" w:space="0" w:color="1D1D1B"/>
            </w:tcBorders>
          </w:tcPr>
          <w:p>
            <w:pPr>
              <w:pStyle w:val="TableParagraph"/>
              <w:spacing w:lineRule="auto" w:line="257" w:before="39" w:after="0"/>
              <w:ind w:start="121" w:end="805"/>
              <w:rPr>
                <w:rFonts w:ascii="Myriad Pro Semibold;Segoe UI" w:hAnsi="Myriad Pro Semibold;Segoe UI"/>
                <w:b/>
                <w:color w:val="D70929"/>
                <w:sz w:val="20"/>
              </w:rPr>
            </w:pPr>
            <w:r>
              <w:rPr>
                <w:rFonts w:ascii="Myriad Pro Semibold;Segoe UI" w:hAnsi="Myriad Pro Semibold;Segoe UI"/>
                <w:b/>
                <w:color w:val="D70929"/>
                <w:sz w:val="20"/>
              </w:rPr>
              <w:t>The narrative is the responsibility of the Medical Officer downgrading</w:t>
            </w:r>
            <w:r>
              <w:rPr>
                <w:rFonts w:ascii="Myriad Pro Semibold;Segoe UI" w:hAnsi="Myriad Pro Semibold;Segoe UI"/>
                <w:b/>
                <w:color w:val="D70929"/>
                <w:spacing w:val="-15"/>
                <w:sz w:val="20"/>
              </w:rPr>
              <w:t xml:space="preserve"> </w:t>
            </w:r>
            <w:r>
              <w:rPr>
                <w:rFonts w:ascii="Myriad Pro Semibold;Segoe UI" w:hAnsi="Myriad Pro Semibold;Segoe UI"/>
                <w:b/>
                <w:color w:val="D70929"/>
                <w:sz w:val="20"/>
              </w:rPr>
              <w:t>the individual and must not be delegated to admin</w:t>
            </w:r>
            <w:r>
              <w:rPr>
                <w:rFonts w:ascii="Myriad Pro Semibold;Segoe UI" w:hAnsi="Myriad Pro Semibold;Segoe UI"/>
                <w:b/>
                <w:color w:val="D70929"/>
                <w:spacing w:val="-14"/>
                <w:sz w:val="20"/>
              </w:rPr>
              <w:t xml:space="preserve"> </w:t>
            </w:r>
            <w:r>
              <w:rPr>
                <w:rFonts w:ascii="Myriad Pro Semibold;Segoe UI" w:hAnsi="Myriad Pro Semibold;Segoe UI"/>
                <w:b/>
                <w:color w:val="D70929"/>
                <w:sz w:val="20"/>
              </w:rPr>
              <w:t>staff.</w:t>
            </w:r>
          </w:p>
          <w:p>
            <w:pPr>
              <w:pStyle w:val="TableParagraph"/>
              <w:spacing w:lineRule="auto" w:line="257" w:before="39" w:after="0"/>
              <w:ind w:start="121" w:end="805"/>
              <w:rPr>
                <w:rFonts w:ascii="Myriad Pro Semibold;Segoe UI" w:hAnsi="Myriad Pro Semibold;Segoe UI" w:eastAsia="Myriad Pro Semibold;Segoe UI" w:cs="Myriad Pro Semibold;Segoe UI"/>
                <w:b/>
                <w:color w:val="D70929"/>
                <w:sz w:val="20"/>
                <w:szCs w:val="20"/>
              </w:rPr>
            </w:pPr>
            <w:r>
              <w:rPr>
                <w:rFonts w:eastAsia="Myriad Pro Semibold;Segoe UI" w:cs="Myriad Pro Semibold;Segoe UI" w:ascii="Myriad Pro Semibold;Segoe UI" w:hAnsi="Myriad Pro Semibold;Segoe UI"/>
                <w:b/>
                <w:color w:val="D70929"/>
                <w:sz w:val="20"/>
                <w:szCs w:val="20"/>
              </w:rPr>
            </w:r>
          </w:p>
          <w:p>
            <w:pPr>
              <w:pStyle w:val="TableParagraph"/>
              <w:spacing w:before="4" w:after="0"/>
              <w:ind w:start="121" w:end="0"/>
              <w:rPr>
                <w:rFonts w:ascii="Myriad Pro Light;Segoe UI Light" w:hAnsi="Myriad Pro Light;Segoe UI Light" w:eastAsia="Myriad Pro Light;Segoe UI Light" w:cs="Myriad Pro Light;Segoe UI Light"/>
                <w:sz w:val="20"/>
                <w:szCs w:val="20"/>
              </w:rPr>
            </w:pPr>
            <w:r>
              <w:rPr>
                <w:rFonts w:ascii="Myriad Pro Light;Segoe UI Light" w:hAnsi="Myriad Pro Light;Segoe UI Light"/>
                <w:color w:val="1D1D1B"/>
                <w:sz w:val="20"/>
              </w:rPr>
              <w:t>The following information is</w:t>
            </w:r>
            <w:r>
              <w:rPr>
                <w:rFonts w:ascii="Myriad Pro Light;Segoe UI Light" w:hAnsi="Myriad Pro Light;Segoe UI Light"/>
                <w:color w:val="1D1D1B"/>
                <w:spacing w:val="-16"/>
                <w:sz w:val="20"/>
              </w:rPr>
              <w:t xml:space="preserve"> </w:t>
            </w:r>
            <w:r>
              <w:rPr>
                <w:rFonts w:ascii="Myriad Pro Light;Segoe UI Light" w:hAnsi="Myriad Pro Light;Segoe UI Light"/>
                <w:color w:val="1D1D1B"/>
                <w:sz w:val="20"/>
              </w:rPr>
              <w:t>required:</w:t>
            </w:r>
          </w:p>
          <w:p>
            <w:pPr>
              <w:pStyle w:val="TableParagraph"/>
              <w:spacing w:before="4" w:after="0"/>
              <w:rPr>
                <w:rFonts w:ascii="Myriad Pro;Segoe UI" w:hAnsi="Myriad Pro;Segoe UI" w:eastAsia="Myriad Pro;Segoe UI" w:cs="Myriad Pro;Segoe UI"/>
                <w:b/>
                <w:bCs/>
                <w:sz w:val="23"/>
                <w:szCs w:val="23"/>
              </w:rPr>
            </w:pPr>
            <w:r>
              <w:rPr>
                <w:rFonts w:eastAsia="Myriad Pro;Segoe UI" w:cs="Myriad Pro;Segoe UI" w:ascii="Myriad Pro;Segoe UI" w:hAnsi="Myriad Pro;Segoe UI"/>
                <w:b/>
                <w:bCs/>
                <w:sz w:val="23"/>
                <w:szCs w:val="23"/>
              </w:rPr>
            </w:r>
          </w:p>
          <w:p>
            <w:pPr>
              <w:pStyle w:val="TableParagraph"/>
              <w:spacing w:lineRule="auto" w:line="257"/>
              <w:ind w:start="121" w:end="67"/>
              <w:rPr>
                <w:rFonts w:ascii="Myriad Pro Light;Segoe UI Light" w:hAnsi="Myriad Pro Light;Segoe UI Light" w:eastAsia="Myriad Pro Light;Segoe UI Light" w:cs="Myriad Pro Light;Segoe UI Light"/>
                <w:sz w:val="20"/>
                <w:szCs w:val="20"/>
              </w:rPr>
            </w:pPr>
            <w:r>
              <w:rPr>
                <w:rFonts w:eastAsia="Myriad Pro Semibold;Segoe UI" w:cs="Myriad Pro Semibold;Segoe UI" w:ascii="Myriad Pro Semibold;Segoe UI" w:hAnsi="Myriad Pro Semibold;Segoe UI"/>
                <w:b/>
                <w:bCs/>
                <w:color w:val="1D1D1B"/>
                <w:sz w:val="20"/>
                <w:szCs w:val="20"/>
              </w:rPr>
              <w:t xml:space="preserve">Initial award </w:t>
            </w:r>
            <w:r>
              <w:rPr>
                <w:rFonts w:eastAsia="Myriad Pro Light;Segoe UI Light" w:cs="Myriad Pro Light;Segoe UI Light" w:ascii="Myriad Pro Light;Segoe UI Light" w:hAnsi="Myriad Pro Light;Segoe UI Light"/>
                <w:color w:val="1D1D1B"/>
                <w:sz w:val="20"/>
                <w:szCs w:val="20"/>
              </w:rPr>
              <w:t>– details of the presenting complaint, how and when it was presented</w:t>
            </w:r>
            <w:r>
              <w:rPr>
                <w:rFonts w:eastAsia="Myriad Pro Light;Segoe UI Light" w:cs="Myriad Pro Light;Segoe UI Light" w:ascii="Myriad Pro Light;Segoe UI Light" w:hAnsi="Myriad Pro Light;Segoe UI Light"/>
                <w:color w:val="1D1D1B"/>
                <w:spacing w:val="-13"/>
                <w:sz w:val="20"/>
                <w:szCs w:val="20"/>
              </w:rPr>
              <w:t xml:space="preserve"> </w:t>
            </w:r>
            <w:r>
              <w:rPr>
                <w:rFonts w:eastAsia="Myriad Pro Light;Segoe UI Light" w:cs="Myriad Pro Light;Segoe UI Light" w:ascii="Myriad Pro Light;Segoe UI Light" w:hAnsi="Myriad Pro Light;Segoe UI Light"/>
                <w:color w:val="1D1D1B"/>
                <w:sz w:val="20"/>
                <w:szCs w:val="20"/>
              </w:rPr>
              <w:t>and the treatment plan &amp;</w:t>
            </w:r>
            <w:r>
              <w:rPr>
                <w:rFonts w:eastAsia="Myriad Pro Light;Segoe UI Light" w:cs="Myriad Pro Light;Segoe UI Light" w:ascii="Myriad Pro Light;Segoe UI Light" w:hAnsi="Myriad Pro Light;Segoe UI Light"/>
                <w:color w:val="1D1D1B"/>
                <w:spacing w:val="-11"/>
                <w:sz w:val="20"/>
                <w:szCs w:val="20"/>
              </w:rPr>
              <w:t xml:space="preserve"> </w:t>
            </w:r>
            <w:r>
              <w:rPr>
                <w:rFonts w:eastAsia="Myriad Pro Light;Segoe UI Light" w:cs="Myriad Pro Light;Segoe UI Light" w:ascii="Myriad Pro Light;Segoe UI Light" w:hAnsi="Myriad Pro Light;Segoe UI Light"/>
                <w:color w:val="1D1D1B"/>
                <w:sz w:val="20"/>
                <w:szCs w:val="20"/>
              </w:rPr>
              <w:t>prognosis.</w:t>
            </w:r>
          </w:p>
          <w:p>
            <w:pPr>
              <w:pStyle w:val="TableParagraph"/>
              <w:spacing w:before="12" w:after="0"/>
              <w:rPr>
                <w:rFonts w:ascii="Myriad Pro;Segoe UI" w:hAnsi="Myriad Pro;Segoe UI" w:eastAsia="Myriad Pro;Segoe UI" w:cs="Myriad Pro;Segoe UI"/>
                <w:b/>
                <w:bCs/>
                <w:sz w:val="21"/>
                <w:szCs w:val="21"/>
              </w:rPr>
            </w:pPr>
            <w:r>
              <w:rPr>
                <w:rFonts w:eastAsia="Myriad Pro;Segoe UI" w:cs="Myriad Pro;Segoe UI" w:ascii="Myriad Pro;Segoe UI" w:hAnsi="Myriad Pro;Segoe UI"/>
                <w:b/>
                <w:bCs/>
                <w:sz w:val="21"/>
                <w:szCs w:val="21"/>
              </w:rPr>
            </w:r>
          </w:p>
          <w:p>
            <w:pPr>
              <w:pStyle w:val="TableParagraph"/>
              <w:spacing w:lineRule="auto" w:line="257"/>
              <w:ind w:start="121" w:end="118"/>
              <w:rPr>
                <w:rFonts w:ascii="Myriad Pro Light;Segoe UI Light" w:hAnsi="Myriad Pro Light;Segoe UI Light" w:eastAsia="Myriad Pro Light;Segoe UI Light" w:cs="Myriad Pro Light;Segoe UI Light"/>
                <w:sz w:val="20"/>
                <w:szCs w:val="20"/>
              </w:rPr>
            </w:pPr>
            <w:r>
              <w:rPr>
                <w:rFonts w:eastAsia="Myriad Pro Semibold;Segoe UI" w:cs="Myriad Pro Semibold;Segoe UI" w:ascii="Myriad Pro Semibold;Segoe UI" w:hAnsi="Myriad Pro Semibold;Segoe UI"/>
                <w:b/>
                <w:bCs/>
                <w:color w:val="1D1D1B"/>
                <w:sz w:val="20"/>
                <w:szCs w:val="20"/>
              </w:rPr>
              <w:t xml:space="preserve">Continuation and Upgrade </w:t>
            </w:r>
            <w:r>
              <w:rPr>
                <w:rFonts w:eastAsia="Myriad Pro Light;Segoe UI Light" w:cs="Myriad Pro Light;Segoe UI Light" w:ascii="Myriad Pro Light;Segoe UI Light" w:hAnsi="Myriad Pro Light;Segoe UI Light"/>
                <w:color w:val="1D1D1B"/>
                <w:sz w:val="20"/>
                <w:szCs w:val="20"/>
              </w:rPr>
              <w:t>– no need to repeat the details of the initial award. Give</w:t>
            </w:r>
            <w:r>
              <w:rPr>
                <w:rFonts w:eastAsia="Myriad Pro Light;Segoe UI Light" w:cs="Myriad Pro Light;Segoe UI Light" w:ascii="Myriad Pro Light;Segoe UI Light" w:hAnsi="Myriad Pro Light;Segoe UI Light"/>
                <w:color w:val="1D1D1B"/>
                <w:spacing w:val="-23"/>
                <w:sz w:val="20"/>
                <w:szCs w:val="20"/>
              </w:rPr>
              <w:t xml:space="preserve"> </w:t>
            </w:r>
            <w:r>
              <w:rPr>
                <w:rFonts w:eastAsia="Myriad Pro Light;Segoe UI Light" w:cs="Myriad Pro Light;Segoe UI Light" w:ascii="Myriad Pro Light;Segoe UI Light" w:hAnsi="Myriad Pro Light;Segoe UI Light"/>
                <w:color w:val="1D1D1B"/>
                <w:sz w:val="20"/>
                <w:szCs w:val="20"/>
              </w:rPr>
              <w:t xml:space="preserve">an update on what has happened since the initial award and what changes, if </w:t>
            </w:r>
            <w:r>
              <w:rPr>
                <w:rFonts w:eastAsia="Myriad Pro Light;Segoe UI Light" w:cs="Myriad Pro Light;Segoe UI Light" w:ascii="Myriad Pro Light;Segoe UI Light" w:hAnsi="Myriad Pro Light;Segoe UI Light"/>
                <w:color w:val="1D1D1B"/>
                <w:spacing w:val="-3"/>
                <w:sz w:val="20"/>
                <w:szCs w:val="20"/>
              </w:rPr>
              <w:t xml:space="preserve">any, </w:t>
            </w:r>
            <w:r>
              <w:rPr>
                <w:rFonts w:eastAsia="Myriad Pro Light;Segoe UI Light" w:cs="Myriad Pro Light;Segoe UI Light" w:ascii="Myriad Pro Light;Segoe UI Light" w:hAnsi="Myriad Pro Light;Segoe UI Light"/>
                <w:color w:val="1D1D1B"/>
                <w:sz w:val="20"/>
                <w:szCs w:val="20"/>
              </w:rPr>
              <w:t>to the treatment plan &amp;</w:t>
            </w:r>
            <w:r>
              <w:rPr>
                <w:rFonts w:eastAsia="Myriad Pro Light;Segoe UI Light" w:cs="Myriad Pro Light;Segoe UI Light" w:ascii="Myriad Pro Light;Segoe UI Light" w:hAnsi="Myriad Pro Light;Segoe UI Light"/>
                <w:color w:val="1D1D1B"/>
                <w:spacing w:val="-11"/>
                <w:sz w:val="20"/>
                <w:szCs w:val="20"/>
              </w:rPr>
              <w:t xml:space="preserve"> </w:t>
            </w:r>
            <w:r>
              <w:rPr>
                <w:rFonts w:eastAsia="Myriad Pro Light;Segoe UI Light" w:cs="Myriad Pro Light;Segoe UI Light" w:ascii="Myriad Pro Light;Segoe UI Light" w:hAnsi="Myriad Pro Light;Segoe UI Light"/>
                <w:color w:val="1D1D1B"/>
                <w:sz w:val="20"/>
                <w:szCs w:val="20"/>
              </w:rPr>
              <w:t>prognosis.</w:t>
            </w:r>
          </w:p>
          <w:p>
            <w:pPr>
              <w:pStyle w:val="TableParagraph"/>
              <w:spacing w:before="12" w:after="0"/>
              <w:rPr>
                <w:rFonts w:ascii="Myriad Pro;Segoe UI" w:hAnsi="Myriad Pro;Segoe UI" w:eastAsia="Myriad Pro;Segoe UI" w:cs="Myriad Pro;Segoe UI"/>
                <w:b/>
                <w:bCs/>
                <w:sz w:val="21"/>
                <w:szCs w:val="21"/>
              </w:rPr>
            </w:pPr>
            <w:r>
              <w:rPr>
                <w:rFonts w:eastAsia="Myriad Pro;Segoe UI" w:cs="Myriad Pro;Segoe UI" w:ascii="Myriad Pro;Segoe UI" w:hAnsi="Myriad Pro;Segoe UI"/>
                <w:b/>
                <w:bCs/>
                <w:sz w:val="21"/>
                <w:szCs w:val="21"/>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Semibold;Segoe UI" w:cs="Myriad Pro Semibold;Segoe UI" w:ascii="Myriad Pro Semibold;Segoe UI" w:hAnsi="Myriad Pro Semibold;Segoe UI"/>
                <w:b/>
                <w:bCs/>
                <w:color w:val="1D1D1B"/>
                <w:sz w:val="20"/>
                <w:szCs w:val="20"/>
              </w:rPr>
              <w:t xml:space="preserve">Initial award of E2 / L2 for each condition </w:t>
            </w:r>
            <w:r>
              <w:rPr>
                <w:rFonts w:eastAsia="Myriad Pro Light;Segoe UI Light" w:cs="Myriad Pro Light;Segoe UI Light" w:ascii="Myriad Pro Light;Segoe UI Light" w:hAnsi="Myriad Pro Light;Segoe UI Light"/>
                <w:color w:val="1D1D1B"/>
                <w:sz w:val="20"/>
                <w:szCs w:val="20"/>
              </w:rPr>
              <w:t>– on the initial award of E2/L2 for each condition, there is no need to submit in FMB format, however, a concise summary of the</w:t>
            </w:r>
            <w:r>
              <w:rPr>
                <w:rFonts w:eastAsia="Myriad Pro Light;Segoe UI Light" w:cs="Myriad Pro Light;Segoe UI Light" w:ascii="Myriad Pro Light;Segoe UI Light" w:hAnsi="Myriad Pro Light;Segoe UI Light"/>
                <w:color w:val="1D1D1B"/>
                <w:spacing w:val="-23"/>
                <w:sz w:val="20"/>
                <w:szCs w:val="20"/>
              </w:rPr>
              <w:t xml:space="preserve"> </w:t>
            </w:r>
            <w:r>
              <w:rPr>
                <w:rFonts w:eastAsia="Myriad Pro Light;Segoe UI Light" w:cs="Myriad Pro Light;Segoe UI Light" w:ascii="Myriad Pro Light;Segoe UI Light" w:hAnsi="Myriad Pro Light;Segoe UI Light"/>
                <w:color w:val="1D1D1B"/>
                <w:sz w:val="20"/>
                <w:szCs w:val="20"/>
              </w:rPr>
              <w:t>complete history of the condition from initial downgrade to upgrade should be provided. If E2/L2 for a previous condition(s), a short statement regarding the current status of the previous condition(s) should also be included. Details of previous condition(s) should also be included</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in</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the</w:t>
            </w:r>
            <w:r>
              <w:rPr>
                <w:rFonts w:eastAsia="Myriad Pro Light;Segoe UI Light" w:cs="Myriad Pro Light;Segoe UI Light" w:ascii="Myriad Pro Light;Segoe UI Light" w:hAnsi="Myriad Pro Light;Segoe UI Light"/>
                <w:color w:val="1D1D1B"/>
                <w:spacing w:val="-20"/>
                <w:sz w:val="20"/>
                <w:szCs w:val="20"/>
              </w:rPr>
              <w:t xml:space="preserve"> </w:t>
            </w:r>
            <w:r>
              <w:rPr>
                <w:rFonts w:eastAsia="Myriad Pro Light;Segoe UI Light" w:cs="Myriad Pro Light;Segoe UI Light" w:ascii="Myriad Pro Light;Segoe UI Light" w:hAnsi="Myriad Pro Light;Segoe UI Light"/>
                <w:color w:val="1D1D1B"/>
                <w:sz w:val="20"/>
                <w:szCs w:val="20"/>
              </w:rPr>
              <w:t>“Other</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conditions…”</w:t>
            </w:r>
            <w:r>
              <w:rPr>
                <w:rFonts w:eastAsia="Myriad Pro Light;Segoe UI Light" w:cs="Myriad Pro Light;Segoe UI Light" w:ascii="Myriad Pro Light;Segoe UI Light" w:hAnsi="Myriad Pro Light;Segoe UI Light"/>
                <w:color w:val="1D1D1B"/>
                <w:spacing w:val="-22"/>
                <w:sz w:val="20"/>
                <w:szCs w:val="20"/>
              </w:rPr>
              <w:t xml:space="preserve"> </w:t>
            </w:r>
            <w:r>
              <w:rPr>
                <w:rFonts w:eastAsia="Myriad Pro Light;Segoe UI Light" w:cs="Myriad Pro Light;Segoe UI Light" w:ascii="Myriad Pro Light;Segoe UI Light" w:hAnsi="Myriad Pro Light;Segoe UI Light"/>
                <w:color w:val="1D1D1B"/>
                <w:sz w:val="20"/>
                <w:szCs w:val="20"/>
              </w:rPr>
              <w:t>fields</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on</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the</w:t>
            </w:r>
            <w:r>
              <w:rPr>
                <w:rFonts w:eastAsia="Myriad Pro Light;Segoe UI Light" w:cs="Myriad Pro Light;Segoe UI Light" w:ascii="Myriad Pro Light;Segoe UI Light" w:hAnsi="Myriad Pro Light;Segoe UI Light"/>
                <w:color w:val="1D1D1B"/>
                <w:spacing w:val="-4"/>
                <w:sz w:val="20"/>
                <w:szCs w:val="20"/>
              </w:rPr>
              <w:t xml:space="preserve"> </w:t>
            </w:r>
            <w:r>
              <w:rPr>
                <w:rFonts w:eastAsia="Myriad Pro Light;Segoe UI Light" w:cs="Myriad Pro Light;Segoe UI Light" w:ascii="Myriad Pro Light;Segoe UI Light" w:hAnsi="Myriad Pro Light;Segoe UI Light"/>
                <w:color w:val="1D1D1B"/>
                <w:sz w:val="20"/>
                <w:szCs w:val="20"/>
              </w:rPr>
              <w:t>front</w:t>
            </w:r>
            <w:r>
              <w:rPr>
                <w:rFonts w:eastAsia="Myriad Pro Light;Segoe UI Light" w:cs="Myriad Pro Light;Segoe UI Light" w:ascii="Myriad Pro Light;Segoe UI Light" w:hAnsi="Myriad Pro Light;Segoe UI Light"/>
                <w:color w:val="1D1D1B"/>
                <w:spacing w:val="-5"/>
                <w:sz w:val="20"/>
                <w:szCs w:val="20"/>
              </w:rPr>
              <w:t xml:space="preserve"> </w:t>
            </w:r>
            <w:r>
              <w:rPr>
                <w:rFonts w:eastAsia="Myriad Pro Light;Segoe UI Light" w:cs="Myriad Pro Light;Segoe UI Light" w:ascii="Myriad Pro Light;Segoe UI Light" w:hAnsi="Myriad Pro Light;Segoe UI Light"/>
                <w:color w:val="1D1D1B"/>
                <w:sz w:val="20"/>
                <w:szCs w:val="20"/>
              </w:rPr>
              <w:t>page.</w:t>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p>
            <w:pPr>
              <w:pStyle w:val="TableParagraph"/>
              <w:spacing w:lineRule="auto" w:line="257"/>
              <w:ind w:start="121" w:end="142"/>
              <w:rPr>
                <w:rFonts w:ascii="Myriad Pro Light;Segoe UI Light" w:hAnsi="Myriad Pro Light;Segoe UI Light" w:eastAsia="Myriad Pro Light;Segoe UI Light" w:cs="Myriad Pro Light;Segoe UI Light"/>
                <w:color w:val="1D1D1B"/>
                <w:sz w:val="20"/>
                <w:szCs w:val="20"/>
              </w:rPr>
            </w:pPr>
            <w:r>
              <w:rPr>
                <w:rFonts w:eastAsia="Myriad Pro Light;Segoe UI Light" w:cs="Myriad Pro Light;Segoe UI Light" w:ascii="Myriad Pro Light;Segoe UI Light" w:hAnsi="Myriad Pro Light;Segoe UI Light"/>
                <w:color w:val="1D1D1B"/>
                <w:sz w:val="20"/>
                <w:szCs w:val="20"/>
              </w:rPr>
            </w:r>
          </w:p>
        </w:tc>
      </w:tr>
      <w:tr>
        <w:trPr>
          <w:trHeight w:val="425" w:hRule="exact"/>
        </w:trPr>
        <w:tc>
          <w:tcPr>
            <w:tcW w:w="1230" w:type="dxa"/>
            <w:tcBorders>
              <w:top w:val="single" w:sz="8" w:space="0" w:color="1D1D1B"/>
              <w:start w:val="single" w:sz="8" w:space="0" w:color="1D1D1B"/>
              <w:bottom w:val="single" w:sz="8" w:space="0" w:color="1D1D1B"/>
              <w:end w:val="single" w:sz="8" w:space="0" w:color="1D1D1B"/>
            </w:tcBorders>
          </w:tcPr>
          <w:p>
            <w:pPr>
              <w:pStyle w:val="Normal"/>
              <w:snapToGrid w:val="false"/>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tc>
        <w:tc>
          <w:tcPr>
            <w:tcW w:w="1261"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6" w:after="0"/>
              <w:ind w:start="80" w:end="0"/>
              <w:rPr>
                <w:rFonts w:ascii="Myriad Pro;Segoe UI" w:hAnsi="Myriad Pro;Segoe UI" w:eastAsia="Myriad Pro;Segoe UI" w:cs="Myriad Pro;Segoe UI"/>
                <w:sz w:val="18"/>
                <w:szCs w:val="18"/>
              </w:rPr>
            </w:pPr>
            <w:r>
              <w:rPr>
                <w:rFonts w:ascii="Myriad Pro;Segoe UI" w:hAnsi="Myriad Pro;Segoe UI"/>
                <w:color w:val="1D1D1B"/>
                <w:sz w:val="18"/>
              </w:rPr>
              <w:t>Name</w:t>
            </w:r>
          </w:p>
        </w:tc>
        <w:tc>
          <w:tcPr>
            <w:tcW w:w="950" w:type="dxa"/>
            <w:gridSpan w:val="2"/>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6" w:after="0"/>
              <w:ind w:start="73" w:end="0"/>
              <w:rPr>
                <w:rFonts w:ascii="Myriad Pro;Segoe UI" w:hAnsi="Myriad Pro;Segoe UI" w:eastAsia="Myriad Pro;Segoe UI" w:cs="Myriad Pro;Segoe UI"/>
                <w:sz w:val="18"/>
                <w:szCs w:val="18"/>
              </w:rPr>
            </w:pPr>
            <w:r>
              <w:rPr>
                <w:rFonts w:ascii="Myriad Pro;Segoe UI" w:hAnsi="Myriad Pro;Segoe UI"/>
                <w:color w:val="1D1D1B"/>
                <w:sz w:val="18"/>
              </w:rPr>
              <w:t>Rank</w:t>
            </w:r>
          </w:p>
        </w:tc>
        <w:tc>
          <w:tcPr>
            <w:tcW w:w="2020"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6" w:after="0"/>
              <w:ind w:start="144" w:end="0"/>
              <w:rPr>
                <w:rFonts w:ascii="Myriad Pro;Segoe UI" w:hAnsi="Myriad Pro;Segoe UI" w:eastAsia="Myriad Pro;Segoe UI" w:cs="Myriad Pro;Segoe UI"/>
                <w:sz w:val="18"/>
                <w:szCs w:val="18"/>
              </w:rPr>
            </w:pPr>
            <w:r>
              <w:rPr>
                <w:rFonts w:ascii="Myriad Pro;Segoe UI" w:hAnsi="Myriad Pro;Segoe UI"/>
                <w:color w:val="1D1D1B"/>
                <w:sz w:val="18"/>
              </w:rPr>
              <w:t>Signature</w:t>
            </w:r>
          </w:p>
        </w:tc>
        <w:tc>
          <w:tcPr>
            <w:tcW w:w="2919" w:type="dxa"/>
            <w:gridSpan w:val="2"/>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6" w:after="0"/>
              <w:ind w:start="98" w:end="0"/>
              <w:rPr>
                <w:rFonts w:ascii="Myriad Pro;Segoe UI" w:hAnsi="Myriad Pro;Segoe UI" w:eastAsia="Myriad Pro;Segoe UI" w:cs="Myriad Pro;Segoe UI"/>
                <w:sz w:val="18"/>
                <w:szCs w:val="18"/>
              </w:rPr>
            </w:pPr>
            <w:r>
              <w:rPr>
                <w:rFonts w:ascii="Myriad Pro;Segoe UI" w:hAnsi="Myriad Pro;Segoe UI"/>
                <w:color w:val="1D1D1B"/>
                <w:sz w:val="18"/>
              </w:rPr>
              <w:t>Date</w:t>
            </w:r>
          </w:p>
        </w:tc>
      </w:tr>
      <w:tr>
        <w:trPr>
          <w:trHeight w:val="1120" w:hRule="exact"/>
        </w:trPr>
        <w:tc>
          <w:tcPr>
            <w:tcW w:w="1230" w:type="dxa"/>
            <w:tcBorders>
              <w:top w:val="single" w:sz="8" w:space="0" w:color="1D1D1B"/>
              <w:start w:val="single" w:sz="8" w:space="0" w:color="1D1D1B"/>
              <w:bottom w:val="single" w:sz="8" w:space="0" w:color="1D1D1B"/>
              <w:end w:val="single" w:sz="8" w:space="0" w:color="1D1D1B"/>
            </w:tcBorders>
            <w:shd w:fill="DADADA" w:val="clear"/>
          </w:tcPr>
          <w:p>
            <w:pPr>
              <w:pStyle w:val="TableParagraph"/>
              <w:snapToGrid w:val="false"/>
              <w:spacing w:before="3" w:after="0"/>
              <w:rPr>
                <w:rFonts w:ascii="Myriad Pro;Segoe UI" w:hAnsi="Myriad Pro;Segoe UI" w:eastAsia="Myriad Pro;Segoe UI" w:cs="Myriad Pro;Segoe UI"/>
                <w:b/>
                <w:bCs/>
                <w:sz w:val="25"/>
                <w:szCs w:val="25"/>
              </w:rPr>
            </w:pPr>
            <w:r>
              <w:rPr>
                <w:rFonts w:eastAsia="Myriad Pro;Segoe UI" w:cs="Myriad Pro;Segoe UI" w:ascii="Myriad Pro;Segoe UI" w:hAnsi="Myriad Pro;Segoe UI"/>
                <w:b/>
                <w:bCs/>
                <w:sz w:val="25"/>
                <w:szCs w:val="25"/>
              </w:rPr>
            </w:r>
          </w:p>
          <w:p>
            <w:pPr>
              <w:pStyle w:val="TableParagraph"/>
              <w:ind w:start="82" w:end="0"/>
              <w:rPr>
                <w:rFonts w:ascii="Myriad Pro Semibold;Segoe UI" w:hAnsi="Myriad Pro Semibold;Segoe UI" w:eastAsia="Myriad Pro Semibold;Segoe UI" w:cs="Myriad Pro Semibold;Segoe UI"/>
                <w:sz w:val="18"/>
                <w:szCs w:val="18"/>
              </w:rPr>
            </w:pPr>
            <w:r>
              <w:rPr>
                <w:rFonts w:ascii="Myriad Pro Semibold;Segoe UI" w:hAnsi="Myriad Pro Semibold;Segoe UI"/>
                <w:b/>
                <w:color w:val="1D1D1B"/>
                <w:sz w:val="18"/>
              </w:rPr>
              <w:t>President</w:t>
            </w:r>
          </w:p>
        </w:tc>
        <w:tc>
          <w:tcPr>
            <w:tcW w:w="1261" w:type="dxa"/>
            <w:tcBorders>
              <w:top w:val="single" w:sz="8" w:space="0" w:color="1D1D1B"/>
              <w:start w:val="single" w:sz="8" w:space="0" w:color="1D1D1B"/>
              <w:bottom w:val="single" w:sz="8" w:space="0" w:color="1D1D1B"/>
              <w:end w:val="single" w:sz="8" w:space="0" w:color="1D1D1B"/>
            </w:tcBorders>
          </w:tcPr>
          <w:p>
            <w:pPr>
              <w:pStyle w:val="TableParagraph"/>
              <w:snapToGrid w:val="false"/>
              <w:spacing w:before="3" w:after="0"/>
              <w:rPr>
                <w:rFonts w:ascii="Myriad Pro;Segoe UI" w:hAnsi="Myriad Pro;Segoe UI" w:eastAsia="Myriad Pro;Segoe UI" w:cs="Myriad Pro;Segoe UI"/>
                <w:b/>
                <w:bCs/>
                <w:sz w:val="25"/>
                <w:szCs w:val="25"/>
              </w:rPr>
            </w:pPr>
            <w:r>
              <w:rPr>
                <w:rFonts w:eastAsia="Myriad Pro;Segoe UI" w:cs="Myriad Pro;Segoe UI" w:ascii="Myriad Pro;Segoe UI" w:hAnsi="Myriad Pro;Segoe UI"/>
                <w:b/>
                <w:bCs/>
                <w:sz w:val="25"/>
                <w:szCs w:val="25"/>
              </w:rPr>
            </w:r>
          </w:p>
          <w:p>
            <w:pPr>
              <w:pStyle w:val="TableParagraph"/>
              <w:ind w:start="148" w:end="0"/>
              <w:rPr>
                <w:rFonts w:ascii="Myriad Pro;Segoe UI" w:hAnsi="Myriad Pro;Segoe UI" w:eastAsia="Myriad Pro;Segoe UI" w:cs="Myriad Pro;Segoe UI"/>
                <w:sz w:val="18"/>
                <w:szCs w:val="18"/>
              </w:rPr>
            </w:pPr>
            <w:r>
              <w:rPr>
                <w:rFonts w:ascii="Myriad Pro;Segoe UI" w:hAnsi="Myriad Pro;Segoe UI"/>
                <w:color w:val="1D1D1B"/>
                <w:sz w:val="18"/>
              </w:rPr>
              <w:t>J</w:t>
            </w:r>
            <w:r>
              <w:rPr>
                <w:rFonts w:ascii="Myriad Pro;Segoe UI" w:hAnsi="Myriad Pro;Segoe UI"/>
                <w:color w:val="1D1D1B"/>
                <w:spacing w:val="-7"/>
                <w:sz w:val="18"/>
              </w:rPr>
              <w:t xml:space="preserve"> </w:t>
            </w:r>
            <w:r>
              <w:rPr>
                <w:rFonts w:ascii="Myriad Pro;Segoe UI" w:hAnsi="Myriad Pro;Segoe UI"/>
                <w:color w:val="1D1D1B"/>
                <w:sz w:val="18"/>
              </w:rPr>
              <w:t>BLOGGS</w:t>
            </w:r>
          </w:p>
        </w:tc>
        <w:tc>
          <w:tcPr>
            <w:tcW w:w="950" w:type="dxa"/>
            <w:gridSpan w:val="2"/>
            <w:tcBorders>
              <w:top w:val="single" w:sz="8" w:space="0" w:color="1D1D1B"/>
              <w:start w:val="single" w:sz="8" w:space="0" w:color="1D1D1B"/>
              <w:bottom w:val="single" w:sz="8" w:space="0" w:color="1D1D1B"/>
              <w:end w:val="single" w:sz="8" w:space="0" w:color="1D1D1B"/>
            </w:tcBorders>
          </w:tcPr>
          <w:p>
            <w:pPr>
              <w:pStyle w:val="TableParagraph"/>
              <w:snapToGrid w:val="false"/>
              <w:spacing w:before="3" w:after="0"/>
              <w:rPr>
                <w:rFonts w:ascii="Myriad Pro;Segoe UI" w:hAnsi="Myriad Pro;Segoe UI" w:eastAsia="Myriad Pro;Segoe UI" w:cs="Myriad Pro;Segoe UI"/>
                <w:b/>
                <w:bCs/>
                <w:sz w:val="25"/>
                <w:szCs w:val="25"/>
              </w:rPr>
            </w:pPr>
            <w:r>
              <w:rPr>
                <w:rFonts w:eastAsia="Myriad Pro;Segoe UI" w:cs="Myriad Pro;Segoe UI" w:ascii="Myriad Pro;Segoe UI" w:hAnsi="Myriad Pro;Segoe UI"/>
                <w:b/>
                <w:bCs/>
                <w:sz w:val="25"/>
                <w:szCs w:val="25"/>
              </w:rPr>
            </w:r>
          </w:p>
          <w:p>
            <w:pPr>
              <w:pStyle w:val="TableParagraph"/>
              <w:ind w:start="140" w:end="0"/>
              <w:rPr>
                <w:rFonts w:ascii="Myriad Pro;Segoe UI" w:hAnsi="Myriad Pro;Segoe UI" w:eastAsia="Myriad Pro;Segoe UI" w:cs="Myriad Pro;Segoe UI"/>
                <w:sz w:val="18"/>
                <w:szCs w:val="18"/>
              </w:rPr>
            </w:pPr>
            <w:r>
              <w:rPr>
                <w:rFonts w:ascii="Myriad Pro;Segoe UI" w:hAnsi="Myriad Pro;Segoe UI"/>
                <w:color w:val="1D1D1B"/>
                <w:sz w:val="18"/>
              </w:rPr>
              <w:t>WG CDR</w:t>
            </w:r>
          </w:p>
        </w:tc>
        <w:tc>
          <w:tcPr>
            <w:tcW w:w="2020" w:type="dxa"/>
            <w:tcBorders>
              <w:top w:val="single" w:sz="8" w:space="0" w:color="1D1D1B"/>
              <w:start w:val="single" w:sz="8" w:space="0" w:color="1D1D1B"/>
              <w:bottom w:val="single" w:sz="8" w:space="0" w:color="1D1D1B"/>
              <w:end w:val="single" w:sz="8" w:space="0" w:color="1D1D1B"/>
            </w:tcBorders>
          </w:tcPr>
          <w:p>
            <w:pPr>
              <w:pStyle w:val="Normal"/>
              <w:snapToGrid w:val="false"/>
              <w:rPr>
                <w:rFonts w:ascii="Myriad Pro;Segoe UI" w:hAnsi="Myriad Pro;Segoe UI" w:eastAsia="Myriad Pro;Segoe UI" w:cs="Myriad Pro;Segoe UI"/>
                <w:sz w:val="18"/>
                <w:szCs w:val="18"/>
              </w:rPr>
            </w:pPr>
            <w:r>
              <w:rPr>
                <w:rFonts w:eastAsia="Myriad Pro;Segoe UI" w:cs="Myriad Pro;Segoe UI" w:ascii="Myriad Pro;Segoe UI" w:hAnsi="Myriad Pro;Segoe UI"/>
                <w:sz w:val="18"/>
                <w:szCs w:val="18"/>
              </w:rPr>
            </w:r>
          </w:p>
        </w:tc>
        <w:tc>
          <w:tcPr>
            <w:tcW w:w="2919" w:type="dxa"/>
            <w:gridSpan w:val="2"/>
            <w:tcBorders>
              <w:top w:val="single" w:sz="8" w:space="0" w:color="1D1D1B"/>
              <w:start w:val="single" w:sz="8" w:space="0" w:color="1D1D1B"/>
              <w:bottom w:val="single" w:sz="8" w:space="0" w:color="1D1D1B"/>
              <w:end w:val="single" w:sz="8" w:space="0" w:color="1D1D1B"/>
            </w:tcBorders>
          </w:tcPr>
          <w:p>
            <w:pPr>
              <w:pStyle w:val="TableParagraph"/>
              <w:snapToGrid w:val="false"/>
              <w:spacing w:before="1" w:after="0"/>
              <w:rPr>
                <w:rFonts w:ascii="Myriad Pro;Segoe UI" w:hAnsi="Myriad Pro;Segoe UI" w:eastAsia="Myriad Pro;Segoe UI" w:cs="Myriad Pro;Segoe UI"/>
                <w:b/>
                <w:bCs/>
                <w:sz w:val="14"/>
                <w:szCs w:val="14"/>
              </w:rPr>
            </w:pPr>
            <w:r>
              <w:rPr>
                <w:rFonts w:eastAsia="Myriad Pro;Segoe UI" w:cs="Myriad Pro;Segoe UI" w:ascii="Myriad Pro;Segoe UI" w:hAnsi="Myriad Pro;Segoe UI"/>
                <w:b/>
                <w:bCs/>
                <w:sz w:val="14"/>
                <w:szCs w:val="14"/>
              </w:rPr>
            </w:r>
          </w:p>
          <w:p>
            <w:pPr>
              <w:pStyle w:val="TableParagraph"/>
              <w:spacing w:lineRule="auto" w:line="264"/>
              <w:ind w:start="22" w:end="176"/>
              <w:rPr>
                <w:rFonts w:ascii="Myriad Pro;Segoe UI" w:hAnsi="Myriad Pro;Segoe UI" w:eastAsia="Myriad Pro;Segoe UI" w:cs="Myriad Pro;Segoe UI"/>
                <w:color w:val="FF0000"/>
                <w:sz w:val="18"/>
                <w:szCs w:val="18"/>
              </w:rPr>
            </w:pPr>
            <w:r>
              <w:rPr>
                <w:rFonts w:ascii="Myriad Pro;Segoe UI" w:hAnsi="Myriad Pro;Segoe UI"/>
                <w:color w:val="FF0000"/>
                <w:sz w:val="18"/>
              </w:rPr>
              <w:t>Date that the board is released by</w:t>
            </w:r>
            <w:r>
              <w:rPr>
                <w:rFonts w:ascii="Myriad Pro;Segoe UI" w:hAnsi="Myriad Pro;Segoe UI"/>
                <w:color w:val="FF0000"/>
                <w:spacing w:val="-10"/>
                <w:sz w:val="18"/>
              </w:rPr>
              <w:t xml:space="preserve"> </w:t>
            </w:r>
            <w:r>
              <w:rPr>
                <w:rFonts w:ascii="Myriad Pro;Segoe UI" w:hAnsi="Myriad Pro;Segoe UI"/>
                <w:color w:val="FF0000"/>
                <w:sz w:val="18"/>
              </w:rPr>
              <w:t>the MO for CMMC</w:t>
            </w:r>
            <w:r>
              <w:rPr>
                <w:rFonts w:ascii="Myriad Pro;Segoe UI" w:hAnsi="Myriad Pro;Segoe UI"/>
                <w:color w:val="FF0000"/>
                <w:spacing w:val="-7"/>
                <w:sz w:val="18"/>
              </w:rPr>
              <w:t xml:space="preserve"> </w:t>
            </w:r>
            <w:r>
              <w:rPr>
                <w:rFonts w:ascii="Myriad Pro;Segoe UI" w:hAnsi="Myriad Pro;Segoe UI"/>
                <w:color w:val="FF0000"/>
                <w:sz w:val="18"/>
              </w:rPr>
              <w:t>approval</w:t>
            </w:r>
          </w:p>
        </w:tc>
      </w:tr>
      <w:tr>
        <w:trPr>
          <w:trHeight w:val="509" w:hRule="exact"/>
        </w:trPr>
        <w:tc>
          <w:tcPr>
            <w:tcW w:w="1230" w:type="dxa"/>
            <w:tcBorders>
              <w:top w:val="single" w:sz="8" w:space="0" w:color="1D1D1B"/>
              <w:start w:val="single" w:sz="8" w:space="0" w:color="1D1D1B"/>
              <w:bottom w:val="single" w:sz="8" w:space="0" w:color="1D1D1B"/>
              <w:end w:val="single" w:sz="8" w:space="0" w:color="1D1D1B"/>
            </w:tcBorders>
            <w:shd w:fill="DADADA" w:val="clear"/>
          </w:tcPr>
          <w:p>
            <w:pPr>
              <w:pStyle w:val="TableParagraph"/>
              <w:spacing w:before="161" w:after="0"/>
              <w:ind w:start="96" w:end="0"/>
              <w:rPr>
                <w:rFonts w:ascii="Myriad Pro Semibold;Segoe UI" w:hAnsi="Myriad Pro Semibold;Segoe UI" w:eastAsia="Myriad Pro Semibold;Segoe UI" w:cs="Myriad Pro Semibold;Segoe UI"/>
                <w:sz w:val="18"/>
                <w:szCs w:val="18"/>
              </w:rPr>
            </w:pPr>
            <w:r>
              <w:rPr>
                <w:rFonts w:ascii="Myriad Pro Semibold;Segoe UI" w:hAnsi="Myriad Pro Semibold;Segoe UI"/>
                <w:b/>
                <w:color w:val="1D1D1B"/>
                <w:sz w:val="18"/>
              </w:rPr>
              <w:t>Member</w:t>
            </w:r>
          </w:p>
        </w:tc>
        <w:tc>
          <w:tcPr>
            <w:tcW w:w="1261" w:type="dxa"/>
            <w:tcBorders>
              <w:top w:val="single" w:sz="8" w:space="0" w:color="1D1D1B"/>
              <w:start w:val="single" w:sz="8" w:space="0" w:color="1D1D1B"/>
              <w:bottom w:val="single" w:sz="8" w:space="0" w:color="1D1D1B"/>
              <w:end w:val="single" w:sz="8" w:space="0" w:color="1D1D1B"/>
            </w:tcBorders>
          </w:tcPr>
          <w:p>
            <w:pPr>
              <w:pStyle w:val="Normal"/>
              <w:snapToGrid w:val="false"/>
              <w:rPr>
                <w:rFonts w:ascii="Myriad Pro Semibold;Segoe UI" w:hAnsi="Myriad Pro Semibold;Segoe UI" w:eastAsia="Myriad Pro Semibold;Segoe UI" w:cs="Myriad Pro Semibold;Segoe UI"/>
                <w:sz w:val="18"/>
                <w:szCs w:val="18"/>
              </w:rPr>
            </w:pPr>
            <w:r>
              <w:rPr>
                <w:rFonts w:eastAsia="Myriad Pro Semibold;Segoe UI" w:cs="Myriad Pro Semibold;Segoe UI" w:ascii="Myriad Pro Semibold;Segoe UI" w:hAnsi="Myriad Pro Semibold;Segoe UI"/>
                <w:sz w:val="18"/>
                <w:szCs w:val="18"/>
              </w:rPr>
            </w:r>
          </w:p>
        </w:tc>
        <w:tc>
          <w:tcPr>
            <w:tcW w:w="950" w:type="dxa"/>
            <w:gridSpan w:val="2"/>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c>
          <w:tcPr>
            <w:tcW w:w="2020" w:type="dxa"/>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c>
          <w:tcPr>
            <w:tcW w:w="2919" w:type="dxa"/>
            <w:gridSpan w:val="2"/>
            <w:tcBorders>
              <w:top w:val="single" w:sz="8" w:space="0" w:color="1D1D1B"/>
              <w:start w:val="single" w:sz="8" w:space="0" w:color="1D1D1B"/>
              <w:bottom w:val="single" w:sz="8" w:space="0" w:color="1D1D1B"/>
              <w:end w:val="single" w:sz="8" w:space="0" w:color="1D1D1B"/>
            </w:tcBorders>
          </w:tcPr>
          <w:p>
            <w:pPr>
              <w:pStyle w:val="Normal"/>
              <w:snapToGrid w:val="false"/>
              <w:rPr/>
            </w:pPr>
            <w:r>
              <w:rPr/>
            </w:r>
          </w:p>
        </w:tc>
      </w:tr>
    </w:tbl>
    <w:p>
      <w:pPr>
        <w:pStyle w:val="Normal"/>
        <w:spacing w:before="8" w:after="0"/>
        <w:rPr>
          <w:rFonts w:ascii="Myriad Pro;Segoe UI" w:hAnsi="Myriad Pro;Segoe UI" w:eastAsia="Myriad Pro;Segoe UI" w:cs="Myriad Pro;Segoe UI"/>
          <w:b/>
          <w:bCs/>
          <w:sz w:val="12"/>
          <w:szCs w:val="12"/>
        </w:rPr>
      </w:pPr>
      <w:r>
        <w:rPr>
          <w:rFonts w:eastAsia="Myriad Pro;Segoe UI" w:cs="Myriad Pro;Segoe UI" w:ascii="Myriad Pro;Segoe UI" w:hAnsi="Myriad Pro;Segoe UI"/>
          <w:b/>
          <w:bCs/>
          <w:sz w:val="12"/>
          <w:szCs w:val="12"/>
        </w:rPr>
      </w:r>
    </w:p>
    <w:p>
      <w:pPr>
        <w:pStyle w:val="Normal"/>
        <w:spacing w:before="72" w:after="0"/>
        <w:ind w:end="567"/>
        <w:rPr>
          <w:rFonts w:ascii="Myriad Pro Semibold;Segoe UI" w:hAnsi="Myriad Pro Semibold;Segoe UI" w:eastAsia="Myriad Pro;Segoe UI" w:cs="Myriad Pro;Segoe UI"/>
          <w:b/>
          <w:bCs/>
          <w:color w:val="1D1D1B"/>
          <w:sz w:val="24"/>
          <w:szCs w:val="24"/>
        </w:rPr>
      </w:pPr>
      <w:r>
        <w:rPr>
          <w:rFonts w:eastAsia="Myriad Pro;Segoe UI" w:cs="Myriad Pro;Segoe UI" w:ascii="Myriad Pro Semibold;Segoe UI" w:hAnsi="Myriad Pro Semibold;Segoe UI"/>
          <w:b/>
          <w:bCs/>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2" w:after="0"/>
        <w:ind w:start="2120" w:end="567"/>
        <w:rPr>
          <w:rFonts w:ascii="Myriad Pro Semibold;Segoe UI" w:hAnsi="Myriad Pro Semibold;Segoe UI"/>
          <w:b/>
          <w:color w:val="1D1D1B"/>
          <w:sz w:val="24"/>
          <w:szCs w:val="24"/>
        </w:rPr>
      </w:pPr>
      <w:r>
        <w:rPr>
          <w:rFonts w:ascii="Myriad Pro Semibold;Segoe UI" w:hAnsi="Myriad Pro Semibold;Segoe UI"/>
          <w:b/>
          <w:color w:val="1D1D1B"/>
          <w:sz w:val="24"/>
          <w:szCs w:val="24"/>
        </w:rPr>
      </w:r>
    </w:p>
    <w:p>
      <w:pPr>
        <w:pStyle w:val="Normal"/>
        <w:spacing w:before="75" w:after="0"/>
        <w:ind w:end="1275"/>
        <w:jc w:val="end"/>
        <w:rPr>
          <w:rFonts w:ascii="Myriad Pro;Segoe UI" w:hAnsi="Myriad Pro;Segoe UI"/>
          <w:b/>
          <w:color w:val="1D1D1B"/>
          <w:spacing w:val="-4"/>
          <w:sz w:val="16"/>
          <w:szCs w:val="24"/>
        </w:rPr>
      </w:pPr>
      <w:r>
        <w:rPr>
          <w:rFonts w:ascii="Myriad Pro;Segoe UI" w:hAnsi="Myriad Pro;Segoe UI"/>
          <w:b/>
          <w:color w:val="1D1D1B"/>
          <w:spacing w:val="-4"/>
          <w:sz w:val="16"/>
          <w:szCs w:val="24"/>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t>, if u</w:t>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jc w:val="end"/>
        <w:rPr>
          <w:rFonts w:ascii="Myriad Pro;Segoe UI" w:hAnsi="Myriad Pro;Segoe UI"/>
          <w:color w:val="1D1D1B"/>
          <w:spacing w:val="-4"/>
          <w:sz w:val="16"/>
        </w:rPr>
      </w:pPr>
      <w:r>
        <w:rPr>
          <w:rFonts w:ascii="Myriad Pro;Segoe UI" w:hAnsi="Myriad Pro;Segoe UI"/>
          <w:color w:val="1D1D1B"/>
          <w:spacing w:val="-4"/>
          <w:sz w:val="16"/>
        </w:rPr>
      </w:r>
    </w:p>
    <w:p>
      <w:pPr>
        <w:pStyle w:val="Normal"/>
        <w:spacing w:before="75" w:after="0"/>
        <w:ind w:end="1275"/>
        <w:rPr>
          <w:rFonts w:ascii="Myriad Pro;Segoe UI" w:hAnsi="Myriad Pro;Segoe UI"/>
          <w:color w:val="1D1D1B"/>
          <w:spacing w:val="-4"/>
          <w:sz w:val="16"/>
        </w:rPr>
      </w:pPr>
      <w:r>
        <w:rPr>
          <w:rFonts w:ascii="Myriad Pro;Segoe UI" w:hAnsi="Myriad Pro;Segoe UI"/>
          <w:color w:val="1D1D1B"/>
          <w:spacing w:val="-4"/>
          <w:sz w:val="16"/>
        </w:rPr>
      </w:r>
    </w:p>
    <w:p>
      <w:pPr>
        <w:sectPr>
          <w:type w:val="continuous"/>
          <w:pgSz w:w="12750" w:h="17680"/>
          <w:pgMar w:left="0" w:right="0" w:gutter="0" w:header="0" w:top="420" w:footer="693" w:bottom="880"/>
          <w:formProt w:val="false"/>
          <w:textDirection w:val="lrTb"/>
          <w:docGrid w:type="default" w:linePitch="360" w:charSpace="0"/>
        </w:sectPr>
        <w:pStyle w:val="Normal"/>
        <w:spacing w:before="75" w:after="0"/>
        <w:ind w:firstLine="720" w:start="8640" w:end="1275"/>
        <w:rPr>
          <w:rFonts w:ascii="Myriad Pro Semibold;Segoe UI" w:hAnsi="Myriad Pro Semibold;Segoe UI"/>
          <w:b/>
          <w:color w:val="1D1D1B"/>
          <w:spacing w:val="-4"/>
          <w:sz w:val="24"/>
          <w:szCs w:val="24"/>
        </w:rPr>
      </w:pPr>
      <w:r>
        <w:rPr>
          <w:rFonts w:ascii="Myriad Pro Semibold;Segoe UI" w:hAnsi="Myriad Pro Semibold;Segoe UI"/>
          <w:b/>
          <w:color w:val="1D1D1B"/>
          <w:spacing w:val="-4"/>
          <w:sz w:val="24"/>
          <w:szCs w:val="24"/>
        </w:rPr>
      </w:r>
      <w:r>
        <w:br w:type="page"/>
      </w:r>
    </w:p>
    <w:p>
      <w:pPr>
        <w:pStyle w:val="Normal"/>
        <w:spacing w:before="72" w:after="0"/>
        <w:ind w:start="2120" w:end="992"/>
        <w:rPr>
          <w:rFonts w:ascii="Myriad Pro;Segoe UI" w:hAnsi="Myriad Pro;Segoe UI" w:cs="Arial"/>
          <w:b/>
          <w:color w:val="1D1D1B"/>
        </w:rPr>
      </w:pPr>
      <w:r>
        <w:rPr>
          <w:rFonts w:cs="Arial" w:ascii="Myriad Pro;Segoe UI" w:hAnsi="Myriad Pro;Segoe UI"/>
          <w:b/>
          <w:color w:val="1D1D1B"/>
        </w:rPr>
        <w:t>Amendment to AP1269A Lflt</w:t>
      </w:r>
      <w:r>
        <w:rPr>
          <w:rFonts w:cs="Arial" w:ascii="Myriad Pro;Segoe UI" w:hAnsi="Myriad Pro;Segoe UI"/>
          <w:b/>
          <w:color w:val="1D1D1B"/>
          <w:spacing w:val="-4"/>
        </w:rPr>
        <w:t xml:space="preserve"> </w:t>
      </w:r>
      <w:r>
        <w:rPr>
          <w:rFonts w:cs="Arial" w:ascii="Myriad Pro;Segoe UI" w:hAnsi="Myriad Pro;Segoe UI"/>
          <w:b/>
          <w:color w:val="1D1D1B"/>
        </w:rPr>
        <w:t>2-03 (May 17) – MEDICAL BOARD APPROVAL</w:t>
      </w:r>
    </w:p>
    <w:p>
      <w:pPr>
        <w:pStyle w:val="Normal"/>
        <w:spacing w:before="72" w:after="0"/>
        <w:ind w:start="2120" w:end="992"/>
        <w:rPr>
          <w:rFonts w:ascii="Myriad Pro;Segoe UI" w:hAnsi="Myriad Pro;Segoe UI" w:cs="Arial"/>
          <w:b/>
          <w:color w:val="1D1D1B"/>
        </w:rPr>
      </w:pPr>
      <w:r>
        <w:rPr>
          <w:rFonts w:cs="Arial" w:ascii="Myriad Pro;Segoe UI" w:hAnsi="Myriad Pro;Segoe UI"/>
          <w:b/>
          <w:color w:val="1D1D1B"/>
        </w:rPr>
      </w:r>
    </w:p>
    <w:p>
      <w:pPr>
        <w:pStyle w:val="Normal"/>
        <w:spacing w:before="72" w:after="0"/>
        <w:ind w:start="2120" w:end="992"/>
        <w:rPr/>
      </w:pPr>
      <w:r>
        <w:rPr>
          <w:rFonts w:cs="Arial" w:ascii="Myriad Pro;Segoe UI" w:hAnsi="Myriad Pro;Segoe UI"/>
          <w:color w:val="FF0000"/>
          <w:lang w:val="en-GB"/>
        </w:rPr>
        <w:t>CMMC approval for initial TJMES in musculo-skeletal conditions and pregnancy is no longer required.</w:t>
      </w:r>
    </w:p>
    <w:p>
      <w:pPr>
        <w:pStyle w:val="Normal"/>
        <w:spacing w:before="72" w:after="0"/>
        <w:ind w:start="212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start="2120" w:end="992"/>
        <w:rPr/>
      </w:pPr>
      <w:r>
        <w:rPr>
          <w:rFonts w:cs="Arial" w:ascii="Myriad Pro;Segoe UI" w:hAnsi="Myriad Pro;Segoe UI"/>
          <w:bCs/>
          <w:color w:val="1D1D1B"/>
          <w:lang w:val="en-GB"/>
        </w:rPr>
        <w:t>CMMC Approval.</w:t>
      </w:r>
      <w:r>
        <w:rPr>
          <w:rFonts w:cs="Arial" w:ascii="Myriad Pro;Segoe UI" w:hAnsi="Myriad Pro;Segoe UI"/>
          <w:color w:val="1D1D1B"/>
          <w:lang w:val="en-GB"/>
        </w:rPr>
        <w:t xml:space="preserve"> Temporary amendments to an individual’s JMES are authorised by CMMC on the following occasions:</w:t>
      </w:r>
    </w:p>
    <w:p>
      <w:pPr>
        <w:pStyle w:val="Normal"/>
        <w:spacing w:before="72" w:after="0"/>
        <w:ind w:start="2120" w:end="992"/>
        <w:rPr>
          <w:rFonts w:ascii="Myriad Pro;Segoe UI" w:hAnsi="Myriad Pro;Segoe UI" w:cs="Arial"/>
          <w:color w:val="1D1D1B"/>
          <w:lang w:val="en-GB"/>
        </w:rPr>
      </w:pPr>
      <w:r>
        <w:rPr>
          <w:rFonts w:cs="Arial" w:ascii="Myriad Pro;Segoe UI" w:hAnsi="Myriad Pro;Segoe UI"/>
          <w:color w:val="1D1D1B"/>
          <w:lang w:val="en-GB"/>
        </w:rPr>
        <w:t> </w:t>
      </w:r>
    </w:p>
    <w:p>
      <w:pPr>
        <w:pStyle w:val="NormalWeb"/>
        <w:shd w:fill="FFFFFF" w:val="clear"/>
        <w:spacing w:before="0" w:after="0"/>
        <w:ind w:start="2840" w:end="0"/>
        <w:jc w:val="both"/>
        <w:rPr>
          <w:rFonts w:ascii="Myriad Pro;Segoe UI" w:hAnsi="Myriad Pro;Segoe UI" w:cs="Arial"/>
          <w:sz w:val="22"/>
          <w:szCs w:val="22"/>
        </w:rPr>
      </w:pPr>
      <w:r>
        <w:rPr>
          <w:rFonts w:cs="Arial" w:ascii="Myriad Pro;Segoe UI" w:hAnsi="Myriad Pro;Segoe UI"/>
          <w:sz w:val="22"/>
          <w:szCs w:val="22"/>
        </w:rPr>
        <w:t>a.</w:t>
      </w:r>
      <w:r>
        <w:rPr>
          <w:rStyle w:val="apple-converted-space"/>
          <w:rFonts w:cs="Arial" w:ascii="Myriad Pro;Segoe UI" w:hAnsi="Myriad Pro;Segoe UI"/>
          <w:sz w:val="22"/>
          <w:szCs w:val="22"/>
        </w:rPr>
        <w:t> </w:t>
      </w:r>
      <w:r>
        <w:rPr>
          <w:rFonts w:cs="Arial" w:ascii="Myriad Pro;Segoe UI" w:hAnsi="Myriad Pro;Segoe UI"/>
          <w:sz w:val="22"/>
          <w:szCs w:val="22"/>
        </w:rPr>
        <w:t>When the JMES grade is first reduced below A-1 L-1 M-4 E-1 for aircrew and A-4 L-1 M-4 E-1 for controllers.</w:t>
      </w:r>
    </w:p>
    <w:p>
      <w:pPr>
        <w:pStyle w:val="NormalWeb"/>
        <w:shd w:fill="FFFFFF" w:val="clear"/>
        <w:spacing w:before="0" w:after="0"/>
        <w:jc w:val="both"/>
        <w:rPr>
          <w:rFonts w:ascii="Myriad Pro;Segoe UI" w:hAnsi="Myriad Pro;Segoe UI" w:cs="Arial"/>
          <w:sz w:val="22"/>
          <w:szCs w:val="22"/>
        </w:rPr>
      </w:pPr>
      <w:r>
        <w:rPr>
          <w:rFonts w:cs="Arial" w:ascii="Myriad Pro;Segoe UI" w:hAnsi="Myriad Pro;Segoe UI"/>
          <w:sz w:val="22"/>
          <w:szCs w:val="22"/>
        </w:rPr>
      </w:r>
    </w:p>
    <w:p>
      <w:pPr>
        <w:pStyle w:val="NormalWeb"/>
        <w:shd w:fill="FFFFFF" w:val="clear"/>
        <w:spacing w:before="0" w:after="0"/>
        <w:ind w:firstLine="40" w:start="2840" w:end="0"/>
        <w:jc w:val="both"/>
        <w:rPr/>
      </w:pPr>
      <w:r>
        <w:rPr>
          <w:rFonts w:cs="Arial" w:ascii="Myriad Pro;Segoe UI" w:hAnsi="Myriad Pro;Segoe UI"/>
          <w:sz w:val="22"/>
          <w:szCs w:val="22"/>
        </w:rPr>
        <w:t>b.</w:t>
      </w:r>
      <w:r>
        <w:rPr>
          <w:rStyle w:val="apple-converted-space"/>
          <w:rFonts w:cs="Arial" w:ascii="Myriad Pro;Segoe UI" w:hAnsi="Myriad Pro;Segoe UI"/>
          <w:sz w:val="22"/>
          <w:szCs w:val="22"/>
        </w:rPr>
        <w:t> </w:t>
      </w:r>
      <w:r>
        <w:rPr>
          <w:rFonts w:cs="Arial" w:ascii="Myriad Pro;Segoe UI" w:hAnsi="Myriad Pro;Segoe UI"/>
          <w:sz w:val="22"/>
          <w:szCs w:val="22"/>
        </w:rPr>
        <w:t>When the JMES grade is first reduced below A-4 L-1 M-4 E-1 for other ground trades,</w:t>
      </w:r>
      <w:r>
        <w:rPr>
          <w:rStyle w:val="apple-converted-space"/>
          <w:rFonts w:cs="Arial" w:ascii="Myriad Pro;Segoe UI" w:hAnsi="Myriad Pro;Segoe UI"/>
          <w:sz w:val="22"/>
          <w:szCs w:val="22"/>
        </w:rPr>
        <w:t> </w:t>
      </w:r>
      <w:r>
        <w:rPr>
          <w:rFonts w:cs="Arial" w:ascii="Myriad Pro;Segoe UI" w:hAnsi="Myriad Pro;Segoe UI"/>
          <w:sz w:val="22"/>
          <w:szCs w:val="22"/>
        </w:rPr>
        <w:t xml:space="preserve">except for degenerative/injury-related musculoskeletal conditions, and pregnancy </w:t>
      </w:r>
      <w:r>
        <w:rPr>
          <w:rFonts w:cs="Arial" w:ascii="Myriad Pro;Segoe UI" w:hAnsi="Myriad Pro;Segoe UI"/>
          <w:strike/>
          <w:sz w:val="22"/>
          <w:szCs w:val="22"/>
        </w:rPr>
        <w:t>and post-partum</w:t>
      </w:r>
      <w:r>
        <w:rPr>
          <w:rFonts w:cs="Arial" w:ascii="Myriad Pro;Segoe UI" w:hAnsi="Myriad Pro;Segoe UI"/>
          <w:sz w:val="22"/>
          <w:szCs w:val="22"/>
        </w:rPr>
        <w:t xml:space="preserve">. Although initial MMC approval is not required for musculoskeletal conditions in ground trades, consideration should be given to the effect of centrally acting medication in safety-critical areas (advice from the ROMD or MMC should be sought if required). </w:t>
      </w:r>
      <w:r>
        <w:rPr>
          <w:rFonts w:cs="Arial" w:ascii="Myriad Pro;Segoe UI" w:hAnsi="Myriad Pro;Segoe UI"/>
          <w:i/>
          <w:sz w:val="22"/>
          <w:szCs w:val="22"/>
          <w:u w:val="single"/>
        </w:rPr>
        <w:t>CMMC approval continues to be required for rheumatological/inflammatory conditions, non-musculoskeletal conditions and for SP in their last year of service (LYOS to be mentioned in F Med 23).</w:t>
      </w:r>
    </w:p>
    <w:p>
      <w:pPr>
        <w:pStyle w:val="Normal"/>
        <w:spacing w:before="72" w:after="0"/>
        <w:ind w:start="2840" w:end="992"/>
        <w:rPr>
          <w:rFonts w:ascii="Myriad Pro;Segoe UI" w:hAnsi="Myriad Pro;Segoe UI" w:cs="Arial"/>
          <w:i/>
          <w:i/>
          <w:color w:val="1D1D1B"/>
          <w:sz w:val="22"/>
          <w:szCs w:val="22"/>
          <w:u w:val="single"/>
          <w:lang w:val="en-GB"/>
        </w:rPr>
      </w:pPr>
      <w:r>
        <w:rPr>
          <w:rFonts w:cs="Arial" w:ascii="Myriad Pro;Segoe UI" w:hAnsi="Myriad Pro;Segoe UI"/>
          <w:i/>
          <w:color w:val="1D1D1B"/>
          <w:sz w:val="22"/>
          <w:szCs w:val="22"/>
          <w:u w:val="single"/>
          <w:lang w:val="en-GB"/>
        </w:rPr>
      </w:r>
    </w:p>
    <w:p>
      <w:pPr>
        <w:pStyle w:val="Normal"/>
        <w:spacing w:before="72" w:after="0"/>
        <w:ind w:start="2840" w:end="992"/>
        <w:rPr/>
      </w:pPr>
      <w:r>
        <w:rPr>
          <w:rFonts w:cs="Arial" w:ascii="Myriad Pro;Segoe UI" w:hAnsi="Myriad Pro;Segoe UI"/>
          <w:color w:val="1D1D1B"/>
          <w:lang w:val="en-GB"/>
        </w:rPr>
        <w:t>c.</w:t>
        <w:tab/>
        <w:t>When, on completion of treatment, the TJMES is raised back to the original PMES or on the first award of A-2, L-2 or E-2.</w:t>
      </w:r>
    </w:p>
    <w:p>
      <w:pPr>
        <w:pStyle w:val="Normal"/>
        <w:spacing w:before="72" w:after="0"/>
        <w:ind w:start="284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start="2840" w:end="992"/>
        <w:rPr/>
      </w:pPr>
      <w:r>
        <w:rPr>
          <w:rFonts w:cs="Arial" w:ascii="Myriad Pro;Segoe UI" w:hAnsi="Myriad Pro;Segoe UI"/>
          <w:color w:val="1D1D1B"/>
          <w:lang w:val="en-GB"/>
        </w:rPr>
        <w:t xml:space="preserve">d. </w:t>
        <w:tab/>
        <w:t>When a new medical condition is added to the IMB, even if the JMES remains unchanged.</w:t>
      </w:r>
    </w:p>
    <w:p>
      <w:pPr>
        <w:pStyle w:val="Normal"/>
        <w:spacing w:before="72" w:after="0"/>
        <w:ind w:start="284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start="2840" w:end="992"/>
        <w:rPr/>
      </w:pPr>
      <w:r>
        <w:rPr>
          <w:rFonts w:cs="Arial" w:ascii="Myriad Pro;Segoe UI" w:hAnsi="Myriad Pro;Segoe UI"/>
          <w:color w:val="1D1D1B"/>
          <w:lang w:val="en-GB"/>
        </w:rPr>
        <w:t xml:space="preserve">e. </w:t>
        <w:tab/>
        <w:t>When an existing medical condition fully and permanently resolves and is removed from an IMB, even if the JMES remains unchanged.</w:t>
      </w:r>
    </w:p>
    <w:p>
      <w:pPr>
        <w:pStyle w:val="Normal"/>
        <w:spacing w:before="72" w:after="0"/>
        <w:ind w:firstLine="40" w:start="280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firstLine="40" w:start="2800" w:end="992"/>
        <w:rPr/>
      </w:pPr>
      <w:r>
        <w:rPr>
          <w:rFonts w:cs="Arial" w:ascii="Myriad Pro;Segoe UI" w:hAnsi="Myriad Pro;Segoe UI"/>
          <w:color w:val="1D1D1B"/>
          <w:lang w:val="en-GB"/>
        </w:rPr>
        <w:t xml:space="preserve">f. </w:t>
        <w:tab/>
        <w:t>When requesting Temp Non-Effective (TNE) for individual and its subsequent review.</w:t>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t xml:space="preserve">g. </w:t>
        <w:tab/>
        <w:t>When requesting a Geographical assignment and its subsequent review.</w:t>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t>h.</w:t>
        <w:tab/>
        <w:t>When the award includes medlim 1210 for limited working hours.</w:t>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r>
    </w:p>
    <w:p>
      <w:pPr>
        <w:pStyle w:val="Normal"/>
        <w:spacing w:before="72" w:after="0"/>
        <w:ind w:firstLine="40" w:start="2760" w:end="992"/>
        <w:rPr>
          <w:rFonts w:ascii="Myriad Pro;Segoe UI" w:hAnsi="Myriad Pro;Segoe UI" w:cs="Arial"/>
          <w:color w:val="1D1D1B"/>
          <w:lang w:val="en-GB"/>
        </w:rPr>
      </w:pPr>
      <w:r>
        <w:rPr>
          <w:rFonts w:cs="Arial" w:ascii="Myriad Pro;Segoe UI" w:hAnsi="Myriad Pro;Segoe UI"/>
          <w:color w:val="1D1D1B"/>
          <w:lang w:val="en-GB"/>
        </w:rPr>
        <w:t>i.</w:t>
        <w:tab/>
        <w:t>All awards based on the post-partum policy at AP1269A 2-03 Annex B.</w:t>
      </w:r>
    </w:p>
    <w:p>
      <w:pPr>
        <w:pStyle w:val="Normal"/>
        <w:spacing w:before="72" w:after="0"/>
        <w:ind w:firstLine="40" w:start="2760" w:end="992"/>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pStyle w:val="Normal"/>
        <w:spacing w:before="72" w:after="0"/>
        <w:ind w:firstLine="40" w:start="2760" w:end="567"/>
        <w:rPr>
          <w:rFonts w:ascii="Myriad Pro;Segoe UI" w:hAnsi="Myriad Pro;Segoe UI" w:cs="Arial"/>
          <w:color w:val="1D1D1B"/>
          <w:sz w:val="24"/>
          <w:szCs w:val="24"/>
          <w:lang w:val="en-GB"/>
        </w:rPr>
      </w:pPr>
      <w:r>
        <w:rPr>
          <w:rFonts w:cs="Arial" w:ascii="Myriad Pro;Segoe UI" w:hAnsi="Myriad Pro;Segoe UI"/>
          <w:color w:val="1D1D1B"/>
          <w:sz w:val="24"/>
          <w:szCs w:val="24"/>
          <w:lang w:val="en-GB"/>
        </w:rPr>
      </w:r>
    </w:p>
    <w:p>
      <w:pPr>
        <w:sectPr>
          <w:headerReference w:type="default" r:id="rId245"/>
          <w:footerReference w:type="default" r:id="rId246"/>
          <w:type w:val="nextPage"/>
          <w:pgSz w:w="12750" w:h="17680"/>
          <w:pgMar w:left="0" w:right="843" w:gutter="0" w:header="720" w:top="1276" w:footer="720" w:bottom="776"/>
          <w:pgNumType w:fmt="decimal"/>
          <w:formProt w:val="false"/>
          <w:textDirection w:val="lrTb"/>
          <w:docGrid w:type="default" w:linePitch="360" w:charSpace="0"/>
        </w:sectPr>
      </w:pPr>
    </w:p>
    <w:p>
      <w:pPr>
        <w:pStyle w:val="Normal"/>
        <w:ind w:start="1757" w:end="567"/>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tab/>
        <w:tab/>
        <w:tab/>
      </w:r>
    </w:p>
    <w:p>
      <w:pPr>
        <w:pStyle w:val="Normal"/>
        <w:spacing w:before="72" w:after="0"/>
        <w:ind w:start="1757" w:end="567"/>
        <w:rPr>
          <w:rFonts w:ascii="Arial" w:hAnsi="Arial" w:cs="Arial"/>
          <w:b/>
          <w:color w:val="FF0000"/>
        </w:rPr>
      </w:pPr>
      <w:r>
        <w:rPr>
          <w:rFonts w:cs="Arial" w:ascii="Arial" w:hAnsi="Arial"/>
          <w:b/>
          <w:color w:val="1D1D1B"/>
        </w:rPr>
        <w:t>Amendment to AP1269A Lflt</w:t>
      </w:r>
      <w:r>
        <w:rPr>
          <w:rFonts w:cs="Arial" w:ascii="Arial" w:hAnsi="Arial"/>
          <w:b/>
          <w:color w:val="1D1D1B"/>
          <w:spacing w:val="-4"/>
        </w:rPr>
        <w:t xml:space="preserve"> </w:t>
      </w:r>
      <w:r>
        <w:rPr>
          <w:rFonts w:cs="Arial" w:ascii="Arial" w:hAnsi="Arial"/>
          <w:b/>
          <w:color w:val="1D1D1B"/>
        </w:rPr>
        <w:t xml:space="preserve">2-03 Annex B TEMPORARY REASSESSMENT OF JMES – PREGNANCY (POST-PARTUM) </w:t>
      </w:r>
      <w:r>
        <w:rPr>
          <w:rFonts w:cs="Arial" w:ascii="Arial" w:hAnsi="Arial"/>
          <w:b/>
          <w:color w:val="FF0000"/>
        </w:rPr>
        <w:t>(SEP 22)</w:t>
      </w:r>
    </w:p>
    <w:p>
      <w:pPr>
        <w:pStyle w:val="Normal"/>
        <w:spacing w:before="72" w:after="0"/>
        <w:ind w:start="1757" w:end="567"/>
        <w:rPr>
          <w:rFonts w:ascii="Arial" w:hAnsi="Arial" w:cs="Arial"/>
          <w:b/>
          <w:color w:val="FF0000"/>
        </w:rPr>
      </w:pPr>
      <w:r>
        <w:rPr>
          <w:rFonts w:cs="Arial" w:ascii="Arial" w:hAnsi="Arial"/>
          <w:b/>
          <w:color w:val="FF0000"/>
        </w:rPr>
      </w:r>
    </w:p>
    <w:p>
      <w:pPr>
        <w:pStyle w:val="Normal"/>
        <w:spacing w:before="72" w:after="240"/>
        <w:ind w:start="1757" w:end="567"/>
        <w:rPr>
          <w:rFonts w:ascii="Arial" w:hAnsi="Arial" w:cs="Arial"/>
          <w:b/>
          <w:color w:val="FF0000"/>
        </w:rPr>
      </w:pPr>
      <w:r>
        <w:rPr>
          <w:rFonts w:cs="Arial" w:ascii="Arial" w:hAnsi="Arial"/>
          <w:b/>
          <w:color w:val="FF0000"/>
        </w:rPr>
      </w:r>
    </w:p>
    <w:p>
      <w:pPr>
        <w:pStyle w:val="Normal"/>
        <w:spacing w:before="72" w:after="240"/>
        <w:ind w:start="1134" w:end="567"/>
        <w:rPr>
          <w:rFonts w:ascii="Arial" w:hAnsi="Arial" w:cs="Arial"/>
        </w:rPr>
      </w:pPr>
      <w:r>
        <w:rPr>
          <w:rFonts w:cs="Arial" w:ascii="Arial" w:hAnsi="Arial"/>
        </w:rPr>
        <w:t>The post-partum policy given at AP1269A 2-03 Annex B paras 6-11 is only about the low risk of stress fracture in new and breast-feeding mothers. Any other pathology limiting work on return from maternity leave should be downgraded in the usual way.</w:t>
      </w:r>
    </w:p>
    <w:p>
      <w:pPr>
        <w:pStyle w:val="Normal"/>
        <w:widowControl/>
        <w:ind w:start="1701" w:end="0"/>
        <w:rPr/>
      </w:pPr>
      <w:r>
        <w:rPr>
          <w:rFonts w:eastAsia="Times New Roman" w:cs="Arial" w:ascii="Arial" w:hAnsi="Arial"/>
          <w:lang w:val="en-GB" w:eastAsia="en-GB"/>
        </w:rPr>
        <w:t>While the direction is somewhat lost in all the policy’s words, CMMC’s intent and guidance is as follows:</w:t>
      </w:r>
    </w:p>
    <w:p>
      <w:pPr>
        <w:pStyle w:val="Normal"/>
        <w:widowControl/>
        <w:rPr>
          <w:rFonts w:ascii="Arial" w:hAnsi="Arial" w:eastAsia="Times New Roman" w:cs="Arial"/>
          <w:lang w:val="en-GB" w:eastAsia="en-GB"/>
        </w:rPr>
      </w:pPr>
      <w:r>
        <w:rPr>
          <w:rFonts w:eastAsia="Times New Roman" w:cs="Arial" w:ascii="Arial" w:hAnsi="Arial"/>
          <w:lang w:val="en-GB" w:eastAsia="en-GB"/>
        </w:rPr>
      </w:r>
    </w:p>
    <w:p>
      <w:pPr>
        <w:pStyle w:val="Normal"/>
        <w:widowControl/>
        <w:numPr>
          <w:ilvl w:val="0"/>
          <w:numId w:val="7"/>
        </w:numPr>
        <w:ind w:hanging="284" w:start="2127" w:end="0"/>
        <w:rPr>
          <w:rFonts w:ascii="Arial" w:hAnsi="Arial" w:eastAsia="Times New Roman" w:cs="Arial"/>
          <w:lang w:val="en-GB" w:eastAsia="en-GB"/>
        </w:rPr>
      </w:pPr>
      <w:r>
        <w:rPr>
          <w:rFonts w:eastAsia="Times New Roman" w:cs="Arial" w:ascii="Arial" w:hAnsi="Arial"/>
          <w:lang w:val="en-GB" w:eastAsia="en-GB"/>
        </w:rPr>
        <w:t>Remember that there is no medical or employment protection for breast feeding per se in UK H&amp;S law. The RAF's medical policy is solely about stress fracture risk reduction and nothing else.</w:t>
      </w:r>
    </w:p>
    <w:p>
      <w:pPr>
        <w:pStyle w:val="Normal"/>
        <w:widowControl/>
        <w:numPr>
          <w:ilvl w:val="0"/>
          <w:numId w:val="7"/>
        </w:numPr>
        <w:ind w:hanging="284" w:start="2127" w:end="0"/>
        <w:rPr>
          <w:rFonts w:ascii="Arial" w:hAnsi="Arial" w:eastAsia="Times New Roman" w:cs="Arial"/>
          <w:lang w:val="en-GB" w:eastAsia="en-GB"/>
        </w:rPr>
      </w:pPr>
      <w:r>
        <w:rPr>
          <w:rFonts w:eastAsia="Times New Roman" w:cs="Arial" w:ascii="Arial" w:hAnsi="Arial"/>
          <w:lang w:val="en-GB" w:eastAsia="en-GB"/>
        </w:rPr>
        <w:t>The additional risk of stress fracture post-partum is small and the absolute risk remains low in most professions.</w:t>
      </w:r>
    </w:p>
    <w:p>
      <w:pPr>
        <w:pStyle w:val="Normal"/>
        <w:widowControl/>
        <w:numPr>
          <w:ilvl w:val="0"/>
          <w:numId w:val="7"/>
        </w:numPr>
        <w:ind w:firstLine="1134" w:start="709" w:end="0"/>
        <w:rPr>
          <w:rFonts w:ascii="Arial" w:hAnsi="Arial" w:eastAsia="Times New Roman" w:cs="Arial"/>
          <w:lang w:val="en-GB" w:eastAsia="en-GB"/>
        </w:rPr>
      </w:pPr>
      <w:r>
        <w:rPr>
          <w:rFonts w:eastAsia="Times New Roman" w:cs="Arial" w:ascii="Arial" w:hAnsi="Arial"/>
          <w:lang w:val="en-GB" w:eastAsia="en-GB"/>
        </w:rPr>
        <w:t>The default post-partum award should be MFD.</w:t>
      </w:r>
    </w:p>
    <w:p>
      <w:pPr>
        <w:pStyle w:val="Normal"/>
        <w:widowControl/>
        <w:numPr>
          <w:ilvl w:val="0"/>
          <w:numId w:val="7"/>
        </w:numPr>
        <w:ind w:hanging="284" w:start="2127" w:end="0"/>
        <w:rPr>
          <w:rFonts w:ascii="Arial" w:hAnsi="Arial" w:eastAsia="Times New Roman" w:cs="Arial"/>
          <w:lang w:val="en-GB" w:eastAsia="en-GB"/>
        </w:rPr>
      </w:pPr>
      <w:r>
        <w:rPr>
          <w:rFonts w:eastAsia="Times New Roman" w:cs="Arial" w:ascii="Arial" w:hAnsi="Arial"/>
          <w:lang w:val="en-GB" w:eastAsia="en-GB"/>
        </w:rPr>
        <w:t>Consider awarding the P-P TJMES only when there are specific concerns (e.g. a Regt Gnr with repetitive high impact loading as part of their trade)</w:t>
      </w:r>
    </w:p>
    <w:p>
      <w:pPr>
        <w:pStyle w:val="Normal"/>
        <w:widowControl/>
        <w:rPr>
          <w:rFonts w:ascii="Arial" w:hAnsi="Arial" w:eastAsia="Times New Roman" w:cs="Arial"/>
          <w:lang w:val="en-GB" w:eastAsia="en-GB"/>
        </w:rPr>
      </w:pPr>
      <w:r>
        <w:rPr>
          <w:rFonts w:eastAsia="Times New Roman" w:cs="Arial" w:ascii="Arial" w:hAnsi="Arial"/>
          <w:lang w:val="en-GB" w:eastAsia="en-GB"/>
        </w:rPr>
      </w:r>
    </w:p>
    <w:p>
      <w:pPr>
        <w:pStyle w:val="Normal"/>
        <w:widowControl/>
        <w:ind w:hanging="709" w:start="1843" w:end="0"/>
        <w:rPr>
          <w:rFonts w:ascii="Arial" w:hAnsi="Arial" w:eastAsia="Times New Roman" w:cs="Arial"/>
          <w:lang w:val="en-GB" w:eastAsia="en-GB"/>
        </w:rPr>
      </w:pPr>
      <w:r>
        <w:rPr>
          <w:rFonts w:eastAsia="Times New Roman" w:cs="Arial" w:ascii="Arial" w:hAnsi="Arial"/>
          <w:lang w:val="en-GB" w:eastAsia="en-GB"/>
        </w:rPr>
        <w:t>Also as part of this change, if you do apply a TJMES then note:</w:t>
      </w:r>
    </w:p>
    <w:p>
      <w:pPr>
        <w:pStyle w:val="Normal"/>
        <w:widowControl/>
        <w:rPr>
          <w:rFonts w:ascii="Arial" w:hAnsi="Arial" w:eastAsia="Times New Roman" w:cs="Arial"/>
          <w:lang w:val="en-GB" w:eastAsia="en-GB"/>
        </w:rPr>
      </w:pPr>
      <w:r>
        <w:rPr>
          <w:rFonts w:eastAsia="Times New Roman" w:cs="Arial" w:ascii="Arial" w:hAnsi="Arial"/>
          <w:lang w:val="en-GB" w:eastAsia="en-GB"/>
        </w:rPr>
      </w:r>
    </w:p>
    <w:p>
      <w:pPr>
        <w:pStyle w:val="Normal"/>
        <w:widowControl/>
        <w:numPr>
          <w:ilvl w:val="0"/>
          <w:numId w:val="2"/>
        </w:numPr>
        <w:ind w:hanging="284" w:start="2127" w:end="0"/>
        <w:rPr>
          <w:rFonts w:ascii="Arial" w:hAnsi="Arial" w:eastAsia="Times New Roman" w:cs="Arial"/>
          <w:lang w:val="en-GB" w:eastAsia="en-GB"/>
        </w:rPr>
      </w:pPr>
      <w:r>
        <w:rPr>
          <w:rFonts w:eastAsia="Times New Roman" w:cs="Arial" w:ascii="Arial" w:hAnsi="Arial"/>
          <w:lang w:val="en-GB" w:eastAsia="en-GB"/>
        </w:rPr>
        <w:t>E-6 is now E-3.</w:t>
      </w:r>
    </w:p>
    <w:p>
      <w:pPr>
        <w:pStyle w:val="Normal"/>
        <w:widowControl/>
        <w:numPr>
          <w:ilvl w:val="0"/>
          <w:numId w:val="2"/>
        </w:numPr>
        <w:ind w:hanging="284" w:start="2127" w:end="0"/>
        <w:rPr>
          <w:rFonts w:ascii="Arial" w:hAnsi="Arial" w:eastAsia="Times New Roman" w:cs="Arial"/>
          <w:lang w:val="en-GB" w:eastAsia="en-GB"/>
        </w:rPr>
      </w:pPr>
      <w:r>
        <w:rPr>
          <w:rFonts w:eastAsia="Times New Roman" w:cs="Arial" w:ascii="Arial" w:hAnsi="Arial"/>
          <w:lang w:val="en-GB" w:eastAsia="en-GB"/>
        </w:rPr>
        <w:t>8000 is now 8001 (because the RWT is not a risk for stress frac)</w:t>
      </w:r>
    </w:p>
    <w:p>
      <w:pPr>
        <w:pStyle w:val="Normal"/>
        <w:widowControl/>
        <w:numPr>
          <w:ilvl w:val="0"/>
          <w:numId w:val="2"/>
        </w:numPr>
        <w:ind w:hanging="284" w:start="2127" w:end="0"/>
        <w:rPr>
          <w:rFonts w:ascii="Arial" w:hAnsi="Arial" w:eastAsia="Times New Roman" w:cs="Arial"/>
          <w:lang w:val="en-GB" w:eastAsia="en-GB"/>
        </w:rPr>
      </w:pPr>
      <w:r>
        <w:rPr>
          <w:rFonts w:eastAsia="Times New Roman" w:cs="Arial" w:ascii="Arial" w:hAnsi="Arial"/>
          <w:lang w:val="en-GB" w:eastAsia="en-GB"/>
        </w:rPr>
        <w:t>Award 6 months unless you truly expect the protection to be needed for 12 months without review</w:t>
      </w:r>
    </w:p>
    <w:p>
      <w:pPr>
        <w:pStyle w:val="Normal"/>
        <w:widowControl/>
        <w:numPr>
          <w:ilvl w:val="0"/>
          <w:numId w:val="2"/>
        </w:numPr>
        <w:ind w:hanging="284" w:start="2127" w:end="0"/>
        <w:rPr>
          <w:rFonts w:ascii="Arial" w:hAnsi="Arial" w:eastAsia="Times New Roman" w:cs="Arial"/>
          <w:lang w:val="en-GB" w:eastAsia="en-GB"/>
        </w:rPr>
      </w:pPr>
      <w:r>
        <w:rPr>
          <w:rFonts w:eastAsia="Times New Roman" w:cs="Arial" w:ascii="Arial" w:hAnsi="Arial"/>
          <w:lang w:val="en-GB" w:eastAsia="en-GB"/>
        </w:rPr>
        <w:t>A formal medical board is required at the 18-month point as with other conditions.</w:t>
      </w:r>
    </w:p>
    <w:p>
      <w:pPr>
        <w:pStyle w:val="Normal"/>
        <w:spacing w:before="72" w:after="240"/>
        <w:ind w:firstLine="720" w:start="1757" w:end="567"/>
        <w:jc w:val="end"/>
        <w:rPr>
          <w:rFonts w:ascii="Arial" w:hAnsi="Arial" w:eastAsia="Times New Roman" w:cs="Arial"/>
          <w:color w:val="1D1D1B"/>
          <w:spacing w:val="-4"/>
          <w:sz w:val="16"/>
          <w:lang w:val="en-GB" w:eastAsia="en-GB"/>
        </w:rPr>
      </w:pPr>
      <w:r>
        <w:rPr>
          <w:rFonts w:eastAsia="Times New Roman" w:cs="Arial" w:ascii="Arial" w:hAnsi="Arial"/>
          <w:color w:val="1D1D1B"/>
          <w:spacing w:val="-4"/>
          <w:sz w:val="16"/>
          <w:lang w:val="en-GB" w:eastAsia="en-GB"/>
        </w:rPr>
      </w:r>
    </w:p>
    <w:p>
      <w:pPr>
        <w:pStyle w:val="Normal"/>
        <w:spacing w:before="72" w:after="240"/>
        <w:ind w:firstLine="720" w:start="1757" w:end="567"/>
        <w:jc w:val="end"/>
        <w:rPr>
          <w:rFonts w:ascii="Arial" w:hAnsi="Arial" w:cs="Arial"/>
          <w:color w:val="1D1D1B"/>
          <w:spacing w:val="-4"/>
          <w:sz w:val="16"/>
        </w:rPr>
      </w:pPr>
      <w:r>
        <w:rPr>
          <w:rFonts w:cs="Arial" w:ascii="Arial" w:hAnsi="Arial"/>
          <w:color w:val="1D1D1B"/>
          <w:spacing w:val="-4"/>
          <w:sz w:val="16"/>
        </w:rPr>
      </w:r>
    </w:p>
    <w:p>
      <w:pPr>
        <w:pStyle w:val="Normal"/>
        <w:spacing w:before="72" w:after="240"/>
        <w:ind w:firstLine="720" w:start="1757" w:end="567"/>
        <w:rPr>
          <w:rFonts w:ascii="Arial" w:hAnsi="Arial" w:cs="Arial"/>
          <w:color w:val="1D1D1B"/>
          <w:spacing w:val="-4"/>
          <w:sz w:val="16"/>
        </w:rPr>
      </w:pPr>
      <w:r>
        <w:rPr>
          <w:rFonts w:cs="Arial" w:ascii="Arial" w:hAnsi="Arial"/>
          <w:color w:val="1D1D1B"/>
          <w:spacing w:val="-4"/>
          <w:sz w:val="16"/>
        </w:rPr>
      </w:r>
    </w:p>
    <w:p>
      <w:pPr>
        <w:sectPr>
          <w:headerReference w:type="default" r:id="rId247"/>
          <w:headerReference w:type="first" r:id="rId248"/>
          <w:footerReference w:type="default" r:id="rId249"/>
          <w:footerReference w:type="first" r:id="rId250"/>
          <w:type w:val="nextPage"/>
          <w:pgSz w:w="12750" w:h="17680"/>
          <w:pgMar w:left="0" w:right="843" w:gutter="0" w:header="720" w:top="1276" w:footer="720" w:bottom="776"/>
          <w:pgNumType w:fmt="decimal"/>
          <w:formProt w:val="false"/>
          <w:textDirection w:val="lrTb"/>
          <w:docGrid w:type="default" w:linePitch="360" w:charSpace="0"/>
        </w:sectPr>
        <w:pStyle w:val="Normal"/>
        <w:spacing w:before="72" w:after="240"/>
        <w:ind w:firstLine="720" w:start="1757" w:end="567"/>
        <w:jc w:val="end"/>
        <w:rPr>
          <w:rFonts w:ascii="Myriad Pro;Segoe UI" w:hAnsi="Myriad Pro;Segoe UI" w:cs="Arial"/>
          <w:color w:val="1D1D1B"/>
          <w:spacing w:val="-4"/>
          <w:sz w:val="16"/>
        </w:rPr>
      </w:pPr>
      <w:r>
        <w:rPr>
          <w:rFonts w:cs="Arial" w:ascii="Myriad Pro;Segoe UI" w:hAnsi="Myriad Pro;Segoe UI"/>
          <w:color w:val="1D1D1B"/>
          <w:spacing w:val="-4"/>
          <w:sz w:val="16"/>
        </w:rPr>
      </w:r>
    </w:p>
    <w:p>
      <w:pPr>
        <w:pStyle w:val="Normal"/>
        <w:spacing w:before="72" w:after="0"/>
        <w:ind w:start="2891" w:end="992"/>
        <w:rPr>
          <w:rFonts w:ascii="Myriad Pro;Segoe UI" w:hAnsi="Myriad Pro;Segoe UI" w:eastAsia="Myriad Pro;Segoe UI" w:cs="Myriad Pro;Segoe UI"/>
          <w:b/>
          <w:bCs/>
          <w:color w:val="1D1D1B"/>
          <w:spacing w:val="-4"/>
          <w:sz w:val="20"/>
          <w:szCs w:val="20"/>
        </w:rPr>
      </w:pPr>
      <w:r>
        <w:rPr>
          <w:rFonts w:eastAsia="Myriad Pro;Segoe UI" w:cs="Myriad Pro;Segoe UI" w:ascii="Myriad Pro;Segoe UI" w:hAnsi="Myriad Pro;Segoe UI"/>
          <w:b/>
          <w:bCs/>
          <w:color w:val="1D1D1B"/>
          <w:spacing w:val="-4"/>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Heading1"/>
        <w:spacing w:lineRule="exact" w:line="520" w:before="99" w:after="0"/>
        <w:ind w:firstLine="39" w:start="2121" w:end="283"/>
        <w:rPr>
          <w:color w:val="0071B9"/>
          <w:spacing w:val="-3"/>
        </w:rPr>
      </w:pPr>
      <w:r>
        <w:rPr>
          <w:color w:val="0071B9"/>
        </w:rPr>
        <w:t>DMICP Referral to Career Management Medical Casework</w:t>
      </w:r>
    </w:p>
    <w:p>
      <w:pPr>
        <w:pStyle w:val="Heading1"/>
        <w:spacing w:before="99" w:after="0"/>
        <w:ind w:start="2121" w:end="425"/>
        <w:rPr>
          <w:rFonts w:ascii="Myriad Pro Light;Segoe UI Light" w:hAnsi="Myriad Pro Light;Segoe UI Light"/>
          <w:color w:val="1D1D1B"/>
          <w:spacing w:val="-3"/>
          <w:sz w:val="24"/>
          <w:szCs w:val="24"/>
        </w:rPr>
      </w:pPr>
      <w:r>
        <w:rPr>
          <w:rFonts w:ascii="Myriad Pro Light;Segoe UI Light" w:hAnsi="Myriad Pro Light;Segoe UI Light"/>
          <w:color w:val="1D1D1B"/>
          <w:spacing w:val="-3"/>
          <w:sz w:val="24"/>
          <w:szCs w:val="24"/>
        </w:rPr>
      </w:r>
    </w:p>
    <w:p>
      <w:pPr>
        <w:pStyle w:val="Heading1"/>
        <w:spacing w:before="99" w:after="0"/>
        <w:ind w:start="2121" w:end="1551"/>
        <w:rPr>
          <w:rFonts w:ascii="Myriad Pro Light;Segoe UI Light" w:hAnsi="Myriad Pro Light;Segoe UI Light"/>
          <w:color w:val="1D1D1B"/>
          <w:sz w:val="22"/>
          <w:szCs w:val="22"/>
        </w:rPr>
      </w:pPr>
      <w:r>
        <w:rPr>
          <w:rFonts w:ascii="Myriad Pro Light;Segoe UI Light" w:hAnsi="Myriad Pro Light;Segoe UI Light"/>
          <w:color w:val="1D1D1B"/>
          <w:sz w:val="22"/>
          <w:szCs w:val="22"/>
        </w:rPr>
        <w:t>This protocol details the procedure to be followed when referring patients to CMMC.</w:t>
      </w:r>
    </w:p>
    <w:p>
      <w:pPr>
        <w:pStyle w:val="Heading1"/>
        <w:spacing w:before="99" w:after="0"/>
        <w:ind w:start="2121" w:end="425"/>
        <w:rPr>
          <w:rFonts w:ascii="Myriad Pro Light;Segoe UI Light" w:hAnsi="Myriad Pro Light;Segoe UI Light"/>
          <w:color w:val="1D1D1B"/>
          <w:sz w:val="22"/>
          <w:szCs w:val="22"/>
        </w:rPr>
      </w:pPr>
      <w:r>
        <w:rPr>
          <w:rFonts w:ascii="Myriad Pro Light;Segoe UI Light" w:hAnsi="Myriad Pro Light;Segoe UI Light"/>
          <w:color w:val="1D1D1B"/>
          <w:sz w:val="22"/>
          <w:szCs w:val="22"/>
        </w:rPr>
      </w:r>
    </w:p>
    <w:p>
      <w:pPr>
        <w:pStyle w:val="Heading1"/>
        <w:spacing w:before="99" w:after="0"/>
        <w:ind w:start="2121" w:end="425"/>
        <w:rPr>
          <w:b w:val="false"/>
          <w:bCs w:val="false"/>
          <w:sz w:val="22"/>
          <w:szCs w:val="22"/>
        </w:rPr>
      </w:pPr>
      <w:r>
        <w:rPr>
          <w:color w:val="1D1D1B"/>
          <w:sz w:val="22"/>
          <w:szCs w:val="22"/>
        </w:rPr>
        <w:t>Actions undertaken by the unit Medical Boards</w:t>
      </w:r>
      <w:r>
        <w:rPr>
          <w:color w:val="1D1D1B"/>
          <w:spacing w:val="-1"/>
          <w:sz w:val="22"/>
          <w:szCs w:val="22"/>
        </w:rPr>
        <w:t xml:space="preserve"> </w:t>
      </w:r>
      <w:r>
        <w:rPr>
          <w:color w:val="1D1D1B"/>
          <w:sz w:val="22"/>
          <w:szCs w:val="22"/>
        </w:rPr>
        <w:t>staff:</w:t>
      </w:r>
    </w:p>
    <w:p>
      <w:pPr>
        <w:pStyle w:val="Normal"/>
        <w:spacing w:before="11" w:after="0"/>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Heading3"/>
        <w:numPr>
          <w:ilvl w:val="0"/>
          <w:numId w:val="4"/>
        </w:numPr>
        <w:tabs>
          <w:tab w:val="clear" w:pos="720"/>
          <w:tab w:val="left" w:pos="2405" w:leader="none"/>
        </w:tabs>
        <w:ind w:hanging="284" w:start="2404" w:end="0"/>
        <w:rPr>
          <w:b w:val="false"/>
          <w:bCs w:val="false"/>
          <w:sz w:val="22"/>
          <w:szCs w:val="22"/>
        </w:rPr>
      </w:pPr>
      <w:r>
        <w:rPr>
          <w:color w:val="1D1D1B"/>
          <w:sz w:val="22"/>
          <w:szCs w:val="22"/>
        </w:rPr>
        <w:t>Administrative</w:t>
      </w:r>
      <w:r>
        <w:rPr>
          <w:color w:val="1D1D1B"/>
          <w:spacing w:val="-13"/>
          <w:sz w:val="22"/>
          <w:szCs w:val="22"/>
        </w:rPr>
        <w:t xml:space="preserve"> </w:t>
      </w:r>
      <w:r>
        <w:rPr>
          <w:color w:val="1D1D1B"/>
          <w:sz w:val="22"/>
          <w:szCs w:val="22"/>
        </w:rPr>
        <w:t>Duties.</w:t>
      </w:r>
    </w:p>
    <w:p>
      <w:pPr>
        <w:pStyle w:val="Heading3"/>
        <w:tabs>
          <w:tab w:val="clear" w:pos="720"/>
          <w:tab w:val="left" w:pos="2405" w:leader="none"/>
        </w:tabs>
        <w:ind w:start="2404" w:end="0"/>
        <w:rPr>
          <w:b w:val="false"/>
          <w:bCs w:val="false"/>
          <w:sz w:val="22"/>
          <w:szCs w:val="22"/>
        </w:rPr>
      </w:pPr>
      <w:r>
        <w:rPr>
          <w:b w:val="false"/>
          <w:bCs w:val="false"/>
          <w:sz w:val="22"/>
          <w:szCs w:val="22"/>
        </w:rPr>
      </w:r>
    </w:p>
    <w:p>
      <w:pPr>
        <w:pStyle w:val="ColorfulList-Accent11"/>
        <w:numPr>
          <w:ilvl w:val="1"/>
          <w:numId w:val="4"/>
        </w:numPr>
        <w:tabs>
          <w:tab w:val="clear" w:pos="720"/>
          <w:tab w:val="left" w:pos="2688" w:leader="none"/>
        </w:tabs>
        <w:spacing w:before="20" w:after="0"/>
        <w:ind w:hanging="283" w:start="268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Ensure that the individual’s medical record is active on</w:t>
      </w:r>
      <w:r>
        <w:rPr>
          <w:rFonts w:eastAsia="Myriad Pro Light;Segoe UI Light" w:cs="Myriad Pro Light;Segoe UI Light" w:ascii="Myriad Pro Light;Segoe UI Light" w:hAnsi="Myriad Pro Light;Segoe UI Light"/>
          <w:color w:val="1D1D1B"/>
          <w:spacing w:val="-20"/>
        </w:rPr>
        <w:t xml:space="preserve"> </w:t>
      </w:r>
      <w:r>
        <w:rPr>
          <w:rFonts w:eastAsia="Myriad Pro Light;Segoe UI Light" w:cs="Myriad Pro Light;Segoe UI Light" w:ascii="Myriad Pro Light;Segoe UI Light" w:hAnsi="Myriad Pro Light;Segoe UI Light"/>
          <w:color w:val="1D1D1B"/>
        </w:rPr>
        <w:t>DMICP</w:t>
      </w:r>
    </w:p>
    <w:p>
      <w:pPr>
        <w:pStyle w:val="ColorfulList-Accent11"/>
        <w:numPr>
          <w:ilvl w:val="1"/>
          <w:numId w:val="4"/>
        </w:numPr>
        <w:tabs>
          <w:tab w:val="clear" w:pos="720"/>
          <w:tab w:val="left" w:pos="2688" w:leader="none"/>
        </w:tabs>
        <w:spacing w:before="20" w:after="0"/>
        <w:ind w:hanging="283" w:start="268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Select PD – Patient</w:t>
      </w:r>
      <w:r>
        <w:rPr>
          <w:rFonts w:eastAsia="Myriad Pro Light;Segoe UI Light" w:cs="Myriad Pro Light;Segoe UI Light" w:ascii="Myriad Pro Light;Segoe UI Light" w:hAnsi="Myriad Pro Light;Segoe UI Light"/>
          <w:color w:val="1D1D1B"/>
          <w:spacing w:val="-2"/>
        </w:rPr>
        <w:t xml:space="preserve"> </w:t>
      </w:r>
      <w:r>
        <w:rPr>
          <w:rFonts w:eastAsia="Myriad Pro Light;Segoe UI Light" w:cs="Myriad Pro Light;Segoe UI Light" w:ascii="Myriad Pro Light;Segoe UI Light" w:hAnsi="Myriad Pro Light;Segoe UI Light"/>
          <w:color w:val="1D1D1B"/>
        </w:rPr>
        <w:t>Documents</w:t>
      </w:r>
    </w:p>
    <w:p>
      <w:pPr>
        <w:pStyle w:val="ColorfulList-Accent11"/>
        <w:numPr>
          <w:ilvl w:val="1"/>
          <w:numId w:val="4"/>
        </w:numPr>
        <w:tabs>
          <w:tab w:val="clear" w:pos="720"/>
          <w:tab w:val="left" w:pos="2688" w:leader="none"/>
        </w:tabs>
        <w:spacing w:before="20" w:after="0"/>
        <w:ind w:hanging="284" w:start="2687" w:end="1693"/>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Select</w:t>
      </w:r>
      <w:r>
        <w:rPr>
          <w:rFonts w:ascii="Myriad Pro Light;Segoe UI Light" w:hAnsi="Myriad Pro Light;Segoe UI Light"/>
          <w:color w:val="1D1D1B"/>
          <w:spacing w:val="-3"/>
        </w:rPr>
        <w:t xml:space="preserve"> </w:t>
      </w:r>
      <w:r>
        <w:rPr>
          <w:rFonts w:ascii="Myriad Pro Light;Segoe UI Light" w:hAnsi="Myriad Pro Light;Segoe UI Light"/>
          <w:color w:val="1D1D1B"/>
        </w:rPr>
        <w:t>the</w:t>
      </w:r>
      <w:r>
        <w:rPr>
          <w:rFonts w:ascii="Myriad Pro Light;Segoe UI Light" w:hAnsi="Myriad Pro Light;Segoe UI Light"/>
          <w:color w:val="1D1D1B"/>
          <w:spacing w:val="-3"/>
        </w:rPr>
        <w:t xml:space="preserve"> </w:t>
      </w:r>
      <w:r>
        <w:rPr>
          <w:rFonts w:ascii="Myriad Pro Light;Segoe UI Light" w:hAnsi="Myriad Pro Light;Segoe UI Light"/>
          <w:color w:val="1D1D1B"/>
        </w:rPr>
        <w:t>relevant</w:t>
      </w:r>
      <w:r>
        <w:rPr>
          <w:rFonts w:ascii="Myriad Pro Light;Segoe UI Light" w:hAnsi="Myriad Pro Light;Segoe UI Light"/>
          <w:color w:val="1D1D1B"/>
          <w:spacing w:val="-3"/>
        </w:rPr>
        <w:t xml:space="preserve"> </w:t>
      </w:r>
      <w:r>
        <w:rPr>
          <w:rFonts w:ascii="Myriad Pro Light;Segoe UI Light" w:hAnsi="Myriad Pro Light;Segoe UI Light"/>
          <w:color w:val="1D1D1B"/>
        </w:rPr>
        <w:t>electronic</w:t>
      </w:r>
      <w:r>
        <w:rPr>
          <w:rFonts w:ascii="Myriad Pro Light;Segoe UI Light" w:hAnsi="Myriad Pro Light;Segoe UI Light"/>
          <w:color w:val="1D1D1B"/>
          <w:spacing w:val="-3"/>
        </w:rPr>
        <w:t xml:space="preserve"> </w:t>
      </w:r>
      <w:r>
        <w:rPr>
          <w:rFonts w:ascii="Myriad Pro Light;Segoe UI Light" w:hAnsi="Myriad Pro Light;Segoe UI Light"/>
          <w:color w:val="1D1D1B"/>
        </w:rPr>
        <w:t>FMed</w:t>
      </w:r>
      <w:r>
        <w:rPr>
          <w:rFonts w:ascii="Myriad Pro Light;Segoe UI Light" w:hAnsi="Myriad Pro Light;Segoe UI Light"/>
          <w:color w:val="1D1D1B"/>
          <w:spacing w:val="-3"/>
        </w:rPr>
        <w:t xml:space="preserve"> </w:t>
      </w:r>
      <w:r>
        <w:rPr>
          <w:rFonts w:ascii="Myriad Pro Light;Segoe UI Light" w:hAnsi="Myriad Pro Light;Segoe UI Light"/>
          <w:color w:val="1D1D1B"/>
        </w:rPr>
        <w:t>23</w:t>
      </w:r>
      <w:r>
        <w:rPr>
          <w:rFonts w:ascii="Myriad Pro Light;Segoe UI Light" w:hAnsi="Myriad Pro Light;Segoe UI Light"/>
          <w:color w:val="1D1D1B"/>
          <w:spacing w:val="-3"/>
        </w:rPr>
        <w:t xml:space="preserve"> </w:t>
      </w:r>
      <w:r>
        <w:rPr>
          <w:rFonts w:ascii="Myriad Pro Light;Segoe UI Light" w:hAnsi="Myriad Pro Light;Segoe UI Light"/>
          <w:color w:val="1D1D1B"/>
        </w:rPr>
        <w:t>and</w:t>
      </w:r>
      <w:r>
        <w:rPr>
          <w:rFonts w:ascii="Myriad Pro Light;Segoe UI Light" w:hAnsi="Myriad Pro Light;Segoe UI Light"/>
          <w:color w:val="1D1D1B"/>
          <w:spacing w:val="-3"/>
        </w:rPr>
        <w:t xml:space="preserve"> </w:t>
      </w:r>
      <w:r>
        <w:rPr>
          <w:rFonts w:ascii="Myriad Pro Light;Segoe UI Light" w:hAnsi="Myriad Pro Light;Segoe UI Light"/>
          <w:color w:val="1D1D1B"/>
        </w:rPr>
        <w:t>conduct</w:t>
      </w:r>
      <w:r>
        <w:rPr>
          <w:rFonts w:ascii="Myriad Pro Light;Segoe UI Light" w:hAnsi="Myriad Pro Light;Segoe UI Light"/>
          <w:color w:val="1D1D1B"/>
          <w:spacing w:val="-3"/>
        </w:rPr>
        <w:t xml:space="preserve"> </w:t>
      </w:r>
      <w:r>
        <w:rPr>
          <w:rFonts w:ascii="Myriad Pro Light;Segoe UI Light" w:hAnsi="Myriad Pro Light;Segoe UI Light"/>
          <w:color w:val="1D1D1B"/>
        </w:rPr>
        <w:t>the</w:t>
      </w:r>
      <w:r>
        <w:rPr>
          <w:rFonts w:ascii="Myriad Pro Light;Segoe UI Light" w:hAnsi="Myriad Pro Light;Segoe UI Light"/>
          <w:color w:val="1D1D1B"/>
          <w:spacing w:val="-3"/>
        </w:rPr>
        <w:t xml:space="preserve"> </w:t>
      </w:r>
      <w:r>
        <w:rPr>
          <w:rFonts w:ascii="Myriad Pro Light;Segoe UI Light" w:hAnsi="Myriad Pro Light;Segoe UI Light"/>
          <w:color w:val="1D1D1B"/>
        </w:rPr>
        <w:t>following</w:t>
      </w:r>
      <w:r>
        <w:rPr>
          <w:rFonts w:ascii="Myriad Pro Light;Segoe UI Light" w:hAnsi="Myriad Pro Light;Segoe UI Light"/>
          <w:color w:val="1D1D1B"/>
          <w:spacing w:val="-3"/>
        </w:rPr>
        <w:t xml:space="preserve"> </w:t>
      </w:r>
      <w:r>
        <w:rPr>
          <w:rFonts w:ascii="Myriad Pro Light;Segoe UI Light" w:hAnsi="Myriad Pro Light;Segoe UI Light"/>
          <w:color w:val="1D1D1B"/>
        </w:rPr>
        <w:t>administrative</w:t>
      </w:r>
      <w:r>
        <w:rPr>
          <w:rFonts w:ascii="Myriad Pro Light;Segoe UI Light" w:hAnsi="Myriad Pro Light;Segoe UI Light"/>
          <w:color w:val="1D1D1B"/>
          <w:spacing w:val="-4"/>
        </w:rPr>
        <w:t xml:space="preserve"> </w:t>
      </w:r>
      <w:r>
        <w:rPr>
          <w:rFonts w:ascii="Myriad Pro Light;Segoe UI Light" w:hAnsi="Myriad Pro Light;Segoe UI Light"/>
          <w:color w:val="1D1D1B"/>
        </w:rPr>
        <w:t>checks:</w:t>
      </w:r>
    </w:p>
    <w:p>
      <w:pPr>
        <w:pStyle w:val="ColorfulList-Accent11"/>
        <w:tabs>
          <w:tab w:val="clear" w:pos="720"/>
          <w:tab w:val="left" w:pos="2688" w:leader="none"/>
        </w:tabs>
        <w:spacing w:before="20" w:after="0"/>
        <w:ind w:start="268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2"/>
          <w:numId w:val="4"/>
        </w:numPr>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Personal details, dates correspond, unit details, authority of the</w:t>
      </w:r>
      <w:r>
        <w:rPr>
          <w:rFonts w:ascii="Myriad Pro Light;Segoe UI Light" w:hAnsi="Myriad Pro Light;Segoe UI Light"/>
          <w:color w:val="1D1D1B"/>
          <w:spacing w:val="-19"/>
        </w:rPr>
        <w:t xml:space="preserve"> </w:t>
      </w:r>
      <w:r>
        <w:rPr>
          <w:rFonts w:ascii="Myriad Pro Light;Segoe UI Light" w:hAnsi="Myriad Pro Light;Segoe UI Light"/>
          <w:color w:val="1D1D1B"/>
        </w:rPr>
        <w:t>board</w:t>
      </w:r>
    </w:p>
    <w:p>
      <w:pPr>
        <w:pStyle w:val="ColorfulList-Accent11"/>
        <w:numPr>
          <w:ilvl w:val="2"/>
          <w:numId w:val="4"/>
        </w:numPr>
        <w:tabs>
          <w:tab w:val="clear" w:pos="720"/>
          <w:tab w:val="left" w:pos="3254"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PULHHEEMS </w:t>
      </w:r>
      <w:r>
        <w:rPr>
          <w:rFonts w:ascii="Myriad Pro Light;Segoe UI Light" w:hAnsi="Myriad Pro Light;Segoe UI Light"/>
          <w:color w:val="1D1D1B"/>
          <w:spacing w:val="-3"/>
        </w:rPr>
        <w:t xml:space="preserve">Table </w:t>
      </w:r>
      <w:r>
        <w:rPr>
          <w:rFonts w:ascii="Myriad Pro Light;Segoe UI Light" w:hAnsi="Myriad Pro Light;Segoe UI Light"/>
          <w:color w:val="1D1D1B"/>
        </w:rPr>
        <w:t>matches DMICP</w:t>
      </w:r>
      <w:r>
        <w:rPr>
          <w:rFonts w:ascii="Myriad Pro Light;Segoe UI Light" w:hAnsi="Myriad Pro Light;Segoe UI Light"/>
          <w:color w:val="1D1D1B"/>
          <w:spacing w:val="-10"/>
        </w:rPr>
        <w:t xml:space="preserve"> </w:t>
      </w:r>
      <w:r>
        <w:rPr>
          <w:rFonts w:ascii="Myriad Pro Light;Segoe UI Light" w:hAnsi="Myriad Pro Light;Segoe UI Light"/>
          <w:color w:val="1D1D1B"/>
        </w:rPr>
        <w:t>template</w:t>
      </w:r>
    </w:p>
    <w:p>
      <w:pPr>
        <w:pStyle w:val="ColorfulList-Accent11"/>
        <w:numPr>
          <w:ilvl w:val="2"/>
          <w:numId w:val="4"/>
        </w:numPr>
        <w:tabs>
          <w:tab w:val="clear" w:pos="720"/>
          <w:tab w:val="left" w:pos="3254"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Amendments to</w:t>
      </w:r>
      <w:r>
        <w:rPr>
          <w:rFonts w:ascii="Myriad Pro Light;Segoe UI Light" w:hAnsi="Myriad Pro Light;Segoe UI Light"/>
          <w:color w:val="1D1D1B"/>
          <w:spacing w:val="-3"/>
        </w:rPr>
        <w:t xml:space="preserve"> </w:t>
      </w:r>
      <w:r>
        <w:rPr>
          <w:rFonts w:ascii="Myriad Pro Light;Segoe UI Light" w:hAnsi="Myriad Pro Light;Segoe UI Light"/>
          <w:color w:val="1D1D1B"/>
        </w:rPr>
        <w:t>narrative</w:t>
      </w:r>
    </w:p>
    <w:p>
      <w:pPr>
        <w:pStyle w:val="ColorfulList-Accent11"/>
        <w:numPr>
          <w:ilvl w:val="2"/>
          <w:numId w:val="4"/>
        </w:numPr>
        <w:tabs>
          <w:tab w:val="clear" w:pos="720"/>
          <w:tab w:val="left" w:pos="3254"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SNCO</w:t>
      </w:r>
      <w:r>
        <w:rPr>
          <w:rFonts w:ascii="Myriad Pro Light;Segoe UI Light" w:hAnsi="Myriad Pro Light;Segoe UI Light"/>
          <w:color w:val="1D1D1B"/>
          <w:spacing w:val="-4"/>
        </w:rPr>
        <w:t xml:space="preserve"> </w:t>
      </w:r>
      <w:r>
        <w:rPr>
          <w:rFonts w:ascii="Myriad Pro Light;Segoe UI Light" w:hAnsi="Myriad Pro Light;Segoe UI Light"/>
          <w:color w:val="1D1D1B"/>
        </w:rPr>
        <w:t xml:space="preserve">checks – </w:t>
      </w:r>
      <w:r>
        <w:rPr>
          <w:rFonts w:ascii="Myriad Pro Light;Segoe UI Light" w:hAnsi="Myriad Pro Light;Segoe UI Light"/>
          <w:b/>
          <w:color w:val="1D1D1B"/>
        </w:rPr>
        <w:t>Including previous limitations rescinded</w:t>
      </w:r>
    </w:p>
    <w:p>
      <w:pPr>
        <w:pStyle w:val="ColorfulList-Accent11"/>
        <w:numPr>
          <w:ilvl w:val="2"/>
          <w:numId w:val="4"/>
        </w:numPr>
        <w:tabs>
          <w:tab w:val="clear" w:pos="720"/>
          <w:tab w:val="left" w:pos="3254"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Has been saved using the format as detailed</w:t>
      </w:r>
      <w:r>
        <w:rPr>
          <w:rFonts w:ascii="Myriad Pro Light;Segoe UI Light" w:hAnsi="Myriad Pro Light;Segoe UI Light"/>
          <w:color w:val="1D1D1B"/>
          <w:spacing w:val="-3"/>
        </w:rPr>
        <w:t xml:space="preserve"> </w:t>
      </w:r>
      <w:r>
        <w:rPr>
          <w:rFonts w:ascii="Myriad Pro Light;Segoe UI Light" w:hAnsi="Myriad Pro Light;Segoe UI Light"/>
          <w:color w:val="1D1D1B"/>
        </w:rPr>
        <w:t>below:</w:t>
      </w:r>
    </w:p>
    <w:p>
      <w:pPr>
        <w:pStyle w:val="Normal"/>
        <w:spacing w:before="6" w:after="0"/>
        <w:rPr>
          <w:rFonts w:ascii="Myriad Pro Light;Segoe UI Light" w:hAnsi="Myriad Pro Light;Segoe UI Light" w:eastAsia="Myriad Pro Light;Segoe UI Light" w:cs="Myriad Pro Light;Segoe UI Light"/>
          <w:sz w:val="17"/>
          <w:szCs w:val="17"/>
        </w:rPr>
      </w:pPr>
      <w:r>
        <w:rPr>
          <w:rFonts w:eastAsia="Myriad Pro Light;Segoe UI Light" w:cs="Myriad Pro Light;Segoe UI Light" w:ascii="Myriad Pro Light;Segoe UI Light" w:hAnsi="Myriad Pro Light;Segoe UI Light"/>
          <w:sz w:val="17"/>
          <w:szCs w:val="17"/>
        </w:rPr>
      </w:r>
    </w:p>
    <w:tbl>
      <w:tblPr>
        <w:tblW w:w="8947" w:type="dxa"/>
        <w:jc w:val="start"/>
        <w:tblInd w:w="2110" w:type="dxa"/>
        <w:tblLayout w:type="fixed"/>
        <w:tblCellMar>
          <w:top w:w="0" w:type="dxa"/>
          <w:start w:w="0" w:type="dxa"/>
          <w:bottom w:w="0" w:type="dxa"/>
          <w:end w:w="0" w:type="dxa"/>
        </w:tblCellMar>
      </w:tblPr>
      <w:tblGrid>
        <w:gridCol w:w="2031"/>
        <w:gridCol w:w="6916"/>
      </w:tblGrid>
      <w:tr>
        <w:trPr>
          <w:trHeight w:val="4641" w:hRule="exact"/>
        </w:trPr>
        <w:tc>
          <w:tcPr>
            <w:tcW w:w="2031" w:type="dxa"/>
            <w:tcBorders>
              <w:top w:val="single" w:sz="8" w:space="0" w:color="1D1D1B"/>
              <w:start w:val="single" w:sz="8" w:space="0" w:color="1D1D1B"/>
              <w:bottom w:val="single" w:sz="8" w:space="0" w:color="1D1D1B"/>
              <w:end w:val="single" w:sz="8" w:space="0" w:color="1D1D1B"/>
            </w:tcBorders>
          </w:tcPr>
          <w:p>
            <w:pPr>
              <w:pStyle w:val="TableParagraph"/>
              <w:spacing w:before="65" w:after="0"/>
              <w:ind w:start="65" w:end="0"/>
              <w:rPr>
                <w:rFonts w:ascii="Myriad Pro Semibold;Segoe UI" w:hAnsi="Myriad Pro Semibold;Segoe UI" w:eastAsia="Myriad Pro Semibold;Segoe UI" w:cs="Myriad Pro Semibold;Segoe UI"/>
              </w:rPr>
            </w:pPr>
            <w:r>
              <w:rPr>
                <w:rFonts w:ascii="Myriad Pro Semibold;Segoe UI" w:hAnsi="Myriad Pro Semibold;Segoe UI"/>
                <w:b/>
                <w:color w:val="1D1D1B"/>
              </w:rPr>
              <w:t>Document</w:t>
            </w:r>
            <w:r>
              <w:rPr>
                <w:rFonts w:ascii="Myriad Pro Semibold;Segoe UI" w:hAnsi="Myriad Pro Semibold;Segoe UI"/>
                <w:b/>
                <w:color w:val="1D1D1B"/>
                <w:spacing w:val="-1"/>
              </w:rPr>
              <w:t xml:space="preserve"> </w:t>
            </w:r>
            <w:r>
              <w:rPr>
                <w:rFonts w:ascii="Myriad Pro Semibold;Segoe UI" w:hAnsi="Myriad Pro Semibold;Segoe UI"/>
                <w:b/>
                <w:color w:val="1D1D1B"/>
              </w:rPr>
              <w:t>Name</w:t>
            </w:r>
          </w:p>
        </w:tc>
        <w:tc>
          <w:tcPr>
            <w:tcW w:w="6916" w:type="dxa"/>
            <w:tcBorders>
              <w:top w:val="single" w:sz="8" w:space="0" w:color="1D1D1B"/>
              <w:start w:val="single" w:sz="8" w:space="0" w:color="1D1D1B"/>
              <w:bottom w:val="single" w:sz="8" w:space="0" w:color="1D1D1B"/>
              <w:end w:val="single" w:sz="8" w:space="0" w:color="1D1D1B"/>
            </w:tcBorders>
          </w:tcPr>
          <w:p>
            <w:pPr>
              <w:pStyle w:val="TableParagraph"/>
              <w:spacing w:lineRule="auto" w:line="264" w:before="59" w:after="0"/>
              <w:ind w:start="103" w:end="466"/>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All documents are to be named iaw the Document Naming Convention using</w:t>
            </w:r>
            <w:r>
              <w:rPr>
                <w:rFonts w:ascii="Myriad Pro Light;Segoe UI Light" w:hAnsi="Myriad Pro Light;Segoe UI Light"/>
                <w:color w:val="1D1D1B"/>
                <w:spacing w:val="-11"/>
              </w:rPr>
              <w:t xml:space="preserve"> </w:t>
            </w:r>
            <w:r>
              <w:rPr>
                <w:rFonts w:ascii="Myriad Pro Light;Segoe UI Light" w:hAnsi="Myriad Pro Light;Segoe UI Light"/>
                <w:color w:val="1D1D1B"/>
              </w:rPr>
              <w:t>the following</w:t>
            </w:r>
            <w:r>
              <w:rPr>
                <w:rFonts w:ascii="Myriad Pro Light;Segoe UI Light" w:hAnsi="Myriad Pro Light;Segoe UI Light"/>
                <w:color w:val="1D1D1B"/>
                <w:spacing w:val="-6"/>
              </w:rPr>
              <w:t xml:space="preserve"> </w:t>
            </w:r>
            <w:r>
              <w:rPr>
                <w:rFonts w:ascii="Myriad Pro Light;Segoe UI Light" w:hAnsi="Myriad Pro Light;Segoe UI Light"/>
                <w:color w:val="1D1D1B"/>
              </w:rPr>
              <w:t>format:</w:t>
            </w:r>
          </w:p>
          <w:p>
            <w:pPr>
              <w:pStyle w:val="TableParagraph"/>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TableParagraph"/>
              <w:spacing w:lineRule="auto" w:line="530"/>
              <w:ind w:start="103" w:end="388"/>
              <w:rPr>
                <w:rFonts w:ascii="Myriad Pro Light;Segoe UI Light" w:hAnsi="Myriad Pro Light;Segoe UI Light"/>
                <w:color w:val="1D1D1B"/>
              </w:rPr>
            </w:pPr>
            <w:r>
              <w:rPr>
                <w:rFonts w:ascii="Myriad Pro Light;Segoe UI Light" w:hAnsi="Myriad Pro Light;Segoe UI Light"/>
                <w:color w:val="1D1D1B"/>
              </w:rPr>
              <w:tab/>
              <w:t xml:space="preserve">&lt;Date&gt;&lt;Title&gt;&lt;Protective Marking&gt; </w:t>
            </w:r>
          </w:p>
          <w:p>
            <w:pPr>
              <w:pStyle w:val="TableParagraph"/>
              <w:spacing w:lineRule="auto" w:line="530"/>
              <w:ind w:start="103" w:end="388"/>
              <w:rPr>
                <w:rFonts w:ascii="Myriad Pro Light;Segoe UI Light" w:hAnsi="Myriad Pro Light;Segoe UI Light" w:eastAsia="Myriad Pro Light;Segoe UI Light" w:cs="Myriad Pro Light;Segoe UI Light"/>
                <w:b/>
              </w:rPr>
            </w:pPr>
            <w:r>
              <w:rPr>
                <w:rFonts w:ascii="Myriad Pro Light;Segoe UI Light" w:hAnsi="Myriad Pro Light;Segoe UI Light"/>
                <w:color w:val="1D1D1B"/>
              </w:rPr>
              <w:tab/>
            </w:r>
            <w:r>
              <w:rPr>
                <w:rFonts w:ascii="Myriad Pro Light;Segoe UI Light" w:hAnsi="Myriad Pro Light;Segoe UI Light"/>
                <w:b/>
                <w:color w:val="1D1D1B"/>
              </w:rPr>
              <w:t>20160830-Title as detailed</w:t>
            </w:r>
            <w:r>
              <w:rPr>
                <w:rFonts w:ascii="Myriad Pro Light;Segoe UI Light" w:hAnsi="Myriad Pro Light;Segoe UI Light"/>
                <w:b/>
                <w:color w:val="1D1D1B"/>
                <w:spacing w:val="-13"/>
              </w:rPr>
              <w:t xml:space="preserve"> </w:t>
            </w:r>
            <w:r>
              <w:rPr>
                <w:rFonts w:ascii="Myriad Pro Light;Segoe UI Light" w:hAnsi="Myriad Pro Light;Segoe UI Light"/>
                <w:b/>
                <w:color w:val="1D1D1B"/>
              </w:rPr>
              <w:t>below-OS MEDICAL</w:t>
            </w:r>
          </w:p>
          <w:p>
            <w:pPr>
              <w:pStyle w:val="TableParagraph"/>
              <w:spacing w:before="44" w:after="0"/>
              <w:ind w:start="103" w:end="0"/>
              <w:rPr>
                <w:rFonts w:ascii="Myriad Pro Light;Segoe UI Light" w:hAnsi="Myriad Pro Light;Segoe UI Light"/>
                <w:color w:val="1D1D1B"/>
              </w:rPr>
            </w:pPr>
            <w:r>
              <w:rPr>
                <w:rFonts w:ascii="Myriad Pro Light;Segoe UI Light" w:hAnsi="Myriad Pro Light;Segoe UI Light"/>
                <w:color w:val="1D1D1B"/>
              </w:rPr>
              <w:t>The title of the document will be from one of the following</w:t>
            </w:r>
            <w:r>
              <w:rPr>
                <w:rFonts w:ascii="Myriad Pro Light;Segoe UI Light" w:hAnsi="Myriad Pro Light;Segoe UI Light"/>
                <w:color w:val="1D1D1B"/>
                <w:spacing w:val="-7"/>
              </w:rPr>
              <w:t xml:space="preserve"> </w:t>
            </w:r>
            <w:r>
              <w:rPr>
                <w:rFonts w:ascii="Myriad Pro Light;Segoe UI Light" w:hAnsi="Myriad Pro Light;Segoe UI Light"/>
                <w:color w:val="1D1D1B"/>
              </w:rPr>
              <w:t>descriptions:</w:t>
            </w:r>
          </w:p>
          <w:p>
            <w:pPr>
              <w:pStyle w:val="TableParagraph"/>
              <w:spacing w:before="44" w:after="0"/>
              <w:ind w:start="103" w:end="0"/>
              <w:rPr>
                <w:rFonts w:ascii="Myriad Pro Light;Segoe UI Light" w:hAnsi="Myriad Pro Light;Segoe UI Light" w:eastAsia="Myriad Pro Light;Segoe UI Light" w:cs="Myriad Pro Light;Segoe UI Light"/>
                <w:color w:val="1D1D1B"/>
              </w:rPr>
            </w:pPr>
            <w:r>
              <w:rPr>
                <w:rFonts w:eastAsia="Myriad Pro Light;Segoe UI Light" w:cs="Myriad Pro Light;Segoe UI Light" w:ascii="Myriad Pro Light;Segoe UI Light" w:hAnsi="Myriad Pro Light;Segoe UI Light"/>
                <w:color w:val="1D1D1B"/>
              </w:rPr>
            </w:r>
          </w:p>
          <w:p>
            <w:pPr>
              <w:pStyle w:val="TableParagraph"/>
              <w:spacing w:before="44" w:after="0"/>
              <w:ind w:start="103" w:end="0"/>
              <w:rPr/>
            </w:pPr>
            <w:r>
              <w:rPr>
                <w:rFonts w:ascii="Myriad Pro Light;Segoe UI Light" w:hAnsi="Myriad Pro Light;Segoe UI Light"/>
                <w:color w:val="1D1D1B"/>
              </w:rPr>
              <w:t>IMB</w:t>
            </w:r>
            <w:r>
              <w:rPr>
                <w:rFonts w:ascii="Myriad Pro Light;Segoe UI Light" w:hAnsi="Myriad Pro Light;Segoe UI Light"/>
                <w:color w:val="1D1D1B"/>
                <w:spacing w:val="2"/>
              </w:rPr>
              <w:t xml:space="preserve"> </w:t>
            </w:r>
            <w:r>
              <w:rPr>
                <w:rFonts w:ascii="Myriad Pro Light;Segoe UI Light" w:hAnsi="Myriad Pro Light;Segoe UI Light"/>
                <w:color w:val="1D1D1B"/>
              </w:rPr>
              <w:t>Initial</w:t>
            </w:r>
          </w:p>
          <w:p>
            <w:pPr>
              <w:pStyle w:val="TableParagraph"/>
              <w:spacing w:before="44" w:after="0"/>
              <w:ind w:start="103" w:end="0"/>
              <w:rPr/>
            </w:pPr>
            <w:r>
              <w:rPr>
                <w:rFonts w:ascii="Myriad Pro Light;Segoe UI Light" w:hAnsi="Myriad Pro Light;Segoe UI Light"/>
                <w:color w:val="1D1D1B"/>
              </w:rPr>
              <w:t>IMB</w:t>
            </w:r>
            <w:r>
              <w:rPr>
                <w:rFonts w:ascii="Myriad Pro Light;Segoe UI Light" w:hAnsi="Myriad Pro Light;Segoe UI Light"/>
                <w:color w:val="1D1D1B"/>
                <w:spacing w:val="-2"/>
              </w:rPr>
              <w:t xml:space="preserve"> </w:t>
            </w:r>
            <w:r>
              <w:rPr>
                <w:rFonts w:ascii="Myriad Pro Light;Segoe UI Light" w:hAnsi="Myriad Pro Light;Segoe UI Light"/>
                <w:color w:val="1D1D1B"/>
              </w:rPr>
              <w:t xml:space="preserve">Continuation </w:t>
            </w:r>
          </w:p>
          <w:p>
            <w:pPr>
              <w:pStyle w:val="TableParagraph"/>
              <w:spacing w:before="44" w:after="0"/>
              <w:ind w:start="103" w:end="0"/>
              <w:rPr/>
            </w:pPr>
            <w:r>
              <w:rPr>
                <w:rFonts w:ascii="Myriad Pro Light;Segoe UI Light" w:hAnsi="Myriad Pro Light;Segoe UI Light"/>
                <w:color w:val="1D1D1B"/>
              </w:rPr>
              <w:t>IMB</w:t>
            </w:r>
            <w:r>
              <w:rPr>
                <w:rFonts w:ascii="Myriad Pro Light;Segoe UI Light" w:hAnsi="Myriad Pro Light;Segoe UI Light"/>
                <w:color w:val="1D1D1B"/>
                <w:spacing w:val="-2"/>
              </w:rPr>
              <w:t xml:space="preserve"> </w:t>
            </w:r>
            <w:r>
              <w:rPr>
                <w:rFonts w:ascii="Myriad Pro Light;Segoe UI Light" w:hAnsi="Myriad Pro Light;Segoe UI Light"/>
                <w:color w:val="1D1D1B"/>
              </w:rPr>
              <w:t xml:space="preserve">Upgrade </w:t>
            </w:r>
          </w:p>
          <w:p>
            <w:pPr>
              <w:pStyle w:val="TableParagraph"/>
              <w:spacing w:before="44" w:after="0"/>
              <w:ind w:start="103" w:end="0"/>
              <w:rPr/>
            </w:pPr>
            <w:r>
              <w:rPr>
                <w:rFonts w:ascii="Myriad Pro Light;Segoe UI Light" w:hAnsi="Myriad Pro Light;Segoe UI Light"/>
                <w:color w:val="1D1D1B"/>
              </w:rPr>
              <w:t>IMB</w:t>
            </w:r>
            <w:r>
              <w:rPr>
                <w:rFonts w:ascii="Myriad Pro Light;Segoe UI Light" w:hAnsi="Myriad Pro Light;Segoe UI Light"/>
                <w:color w:val="1D1D1B"/>
                <w:spacing w:val="-2"/>
              </w:rPr>
              <w:t xml:space="preserve"> </w:t>
            </w:r>
            <w:r>
              <w:rPr>
                <w:rFonts w:ascii="Myriad Pro Light;Segoe UI Light" w:hAnsi="Myriad Pro Light;Segoe UI Light"/>
                <w:color w:val="1D1D1B"/>
              </w:rPr>
              <w:t>Geographical</w:t>
            </w:r>
          </w:p>
          <w:p>
            <w:pPr>
              <w:pStyle w:val="TableParagraph"/>
              <w:spacing w:before="44" w:after="0"/>
              <w:ind w:start="103" w:end="0"/>
              <w:rPr/>
            </w:pPr>
            <w:r>
              <w:rPr>
                <w:rFonts w:ascii="Myriad Pro Light;Segoe UI Light" w:hAnsi="Myriad Pro Light;Segoe UI Light"/>
                <w:color w:val="1D1D1B"/>
              </w:rPr>
              <w:t>IMB</w:t>
            </w:r>
            <w:r>
              <w:rPr>
                <w:rFonts w:ascii="Myriad Pro Light;Segoe UI Light" w:hAnsi="Myriad Pro Light;Segoe UI Light"/>
                <w:color w:val="1D1D1B"/>
                <w:spacing w:val="-4"/>
              </w:rPr>
              <w:t xml:space="preserve"> </w:t>
            </w:r>
            <w:r>
              <w:rPr>
                <w:rFonts w:ascii="Myriad Pro Light;Segoe UI Light" w:hAnsi="Myriad Pro Light;Segoe UI Light"/>
                <w:color w:val="1D1D1B"/>
              </w:rPr>
              <w:t xml:space="preserve">Non-Effective </w:t>
            </w:r>
          </w:p>
          <w:p>
            <w:pPr>
              <w:pStyle w:val="TableParagraph"/>
              <w:spacing w:before="44" w:after="0"/>
              <w:ind w:start="103" w:end="0"/>
              <w:rPr>
                <w:rFonts w:ascii="Myriad Pro Light;Segoe UI Light" w:hAnsi="Myriad Pro Light;Segoe UI Light"/>
                <w:color w:val="1D1D1B"/>
              </w:rPr>
            </w:pPr>
            <w:r>
              <w:rPr>
                <w:rFonts w:ascii="Myriad Pro Light;Segoe UI Light" w:hAnsi="Myriad Pro Light;Segoe UI Light"/>
                <w:color w:val="1D1D1B"/>
              </w:rPr>
              <w:t>IMB Exceptional</w:t>
            </w:r>
            <w:r>
              <w:rPr>
                <w:rFonts w:ascii="Myriad Pro Light;Segoe UI Light" w:hAnsi="Myriad Pro Light;Segoe UI Light"/>
                <w:color w:val="1D1D1B"/>
                <w:spacing w:val="-2"/>
              </w:rPr>
              <w:t xml:space="preserve"> </w:t>
            </w:r>
            <w:r>
              <w:rPr>
                <w:rFonts w:ascii="Myriad Pro Light;Segoe UI Light" w:hAnsi="Myriad Pro Light;Segoe UI Light"/>
                <w:color w:val="1D1D1B"/>
              </w:rPr>
              <w:t>Extension</w:t>
            </w:r>
          </w:p>
          <w:p>
            <w:pPr>
              <w:pStyle w:val="TableParagraph"/>
              <w:spacing w:before="44" w:after="0"/>
              <w:ind w:start="103" w:end="0"/>
              <w:rPr>
                <w:rFonts w:ascii="Myriad Pro Light;Segoe UI Light" w:hAnsi="Myriad Pro Light;Segoe UI Light"/>
                <w:color w:val="1D1D1B"/>
              </w:rPr>
            </w:pPr>
            <w:r>
              <w:rPr>
                <w:rFonts w:ascii="Myriad Pro Light;Segoe UI Light" w:hAnsi="Myriad Pro Light;Segoe UI Light"/>
                <w:color w:val="1D1D1B"/>
              </w:rPr>
            </w:r>
          </w:p>
          <w:p>
            <w:pPr>
              <w:pStyle w:val="TableParagraph"/>
              <w:spacing w:before="44" w:after="0"/>
              <w:ind w:start="103" w:end="0"/>
              <w:rPr>
                <w:rFonts w:ascii="Myriad Pro Light;Segoe UI Light" w:hAnsi="Myriad Pro Light;Segoe UI Light"/>
                <w:color w:val="1D1D1B"/>
              </w:rPr>
            </w:pPr>
            <w:r>
              <w:rPr>
                <w:rFonts w:eastAsia="Myriad Pro Light;Segoe UI Light" w:cs="Myriad Pro Light;Segoe UI Light" w:ascii="Myriad Pro Light;Segoe UI Light" w:hAnsi="Myriad Pro Light;Segoe UI Light"/>
                <w:color w:val="1D1D1B"/>
              </w:rPr>
              <w:t xml:space="preserve"> </w:t>
            </w:r>
          </w:p>
          <w:p>
            <w:pPr>
              <w:pStyle w:val="TableParagraph"/>
              <w:spacing w:before="44" w:after="0"/>
              <w:ind w:start="103" w:end="0"/>
              <w:rPr>
                <w:rFonts w:ascii="Myriad Pro Light;Segoe UI Light" w:hAnsi="Myriad Pro Light;Segoe UI Light"/>
                <w:color w:val="1D1D1B"/>
              </w:rPr>
            </w:pPr>
            <w:r>
              <w:rPr>
                <w:rFonts w:ascii="Myriad Pro Light;Segoe UI Light" w:hAnsi="Myriad Pro Light;Segoe UI Light"/>
                <w:color w:val="1D1D1B"/>
              </w:rPr>
            </w:r>
          </w:p>
          <w:p>
            <w:pPr>
              <w:pStyle w:val="TableParagraph"/>
              <w:spacing w:before="44" w:after="0"/>
              <w:ind w:start="103"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IMB Request for</w:t>
            </w:r>
            <w:r>
              <w:rPr>
                <w:rFonts w:ascii="Myriad Pro Light;Segoe UI Light" w:hAnsi="Myriad Pro Light;Segoe UI Light"/>
                <w:color w:val="1D1D1B"/>
                <w:spacing w:val="-5"/>
              </w:rPr>
              <w:t xml:space="preserve"> </w:t>
            </w:r>
            <w:r>
              <w:rPr>
                <w:rFonts w:ascii="Myriad Pro Light;Segoe UI Light" w:hAnsi="Myriad Pro Light;Segoe UI Light"/>
                <w:color w:val="1D1D1B"/>
              </w:rPr>
              <w:t>Advice</w:t>
            </w:r>
          </w:p>
        </w:tc>
      </w:tr>
      <w:tr>
        <w:trPr>
          <w:trHeight w:val="300" w:hRule="exact"/>
        </w:trPr>
        <w:tc>
          <w:tcPr>
            <w:tcW w:w="2031" w:type="dxa"/>
            <w:tcBorders>
              <w:start w:val="single" w:sz="8" w:space="0" w:color="1D1D1B"/>
              <w:bottom w:val="single" w:sz="8" w:space="0" w:color="1D1D1B"/>
              <w:end w:val="single" w:sz="8" w:space="0" w:color="1D1D1B"/>
            </w:tcBorders>
          </w:tcPr>
          <w:p>
            <w:pPr>
              <w:pStyle w:val="Normal"/>
              <w:rPr/>
            </w:pPr>
            <w:r>
              <w:rPr>
                <w:rFonts w:eastAsia="Myriad Pro Semibold;Segoe UI" w:cs="Myriad Pro Semibold;Segoe UI" w:ascii="Myriad Pro Semibold;Segoe UI" w:hAnsi="Myriad Pro Semibold;Segoe UI"/>
                <w:b/>
                <w:color w:val="1D1D1B"/>
              </w:rPr>
              <w:t xml:space="preserve"> </w:t>
            </w:r>
            <w:r>
              <w:rPr>
                <w:rFonts w:ascii="Myriad Pro Semibold;Segoe UI" w:hAnsi="Myriad Pro Semibold;Segoe UI"/>
                <w:b/>
                <w:color w:val="1D1D1B"/>
              </w:rPr>
              <w:t>Assign</w:t>
            </w:r>
            <w:r>
              <w:rPr>
                <w:rFonts w:ascii="Myriad Pro Semibold;Segoe UI" w:hAnsi="Myriad Pro Semibold;Segoe UI"/>
                <w:b/>
                <w:color w:val="1D1D1B"/>
                <w:spacing w:val="-6"/>
              </w:rPr>
              <w:t xml:space="preserve"> </w:t>
            </w:r>
            <w:r>
              <w:rPr>
                <w:rFonts w:ascii="Myriad Pro Semibold;Segoe UI" w:hAnsi="Myriad Pro Semibold;Segoe UI"/>
                <w:b/>
                <w:color w:val="1D1D1B"/>
              </w:rPr>
              <w:t>Date</w:t>
            </w:r>
          </w:p>
        </w:tc>
        <w:tc>
          <w:tcPr>
            <w:tcW w:w="6916" w:type="dxa"/>
            <w:tcBorders>
              <w:start w:val="single" w:sz="8" w:space="0" w:color="1D1D1B"/>
              <w:bottom w:val="single" w:sz="8" w:space="0" w:color="1D1D1B"/>
              <w:end w:val="single" w:sz="8" w:space="0" w:color="1D1D1B"/>
            </w:tcBorders>
          </w:tcPr>
          <w:p>
            <w:pPr>
              <w:pStyle w:val="TableParagraph"/>
              <w:spacing w:before="21" w:after="0"/>
              <w:ind w:start="145" w:end="0"/>
              <w:rPr/>
            </w:pPr>
            <w:r>
              <w:rPr>
                <w:rFonts w:ascii="Myriad Pro Light;Segoe UI Light" w:hAnsi="Myriad Pro Light;Segoe UI Light"/>
                <w:color w:val="1D1D1B"/>
              </w:rPr>
              <w:t>Date of Informal Medical Board or Request for</w:t>
            </w:r>
            <w:r>
              <w:rPr>
                <w:rFonts w:ascii="Myriad Pro Light;Segoe UI Light" w:hAnsi="Myriad Pro Light;Segoe UI Light"/>
                <w:color w:val="1D1D1B"/>
                <w:spacing w:val="-3"/>
              </w:rPr>
              <w:t xml:space="preserve"> </w:t>
            </w:r>
            <w:r>
              <w:rPr>
                <w:rFonts w:ascii="Myriad Pro Light;Segoe UI Light" w:hAnsi="Myriad Pro Light;Segoe UI Light"/>
                <w:color w:val="1D1D1B"/>
              </w:rPr>
              <w:t>Extension</w:t>
            </w:r>
          </w:p>
        </w:tc>
      </w:tr>
      <w:tr>
        <w:trPr>
          <w:trHeight w:val="300" w:hRule="exact"/>
        </w:trPr>
        <w:tc>
          <w:tcPr>
            <w:tcW w:w="2031" w:type="dxa"/>
            <w:tcBorders>
              <w:start w:val="single" w:sz="8" w:space="0" w:color="1D1D1B"/>
              <w:bottom w:val="single" w:sz="8" w:space="0" w:color="1D1D1B"/>
              <w:end w:val="single" w:sz="8" w:space="0" w:color="1D1D1B"/>
            </w:tcBorders>
          </w:tcPr>
          <w:p>
            <w:pPr>
              <w:pStyle w:val="Normal"/>
              <w:rPr>
                <w:rFonts w:ascii="Myriad Pro Semibold;Segoe UI" w:hAnsi="Myriad Pro Semibold;Segoe UI"/>
                <w:b/>
                <w:color w:val="1D1D1B"/>
              </w:rPr>
            </w:pPr>
            <w:r>
              <w:rPr>
                <w:rFonts w:eastAsia="Myriad Pro Semibold;Segoe UI" w:cs="Myriad Pro Semibold;Segoe UI" w:ascii="Myriad Pro Semibold;Segoe UI" w:hAnsi="Myriad Pro Semibold;Segoe UI"/>
                <w:b/>
                <w:color w:val="1D1D1B"/>
              </w:rPr>
              <w:t xml:space="preserve"> </w:t>
            </w:r>
            <w:r>
              <w:rPr>
                <w:rFonts w:ascii="Myriad Pro Semibold;Segoe UI" w:hAnsi="Myriad Pro Semibold;Segoe UI"/>
                <w:b/>
                <w:color w:val="1D1D1B"/>
              </w:rPr>
              <w:t>Description</w:t>
            </w:r>
          </w:p>
        </w:tc>
        <w:tc>
          <w:tcPr>
            <w:tcW w:w="6916" w:type="dxa"/>
            <w:tcBorders>
              <w:start w:val="single" w:sz="8" w:space="0" w:color="1D1D1B"/>
              <w:bottom w:val="single" w:sz="8" w:space="0" w:color="1D1D1B"/>
              <w:end w:val="single" w:sz="8" w:space="0" w:color="1D1D1B"/>
            </w:tcBorders>
          </w:tcPr>
          <w:p>
            <w:pPr>
              <w:pStyle w:val="TableParagraph"/>
              <w:spacing w:before="21" w:after="0"/>
              <w:ind w:start="145" w:end="0"/>
              <w:rPr/>
            </w:pPr>
            <w:r>
              <w:rPr>
                <w:rFonts w:ascii="Myriad Pro Light;Segoe UI Light" w:hAnsi="Myriad Pro Light;Segoe UI Light"/>
                <w:color w:val="1D1D1B"/>
              </w:rPr>
              <w:t>F Med</w:t>
            </w:r>
            <w:r>
              <w:rPr>
                <w:rFonts w:ascii="Myriad Pro Light;Segoe UI Light" w:hAnsi="Myriad Pro Light;Segoe UI Light"/>
                <w:color w:val="1D1D1B"/>
                <w:spacing w:val="2"/>
              </w:rPr>
              <w:t xml:space="preserve"> </w:t>
            </w:r>
            <w:r>
              <w:rPr>
                <w:rFonts w:ascii="Myriad Pro Light;Segoe UI Light" w:hAnsi="Myriad Pro Light;Segoe UI Light"/>
                <w:color w:val="1D1D1B"/>
              </w:rPr>
              <w:t>23</w:t>
            </w:r>
          </w:p>
        </w:tc>
      </w:tr>
      <w:tr>
        <w:trPr>
          <w:trHeight w:val="300" w:hRule="exact"/>
        </w:trPr>
        <w:tc>
          <w:tcPr>
            <w:tcW w:w="2031" w:type="dxa"/>
            <w:tcBorders>
              <w:start w:val="single" w:sz="8" w:space="0" w:color="1D1D1B"/>
              <w:bottom w:val="single" w:sz="8" w:space="0" w:color="1D1D1B"/>
              <w:end w:val="single" w:sz="8" w:space="0" w:color="1D1D1B"/>
            </w:tcBorders>
          </w:tcPr>
          <w:p>
            <w:pPr>
              <w:pStyle w:val="Normal"/>
              <w:rPr/>
            </w:pPr>
            <w:r>
              <w:rPr>
                <w:rFonts w:eastAsia="Myriad Pro Semibold;Segoe UI" w:cs="Myriad Pro Semibold;Segoe UI" w:ascii="Myriad Pro Semibold;Segoe UI" w:hAnsi="Myriad Pro Semibold;Segoe UI"/>
                <w:b/>
                <w:color w:val="1D1D1B"/>
              </w:rPr>
              <w:t xml:space="preserve"> </w:t>
            </w:r>
            <w:r>
              <w:rPr>
                <w:rFonts w:ascii="Myriad Pro Semibold;Segoe UI" w:hAnsi="Myriad Pro Semibold;Segoe UI"/>
                <w:b/>
                <w:color w:val="1D1D1B"/>
              </w:rPr>
              <w:t>Read</w:t>
            </w:r>
            <w:r>
              <w:rPr>
                <w:rFonts w:ascii="Myriad Pro Semibold;Segoe UI" w:hAnsi="Myriad Pro Semibold;Segoe UI"/>
                <w:b/>
                <w:color w:val="1D1D1B"/>
                <w:spacing w:val="-3"/>
              </w:rPr>
              <w:t xml:space="preserve"> </w:t>
            </w:r>
            <w:r>
              <w:rPr>
                <w:rFonts w:ascii="Myriad Pro Semibold;Segoe UI" w:hAnsi="Myriad Pro Semibold;Segoe UI"/>
                <w:b/>
                <w:color w:val="1D1D1B"/>
              </w:rPr>
              <w:t>Code</w:t>
            </w:r>
          </w:p>
        </w:tc>
        <w:tc>
          <w:tcPr>
            <w:tcW w:w="6916" w:type="dxa"/>
            <w:tcBorders>
              <w:start w:val="single" w:sz="8" w:space="0" w:color="1D1D1B"/>
              <w:bottom w:val="single" w:sz="8" w:space="0" w:color="1D1D1B"/>
              <w:end w:val="single" w:sz="8" w:space="0" w:color="1D1D1B"/>
            </w:tcBorders>
          </w:tcPr>
          <w:p>
            <w:pPr>
              <w:pStyle w:val="TableParagraph"/>
              <w:spacing w:before="21" w:after="0"/>
              <w:ind w:start="145" w:end="0"/>
              <w:rPr/>
            </w:pPr>
            <w:r>
              <w:rPr>
                <w:rFonts w:ascii="Myriad Pro Light;Segoe UI Light" w:hAnsi="Myriad Pro Light;Segoe UI Light"/>
                <w:color w:val="1D1D1B"/>
              </w:rPr>
              <w:t xml:space="preserve">TRIQQRE1 Refer </w:t>
            </w:r>
            <w:r>
              <w:rPr>
                <w:rFonts w:ascii="Myriad Pro Light;Segoe UI Light" w:hAnsi="Myriad Pro Light;Segoe UI Light"/>
                <w:color w:val="1D1D1B"/>
                <w:spacing w:val="-6"/>
              </w:rPr>
              <w:t xml:space="preserve">To </w:t>
            </w:r>
            <w:r>
              <w:rPr>
                <w:rFonts w:ascii="Myriad Pro Light;Segoe UI Light" w:hAnsi="Myriad Pro Light;Segoe UI Light"/>
                <w:color w:val="1D1D1B"/>
              </w:rPr>
              <w:t>Medical</w:t>
            </w:r>
            <w:r>
              <w:rPr>
                <w:rFonts w:ascii="Myriad Pro Light;Segoe UI Light" w:hAnsi="Myriad Pro Light;Segoe UI Light"/>
                <w:color w:val="1D1D1B"/>
                <w:spacing w:val="-6"/>
              </w:rPr>
              <w:t xml:space="preserve"> </w:t>
            </w:r>
            <w:r>
              <w:rPr>
                <w:rFonts w:ascii="Myriad Pro Light;Segoe UI Light" w:hAnsi="Myriad Pro Light;Segoe UI Light"/>
                <w:color w:val="1D1D1B"/>
              </w:rPr>
              <w:t>Boards</w:t>
            </w:r>
          </w:p>
        </w:tc>
      </w:tr>
    </w:tbl>
    <w:p>
      <w:pPr>
        <w:pStyle w:val="Normal"/>
        <w:spacing w:before="75" w:after="0"/>
        <w:ind w:start="2127" w:end="1134"/>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0"/>
          <w:numId w:val="4"/>
        </w:numPr>
        <w:tabs>
          <w:tab w:val="clear" w:pos="720"/>
          <w:tab w:val="left" w:pos="2402" w:leader="none"/>
        </w:tabs>
        <w:spacing w:lineRule="auto" w:line="257" w:before="69" w:after="0"/>
        <w:ind w:hanging="256" w:start="2120" w:end="1551"/>
        <w:jc w:val="both"/>
        <w:rPr>
          <w:rFonts w:ascii="Myriad Pro Light;Segoe UI Light" w:hAnsi="Myriad Pro Light;Segoe UI Light" w:eastAsia="Myriad Pro Light;Segoe UI Light" w:cs="Myriad Pro Light;Segoe UI Light"/>
        </w:rPr>
      </w:pPr>
      <w:r>
        <w:rPr>
          <w:rFonts w:ascii="Myriad Pro Semibold;Segoe UI" w:hAnsi="Myriad Pro Semibold;Segoe UI"/>
          <w:b/>
          <w:color w:val="1D1D1B"/>
        </w:rPr>
        <w:t xml:space="preserve">Forwarding the Electronic Referral. </w:t>
      </w:r>
      <w:r>
        <w:rPr>
          <w:rFonts w:ascii="Myriad Pro Light;Segoe UI Light" w:hAnsi="Myriad Pro Light;Segoe UI Light"/>
          <w:color w:val="1D1D1B"/>
        </w:rPr>
        <w:t>Once the completed documentation has been scrutinised</w:t>
      </w:r>
      <w:r>
        <w:rPr>
          <w:rFonts w:ascii="Myriad Pro Light;Segoe UI Light" w:hAnsi="Myriad Pro Light;Segoe UI Light"/>
          <w:color w:val="1D1D1B"/>
          <w:spacing w:val="-12"/>
        </w:rPr>
        <w:t xml:space="preserve"> </w:t>
      </w:r>
      <w:r>
        <w:rPr>
          <w:rFonts w:ascii="Myriad Pro Light;Segoe UI Light" w:hAnsi="Myriad Pro Light;Segoe UI Light"/>
          <w:color w:val="1D1D1B"/>
        </w:rPr>
        <w:t>by the Practice Manager or nominated deputy and the attachments have been added to the consultation, an electronic referral should be completed as</w:t>
      </w:r>
      <w:r>
        <w:rPr>
          <w:rFonts w:ascii="Myriad Pro Light;Segoe UI Light" w:hAnsi="Myriad Pro Light;Segoe UI Light"/>
          <w:color w:val="1D1D1B"/>
          <w:spacing w:val="-15"/>
        </w:rPr>
        <w:t xml:space="preserve"> </w:t>
      </w:r>
      <w:r>
        <w:rPr>
          <w:rFonts w:ascii="Myriad Pro Light;Segoe UI Light" w:hAnsi="Myriad Pro Light;Segoe UI Light"/>
          <w:color w:val="1D1D1B"/>
        </w:rPr>
        <w:t>follows:</w:t>
      </w:r>
    </w:p>
    <w:p>
      <w:pPr>
        <w:pStyle w:val="ColorfulList-Accent11"/>
        <w:tabs>
          <w:tab w:val="clear" w:pos="720"/>
          <w:tab w:val="left" w:pos="2402" w:leader="none"/>
        </w:tabs>
        <w:spacing w:lineRule="auto" w:line="257" w:before="69" w:after="0"/>
        <w:ind w:start="2117" w:end="850"/>
        <w:jc w:val="both"/>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4"/>
        </w:numPr>
        <w:tabs>
          <w:tab w:val="clear" w:pos="720"/>
          <w:tab w:val="left" w:pos="2685" w:leader="none"/>
        </w:tabs>
        <w:spacing w:before="4" w:after="0"/>
        <w:ind w:hanging="283" w:start="2687" w:end="85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Ensure that the individual’s medical record is</w:t>
      </w:r>
      <w:r>
        <w:rPr>
          <w:rFonts w:eastAsia="Myriad Pro Light;Segoe UI Light" w:cs="Myriad Pro Light;Segoe UI Light" w:ascii="Myriad Pro Light;Segoe UI Light" w:hAnsi="Myriad Pro Light;Segoe UI Light"/>
          <w:color w:val="1D1D1B"/>
          <w:spacing w:val="-24"/>
        </w:rPr>
        <w:t xml:space="preserve"> </w:t>
      </w:r>
      <w:r>
        <w:rPr>
          <w:rFonts w:eastAsia="Myriad Pro Light;Segoe UI Light" w:cs="Myriad Pro Light;Segoe UI Light" w:ascii="Myriad Pro Light;Segoe UI Light" w:hAnsi="Myriad Pro Light;Segoe UI Light"/>
          <w:color w:val="1D1D1B"/>
        </w:rPr>
        <w:t>active.</w:t>
      </w:r>
    </w:p>
    <w:p>
      <w:pPr>
        <w:pStyle w:val="ColorfulList-Accent11"/>
        <w:tabs>
          <w:tab w:val="clear" w:pos="720"/>
          <w:tab w:val="left" w:pos="2685" w:leader="none"/>
        </w:tabs>
        <w:spacing w:before="4" w:after="0"/>
        <w:ind w:start="2687" w:end="850"/>
        <w:rPr>
          <w:rFonts w:ascii="Myriad Pro Light;Segoe UI Light" w:hAnsi="Myriad Pro Light;Segoe UI Light" w:eastAsia="Myriad Pro Light;Segoe UI Light" w:cs="Myriad Pro Light;Segoe UI Light"/>
          <w:color w:val="1D1D1B"/>
          <w:sz w:val="24"/>
          <w:szCs w:val="24"/>
        </w:rPr>
      </w:pPr>
      <w:r>
        <w:rPr>
          <w:rFonts w:eastAsia="Myriad Pro Light;Segoe UI Light" w:cs="Myriad Pro Light;Segoe UI Light" w:ascii="Myriad Pro Light;Segoe UI Light" w:hAnsi="Myriad Pro Light;Segoe UI Light"/>
          <w:color w:val="1D1D1B"/>
          <w:sz w:val="24"/>
          <w:szCs w:val="24"/>
        </w:rPr>
      </w:r>
    </w:p>
    <w:p>
      <w:pPr>
        <w:pStyle w:val="Normal"/>
        <w:spacing w:before="75" w:after="0"/>
        <w:ind w:start="2120" w:end="2118"/>
        <w:jc w:val="end"/>
        <w:rPr>
          <w:rFonts w:ascii="Myriad Pro;Segoe UI" w:hAnsi="Myriad Pro;Segoe UI" w:eastAsia="Myriad Pro Light;Segoe UI Light" w:cs="Myriad Pro Light;Segoe UI Light"/>
          <w:color w:val="1D1D1B"/>
          <w:sz w:val="16"/>
          <w:szCs w:val="16"/>
        </w:rPr>
      </w:pPr>
      <w:r>
        <w:rPr>
          <w:rFonts w:eastAsia="Myriad Pro Light;Segoe UI Light" w:cs="Myriad Pro Light;Segoe UI Light" w:ascii="Myriad Pro;Segoe UI" w:hAnsi="Myriad Pro;Segoe UI"/>
          <w:color w:val="1D1D1B"/>
          <w:sz w:val="16"/>
          <w:szCs w:val="16"/>
        </w:rPr>
      </w:r>
    </w:p>
    <w:p>
      <w:pPr>
        <w:pStyle w:val="Normal"/>
        <w:spacing w:before="75" w:after="0"/>
        <w:ind w:start="2120" w:end="2118"/>
        <w:jc w:val="end"/>
        <w:rPr>
          <w:rFonts w:ascii="Myriad Pro;Segoe UI" w:hAnsi="Myriad Pro;Segoe UI"/>
          <w:color w:val="1D1D1B"/>
          <w:sz w:val="16"/>
          <w:szCs w:val="16"/>
        </w:rPr>
      </w:pPr>
      <w:r>
        <w:rPr>
          <w:rFonts w:ascii="Myriad Pro;Segoe UI" w:hAnsi="Myriad Pro;Segoe UI"/>
          <w:color w:val="1D1D1B"/>
          <w:sz w:val="16"/>
          <w:szCs w:val="16"/>
        </w:rPr>
      </w:r>
    </w:p>
    <w:p>
      <w:pPr>
        <w:pStyle w:val="Normal"/>
        <w:spacing w:before="75" w:after="0"/>
        <w:ind w:start="2120" w:end="2118"/>
        <w:jc w:val="end"/>
        <w:rPr>
          <w:rFonts w:ascii="Myriad Pro;Segoe UI" w:hAnsi="Myriad Pro;Segoe UI"/>
          <w:color w:val="1D1D1B"/>
          <w:sz w:val="16"/>
          <w:szCs w:val="16"/>
        </w:rPr>
      </w:pPr>
      <w:r>
        <w:rPr>
          <w:rFonts w:ascii="Myriad Pro;Segoe UI" w:hAnsi="Myriad Pro;Segoe UI"/>
          <w:color w:val="1D1D1B"/>
          <w:sz w:val="16"/>
          <w:szCs w:val="16"/>
        </w:rPr>
      </w:r>
    </w:p>
    <w:p>
      <w:pPr>
        <w:pStyle w:val="ColorfulList-Accent11"/>
        <w:tabs>
          <w:tab w:val="clear" w:pos="720"/>
          <w:tab w:val="left" w:pos="2685" w:leader="none"/>
        </w:tabs>
        <w:spacing w:before="4" w:after="0"/>
        <w:ind w:start="2687" w:end="850"/>
        <w:rPr>
          <w:rFonts w:ascii="Myriad Pro Light;Segoe UI Light" w:hAnsi="Myriad Pro Light;Segoe UI Light" w:eastAsia="Myriad Pro Light;Segoe UI Light" w:cs="Myriad Pro Light;Segoe UI Light"/>
          <w:color w:val="1D1D1B"/>
          <w:sz w:val="24"/>
          <w:szCs w:val="24"/>
        </w:rPr>
      </w:pPr>
      <w:r>
        <w:rPr>
          <w:rFonts w:eastAsia="Myriad Pro Light;Segoe UI Light" w:cs="Myriad Pro Light;Segoe UI Light" w:ascii="Myriad Pro Light;Segoe UI Light" w:hAnsi="Myriad Pro Light;Segoe UI Light"/>
          <w:color w:val="1D1D1B"/>
          <w:sz w:val="24"/>
          <w:szCs w:val="24"/>
        </w:rPr>
      </w:r>
    </w:p>
    <w:p>
      <w:pPr>
        <w:pStyle w:val="ColorfulList-Accent11"/>
        <w:numPr>
          <w:ilvl w:val="1"/>
          <w:numId w:val="4"/>
        </w:numPr>
        <w:tabs>
          <w:tab w:val="clear" w:pos="720"/>
          <w:tab w:val="left" w:pos="2685" w:leader="none"/>
        </w:tabs>
        <w:spacing w:before="20" w:after="0"/>
        <w:ind w:hanging="0" w:start="2410" w:end="85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spacing w:val="-3"/>
        </w:rPr>
        <w:t xml:space="preserve">The referral can be completed either from within the MO’s consultation or external by adding a new referral from the </w:t>
      </w:r>
      <w:r>
        <w:rPr>
          <w:rFonts w:ascii="Myriad Pro Light;Segoe UI Light" w:hAnsi="Myriad Pro Light;Segoe UI Light"/>
          <w:color w:val="1D1D1B"/>
        </w:rPr>
        <w:t>main menu</w:t>
      </w:r>
      <w:r>
        <w:rPr>
          <w:rFonts w:ascii="Myriad Pro Light;Segoe UI Light" w:hAnsi="Myriad Pro Light;Segoe UI Light"/>
          <w:color w:val="1D1D1B"/>
          <w:spacing w:val="6"/>
        </w:rPr>
        <w:t>; to refer from within the consultation select</w:t>
      </w:r>
      <w:r>
        <w:rPr>
          <w:rFonts w:ascii="Myriad Pro Light;Segoe UI Light" w:hAnsi="Myriad Pro Light;Segoe UI Light"/>
          <w:color w:val="1D1D1B"/>
        </w:rPr>
        <w:t>:</w:t>
      </w:r>
    </w:p>
    <w:p>
      <w:pPr>
        <w:pStyle w:val="ColorfulList-Accent11"/>
        <w:spacing w:before="20" w:after="0"/>
        <w:ind w:start="212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2"/>
          <w:numId w:val="4"/>
        </w:numPr>
        <w:tabs>
          <w:tab w:val="clear" w:pos="720"/>
          <w:tab w:val="left" w:pos="2968" w:leader="none"/>
        </w:tabs>
        <w:spacing w:before="20" w:after="0"/>
        <w:ind w:hanging="283" w:start="3254"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MR – Medical</w:t>
      </w:r>
      <w:r>
        <w:rPr>
          <w:rFonts w:eastAsia="Myriad Pro Light;Segoe UI Light" w:cs="Myriad Pro Light;Segoe UI Light" w:ascii="Myriad Pro Light;Segoe UI Light" w:hAnsi="Myriad Pro Light;Segoe UI Light"/>
          <w:color w:val="1D1D1B"/>
          <w:spacing w:val="-6"/>
        </w:rPr>
        <w:t xml:space="preserve"> </w:t>
      </w:r>
      <w:r>
        <w:rPr>
          <w:rFonts w:eastAsia="Myriad Pro Light;Segoe UI Light" w:cs="Myriad Pro Light;Segoe UI Light" w:ascii="Myriad Pro Light;Segoe UI Light" w:hAnsi="Myriad Pro Light;Segoe UI Light"/>
          <w:color w:val="1D1D1B"/>
        </w:rPr>
        <w:t>Record.</w:t>
      </w:r>
    </w:p>
    <w:p>
      <w:pPr>
        <w:pStyle w:val="ColorfulList-Accent11"/>
        <w:numPr>
          <w:ilvl w:val="2"/>
          <w:numId w:val="4"/>
        </w:numPr>
        <w:tabs>
          <w:tab w:val="clear" w:pos="720"/>
          <w:tab w:val="left" w:pos="2968" w:leader="none"/>
        </w:tabs>
        <w:spacing w:before="20" w:after="0"/>
        <w:ind w:hanging="283" w:start="3254"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C –</w:t>
      </w:r>
      <w:r>
        <w:rPr>
          <w:rFonts w:eastAsia="Myriad Pro Light;Segoe UI Light" w:cs="Myriad Pro Light;Segoe UI Light" w:ascii="Myriad Pro Light;Segoe UI Light" w:hAnsi="Myriad Pro Light;Segoe UI Light"/>
          <w:color w:val="1D1D1B"/>
          <w:spacing w:val="-5"/>
        </w:rPr>
        <w:t xml:space="preserve"> </w:t>
      </w:r>
      <w:r>
        <w:rPr>
          <w:rFonts w:eastAsia="Myriad Pro Light;Segoe UI Light" w:cs="Myriad Pro Light;Segoe UI Light" w:ascii="Myriad Pro Light;Segoe UI Light" w:hAnsi="Myriad Pro Light;Segoe UI Light"/>
          <w:color w:val="1D1D1B"/>
        </w:rPr>
        <w:t>Consultations.</w:t>
      </w:r>
    </w:p>
    <w:p>
      <w:pPr>
        <w:pStyle w:val="ColorfulList-Accent11"/>
        <w:numPr>
          <w:ilvl w:val="2"/>
          <w:numId w:val="4"/>
        </w:numPr>
        <w:tabs>
          <w:tab w:val="clear" w:pos="720"/>
          <w:tab w:val="left" w:pos="2968" w:leader="none"/>
        </w:tabs>
        <w:spacing w:before="20" w:after="0"/>
        <w:ind w:hanging="283" w:start="3254"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spacing w:val="-3"/>
        </w:rPr>
        <w:t xml:space="preserve">From </w:t>
      </w:r>
      <w:r>
        <w:rPr>
          <w:rFonts w:ascii="Myriad Pro Light;Segoe UI Light" w:hAnsi="Myriad Pro Light;Segoe UI Light"/>
          <w:color w:val="1D1D1B"/>
        </w:rPr>
        <w:t>within the consultation</w:t>
      </w:r>
      <w:r>
        <w:rPr>
          <w:rFonts w:ascii="Myriad Pro Light;Segoe UI Light" w:hAnsi="Myriad Pro Light;Segoe UI Light"/>
          <w:color w:val="1D1D1B"/>
          <w:spacing w:val="8"/>
        </w:rPr>
        <w:t xml:space="preserve"> </w:t>
      </w:r>
      <w:r>
        <w:rPr>
          <w:rFonts w:ascii="Myriad Pro Light;Segoe UI Light" w:hAnsi="Myriad Pro Light;Segoe UI Light"/>
          <w:color w:val="1D1D1B"/>
        </w:rPr>
        <w:t>select:</w:t>
      </w:r>
    </w:p>
    <w:p>
      <w:pPr>
        <w:pStyle w:val="ColorfulList-Accent11"/>
        <w:tabs>
          <w:tab w:val="clear" w:pos="720"/>
          <w:tab w:val="left" w:pos="2968" w:leader="none"/>
        </w:tabs>
        <w:spacing w:before="20" w:after="0"/>
        <w:ind w:start="296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3"/>
          <w:numId w:val="4"/>
        </w:numPr>
        <w:spacing w:before="20" w:after="0"/>
        <w:ind w:hanging="284" w:start="4395" w:end="425"/>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R – New Referral and the ‘</w:t>
      </w:r>
      <w:r>
        <w:rPr>
          <w:rFonts w:eastAsia="Myriad Pro Semibold;Segoe UI" w:cs="Myriad Pro Semibold;Segoe UI" w:ascii="Myriad Pro Semibold;Segoe UI" w:hAnsi="Myriad Pro Semibold;Segoe UI"/>
          <w:b/>
          <w:bCs/>
          <w:color w:val="1D1D1B"/>
        </w:rPr>
        <w:t>Select Referral Type</w:t>
      </w:r>
      <w:r>
        <w:rPr>
          <w:rFonts w:eastAsia="Myriad Pro Light;Segoe UI Light" w:cs="Myriad Pro Light;Segoe UI Light" w:ascii="Myriad Pro Light;Segoe UI Light" w:hAnsi="Myriad Pro Light;Segoe UI Light"/>
          <w:color w:val="1D1D1B"/>
        </w:rPr>
        <w:t>’ prompt will</w:t>
      </w:r>
      <w:r>
        <w:rPr>
          <w:rFonts w:eastAsia="Myriad Pro Light;Segoe UI Light" w:cs="Myriad Pro Light;Segoe UI Light" w:ascii="Myriad Pro Light;Segoe UI Light" w:hAnsi="Myriad Pro Light;Segoe UI Light"/>
          <w:color w:val="1D1D1B"/>
          <w:spacing w:val="-27"/>
        </w:rPr>
        <w:t xml:space="preserve"> </w:t>
      </w:r>
      <w:r>
        <w:rPr>
          <w:rFonts w:eastAsia="Myriad Pro Light;Segoe UI Light" w:cs="Myriad Pro Light;Segoe UI Light" w:ascii="Myriad Pro Light;Segoe UI Light" w:hAnsi="Myriad Pro Light;Segoe UI Light"/>
          <w:color w:val="1D1D1B"/>
        </w:rPr>
        <w:t>appear.</w:t>
      </w:r>
    </w:p>
    <w:p>
      <w:pPr>
        <w:pStyle w:val="ColorfulList-Accent11"/>
        <w:numPr>
          <w:ilvl w:val="3"/>
          <w:numId w:val="4"/>
        </w:numPr>
        <w:tabs>
          <w:tab w:val="clear" w:pos="720"/>
          <w:tab w:val="left" w:pos="3252" w:leader="none"/>
        </w:tabs>
        <w:spacing w:before="20"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 xml:space="preserve">Select ‘Referral </w:t>
      </w:r>
      <w:r>
        <w:rPr>
          <w:rFonts w:eastAsia="Myriad Pro Semibold;Segoe UI" w:cs="Myriad Pro Semibold;Segoe UI" w:ascii="Myriad Pro Semibold;Segoe UI" w:hAnsi="Myriad Pro Semibold;Segoe UI"/>
          <w:b/>
          <w:bCs/>
          <w:color w:val="1D1D1B"/>
        </w:rPr>
        <w:t xml:space="preserve">within </w:t>
      </w:r>
      <w:r>
        <w:rPr>
          <w:rFonts w:eastAsia="Myriad Pro Light;Segoe UI Light" w:cs="Myriad Pro Light;Segoe UI Light" w:ascii="Myriad Pro Light;Segoe UI Light" w:hAnsi="Myriad Pro Light;Segoe UI Light"/>
          <w:color w:val="1D1D1B"/>
        </w:rPr>
        <w:t>the Primary Care System</w:t>
      </w:r>
      <w:r>
        <w:rPr>
          <w:rFonts w:eastAsia="Myriad Pro Light;Segoe UI Light" w:cs="Myriad Pro Light;Segoe UI Light" w:ascii="Myriad Pro Light;Segoe UI Light" w:hAnsi="Myriad Pro Light;Segoe UI Light"/>
          <w:color w:val="1D1D1B"/>
          <w:spacing w:val="-19"/>
        </w:rPr>
        <w:t xml:space="preserve"> </w:t>
      </w:r>
      <w:r>
        <w:rPr>
          <w:rFonts w:eastAsia="Myriad Pro Light;Segoe UI Light" w:cs="Myriad Pro Light;Segoe UI Light" w:ascii="Myriad Pro Light;Segoe UI Light" w:hAnsi="Myriad Pro Light;Segoe UI Light"/>
          <w:color w:val="1D1D1B"/>
        </w:rPr>
        <w:t>(PCS)’</w:t>
      </w:r>
    </w:p>
    <w:p>
      <w:pPr>
        <w:pStyle w:val="ColorfulList-Accent11"/>
        <w:numPr>
          <w:ilvl w:val="3"/>
          <w:numId w:val="4"/>
        </w:numPr>
        <w:tabs>
          <w:tab w:val="clear" w:pos="720"/>
          <w:tab w:val="left" w:pos="3252"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Followed by</w:t>
      </w:r>
      <w:r>
        <w:rPr>
          <w:rFonts w:ascii="Myriad Pro Light;Segoe UI Light" w:hAnsi="Myriad Pro Light;Segoe UI Light"/>
          <w:color w:val="1D1D1B"/>
          <w:spacing w:val="-11"/>
        </w:rPr>
        <w:t xml:space="preserve"> </w:t>
      </w:r>
      <w:r>
        <w:rPr>
          <w:rFonts w:ascii="Myriad Pro Light;Segoe UI Light" w:hAnsi="Myriad Pro Light;Segoe UI Light"/>
          <w:color w:val="1D1D1B"/>
        </w:rPr>
        <w:t>OK</w:t>
      </w:r>
    </w:p>
    <w:p>
      <w:pPr>
        <w:pStyle w:val="ColorfulList-Accent11"/>
        <w:numPr>
          <w:ilvl w:val="3"/>
          <w:numId w:val="4"/>
        </w:numPr>
        <w:tabs>
          <w:tab w:val="clear" w:pos="720"/>
          <w:tab w:val="left" w:pos="3252"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Press U – Release Confidentiality to Occ Med (your Unit)</w:t>
      </w:r>
    </w:p>
    <w:p>
      <w:pPr>
        <w:pStyle w:val="ColorfulList-Accent11"/>
        <w:tabs>
          <w:tab w:val="clear" w:pos="720"/>
          <w:tab w:val="left" w:pos="3252" w:leader="none"/>
        </w:tabs>
        <w:spacing w:before="20" w:after="0"/>
        <w:ind w:start="4161" w:end="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Normal"/>
        <w:spacing w:before="75" w:after="0"/>
        <w:ind w:start="2127" w:end="1134"/>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4609465" cy="2856230"/>
            <wp:effectExtent l="0" t="0" r="0" b="0"/>
            <wp:docPr id="284"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1" descr="" title=""/>
                    <pic:cNvPicPr>
                      <a:picLocks noChangeAspect="1" noChangeArrowheads="1"/>
                    </pic:cNvPicPr>
                  </pic:nvPicPr>
                  <pic:blipFill>
                    <a:blip r:embed="rId251"/>
                    <a:srcRect l="-6" t="-11" r="-6" b="-11"/>
                    <a:stretch>
                      <a:fillRect/>
                    </a:stretch>
                  </pic:blipFill>
                  <pic:spPr bwMode="auto">
                    <a:xfrm>
                      <a:off x="0" y="0"/>
                      <a:ext cx="4609465" cy="2856230"/>
                    </a:xfrm>
                    <a:prstGeom prst="rect">
                      <a:avLst/>
                    </a:prstGeom>
                    <a:noFill/>
                  </pic:spPr>
                </pic:pic>
              </a:graphicData>
            </a:graphic>
          </wp:inline>
        </w:drawing>
      </w:r>
    </w:p>
    <w:p>
      <w:pPr>
        <w:pStyle w:val="Normal"/>
        <w:spacing w:before="75" w:after="0"/>
        <w:ind w:start="2127" w:end="1134"/>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0"/>
          <w:numId w:val="4"/>
        </w:numPr>
        <w:tabs>
          <w:tab w:val="clear" w:pos="720"/>
          <w:tab w:val="left" w:pos="2405" w:leader="none"/>
        </w:tabs>
        <w:spacing w:before="68" w:after="0"/>
        <w:ind w:firstLine="21" w:start="1843" w:end="984"/>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The following administrative details are to be entered against the following fields within</w:t>
      </w:r>
      <w:r>
        <w:rPr>
          <w:rFonts w:ascii="Myriad Pro Light;Segoe UI Light" w:hAnsi="Myriad Pro Light;Segoe UI Light"/>
          <w:color w:val="1D1D1B"/>
          <w:spacing w:val="-22"/>
        </w:rPr>
        <w:t xml:space="preserve"> </w:t>
      </w:r>
      <w:r>
        <w:rPr>
          <w:rFonts w:ascii="Myriad Pro Light;Segoe UI Light" w:hAnsi="Myriad Pro Light;Segoe UI Light"/>
          <w:color w:val="1D1D1B"/>
        </w:rPr>
        <w:t xml:space="preserve">the </w:t>
      </w:r>
      <w:r>
        <w:rPr>
          <w:color w:val="1D1D1B"/>
        </w:rPr>
        <w:t>‘</w:t>
      </w:r>
      <w:r>
        <w:rPr>
          <w:b/>
          <w:color w:val="1D1D1B"/>
        </w:rPr>
        <w:t>Referral</w:t>
      </w:r>
      <w:r>
        <w:rPr>
          <w:b/>
          <w:color w:val="1D1D1B"/>
          <w:spacing w:val="-3"/>
        </w:rPr>
        <w:t xml:space="preserve"> </w:t>
      </w:r>
      <w:r>
        <w:rPr>
          <w:b/>
          <w:color w:val="1D1D1B"/>
        </w:rPr>
        <w:t>within</w:t>
      </w:r>
      <w:r>
        <w:rPr>
          <w:b/>
          <w:color w:val="1D1D1B"/>
          <w:spacing w:val="-3"/>
        </w:rPr>
        <w:t xml:space="preserve"> </w:t>
      </w:r>
      <w:r>
        <w:rPr>
          <w:b/>
          <w:color w:val="1D1D1B"/>
        </w:rPr>
        <w:t>the</w:t>
      </w:r>
      <w:r>
        <w:rPr>
          <w:b/>
          <w:color w:val="1D1D1B"/>
          <w:spacing w:val="-3"/>
        </w:rPr>
        <w:t xml:space="preserve"> </w:t>
      </w:r>
      <w:r>
        <w:rPr>
          <w:b/>
          <w:color w:val="1D1D1B"/>
        </w:rPr>
        <w:t>Primary</w:t>
      </w:r>
      <w:r>
        <w:rPr>
          <w:b/>
          <w:color w:val="1D1D1B"/>
          <w:spacing w:val="-3"/>
        </w:rPr>
        <w:t xml:space="preserve"> </w:t>
      </w:r>
      <w:r>
        <w:rPr>
          <w:b/>
          <w:color w:val="1D1D1B"/>
        </w:rPr>
        <w:t>Care</w:t>
      </w:r>
      <w:r>
        <w:rPr>
          <w:b/>
          <w:color w:val="1D1D1B"/>
          <w:spacing w:val="-3"/>
        </w:rPr>
        <w:t xml:space="preserve"> </w:t>
      </w:r>
      <w:r>
        <w:rPr>
          <w:b/>
          <w:color w:val="1D1D1B"/>
        </w:rPr>
        <w:t>System</w:t>
      </w:r>
      <w:r>
        <w:rPr>
          <w:b/>
          <w:color w:val="1D1D1B"/>
          <w:spacing w:val="-3"/>
        </w:rPr>
        <w:t xml:space="preserve"> </w:t>
      </w:r>
      <w:r>
        <w:rPr>
          <w:b/>
          <w:color w:val="1D1D1B"/>
        </w:rPr>
        <w:t>(PCS)</w:t>
      </w:r>
      <w:r>
        <w:rPr>
          <w:color w:val="1D1D1B"/>
        </w:rPr>
        <w:t>’</w:t>
      </w:r>
      <w:r>
        <w:rPr>
          <w:color w:val="1D1D1B"/>
          <w:spacing w:val="-18"/>
        </w:rPr>
        <w:t xml:space="preserve"> </w:t>
      </w:r>
      <w:r>
        <w:rPr>
          <w:rFonts w:eastAsia="Myriad Pro Light;Segoe UI Light" w:cs="Myriad Pro Light;Segoe UI Light" w:ascii="Myriad Pro Light;Segoe UI Light" w:hAnsi="Myriad Pro Light;Segoe UI Light"/>
          <w:bCs/>
          <w:color w:val="1D1D1B"/>
        </w:rPr>
        <w:t>prompt:</w:t>
      </w:r>
    </w:p>
    <w:p>
      <w:pPr>
        <w:pStyle w:val="Heading3"/>
        <w:spacing w:before="20" w:after="0"/>
        <w:ind w:end="708"/>
        <w:rPr>
          <w:rFonts w:ascii="Myriad Pro Light;Segoe UI Light" w:hAnsi="Myriad Pro Light;Segoe UI Light" w:eastAsia="Myriad Pro Light;Segoe UI Light" w:cs="Myriad Pro Light;Segoe UI Light"/>
          <w:b w:val="false"/>
          <w:bCs w:val="false"/>
          <w:color w:val="1D1D1B"/>
          <w:sz w:val="22"/>
          <w:szCs w:val="22"/>
        </w:rPr>
      </w:pPr>
      <w:r>
        <w:rPr>
          <w:rFonts w:eastAsia="Myriad Pro Light;Segoe UI Light" w:cs="Myriad Pro Light;Segoe UI Light" w:ascii="Myriad Pro Light;Segoe UI Light" w:hAnsi="Myriad Pro Light;Segoe UI Light"/>
          <w:b w:val="false"/>
          <w:bCs w:val="false"/>
          <w:color w:val="1D1D1B"/>
          <w:sz w:val="22"/>
          <w:szCs w:val="22"/>
        </w:rPr>
      </w:r>
    </w:p>
    <w:p>
      <w:pPr>
        <w:pStyle w:val="ColorfulList-Accent11"/>
        <w:numPr>
          <w:ilvl w:val="1"/>
          <w:numId w:val="5"/>
        </w:numPr>
        <w:spacing w:lineRule="auto" w:line="257" w:before="20" w:after="0"/>
        <w:ind w:hanging="6" w:start="2410" w:end="1275"/>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Select - Making a referral. By selecting this option, data will automatically be populated into certain fields; </w:t>
      </w:r>
      <w:r>
        <w:rPr>
          <w:rFonts w:ascii="Myriad Pro Light;Segoe UI Light" w:hAnsi="Myriad Pro Light;Segoe UI Light"/>
          <w:b/>
          <w:color w:val="1D1D1B"/>
          <w:u w:val="single"/>
        </w:rPr>
        <w:t>ensure the default date is set to today’s date</w:t>
      </w:r>
      <w:r>
        <w:rPr>
          <w:rFonts w:ascii="Myriad Pro Light;Segoe UI Light" w:hAnsi="Myriad Pro Light;Segoe UI Light"/>
          <w:color w:val="1D1D1B"/>
        </w:rPr>
        <w:t>.</w:t>
      </w:r>
    </w:p>
    <w:p>
      <w:pPr>
        <w:pStyle w:val="Normal"/>
        <w:spacing w:before="12"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spacing w:before="20" w:after="0"/>
        <w:ind w:hanging="6" w:start="2410" w:end="1268"/>
        <w:rPr/>
      </w:pPr>
      <w:r>
        <w:rPr>
          <w:rFonts w:eastAsia="Myriad Pro Light;Segoe UI Light" w:cs="Myriad Pro Light;Segoe UI Light" w:ascii="Myriad Pro Light;Segoe UI Light" w:hAnsi="Myriad Pro Light;Segoe UI Light"/>
          <w:color w:val="1D1D1B"/>
          <w:spacing w:val="-4"/>
        </w:rPr>
        <w:t xml:space="preserve">Term </w:t>
      </w:r>
      <w:r>
        <w:rPr>
          <w:rFonts w:eastAsia="Myriad Pro Light;Segoe UI Light" w:cs="Myriad Pro Light;Segoe UI Light" w:ascii="Myriad Pro Light;Segoe UI Light" w:hAnsi="Myriad Pro Light;Segoe UI Light"/>
          <w:color w:val="1D1D1B"/>
        </w:rPr>
        <w:t>/ Code: Enter the Read Code ‘8H7c – Refer to occupational health</w:t>
      </w:r>
      <w:r>
        <w:rPr>
          <w:rFonts w:eastAsia="Myriad Pro Light;Segoe UI Light" w:cs="Myriad Pro Light;Segoe UI Light" w:ascii="Myriad Pro Light;Segoe UI Light" w:hAnsi="Myriad Pro Light;Segoe UI Light"/>
          <w:color w:val="1D1D1B"/>
          <w:spacing w:val="6"/>
        </w:rPr>
        <w:t xml:space="preserve"> </w:t>
      </w:r>
      <w:r>
        <w:rPr>
          <w:rFonts w:eastAsia="Myriad Pro Light;Segoe UI Light" w:cs="Myriad Pro Light;Segoe UI Light" w:ascii="Myriad Pro Light;Segoe UI Light" w:hAnsi="Myriad Pro Light;Segoe UI Light"/>
          <w:color w:val="1D1D1B"/>
        </w:rPr>
        <w:t xml:space="preserve">department’. </w:t>
      </w:r>
      <w:r>
        <w:rPr>
          <w:color w:val="1D1D1B"/>
        </w:rPr>
        <w:t>(</w:t>
      </w:r>
      <w:r>
        <w:rPr>
          <w:b/>
          <w:color w:val="1D1D1B"/>
        </w:rPr>
        <w:t>NB: The Read Code is case sensitive; ensure that above description is selected before</w:t>
      </w:r>
      <w:r>
        <w:rPr>
          <w:b/>
          <w:color w:val="1D1D1B"/>
          <w:spacing w:val="-29"/>
        </w:rPr>
        <w:t xml:space="preserve"> </w:t>
      </w:r>
      <w:r>
        <w:rPr>
          <w:b/>
          <w:color w:val="1D1D1B"/>
        </w:rPr>
        <w:t>proceeding</w:t>
      </w:r>
      <w:r>
        <w:rPr>
          <w:color w:val="1D1D1B"/>
        </w:rPr>
        <w:t>).</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ind w:hanging="7" w:start="2410" w:end="843"/>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spacing w:val="-3"/>
        </w:rPr>
        <w:t xml:space="preserve">Team:  </w:t>
      </w:r>
      <w:r>
        <w:rPr>
          <w:rFonts w:eastAsia="Myriad Pro Light;Segoe UI Light" w:cs="Myriad Pro Light;Segoe UI Light" w:ascii="Myriad Pro Light;Segoe UI Light" w:hAnsi="Myriad Pro Light;Segoe UI Light"/>
          <w:color w:val="1D1D1B"/>
        </w:rPr>
        <w:t>Select ‘</w:t>
      </w:r>
      <w:r>
        <w:rPr>
          <w:rFonts w:eastAsia="Myriad Pro Semibold;Segoe UI" w:cs="Myriad Pro Semibold;Segoe UI" w:ascii="Myriad Pro Semibold;Segoe UI" w:hAnsi="Myriad Pro Semibold;Segoe UI"/>
          <w:b/>
          <w:bCs/>
          <w:color w:val="1D1D1B"/>
        </w:rPr>
        <w:t>ROHT MB RAF Med Casework (RAF Med Casework</w:t>
      </w:r>
      <w:r>
        <w:rPr>
          <w:rFonts w:eastAsia="Myriad Pro Light;Segoe UI Light" w:cs="Myriad Pro Light;Segoe UI Light" w:ascii="Myriad Pro Light;Segoe UI Light" w:hAnsi="Myriad Pro Light;Segoe UI Light"/>
          <w:b/>
          <w:color w:val="1D1D1B"/>
        </w:rPr>
        <w:t>)</w:t>
      </w:r>
      <w:r>
        <w:rPr>
          <w:rFonts w:eastAsia="Myriad Pro Light;Segoe UI Light" w:cs="Myriad Pro Light;Segoe UI Light" w:ascii="Myriad Pro Light;Segoe UI Light" w:hAnsi="Myriad Pro Light;Segoe UI Light"/>
          <w:color w:val="1D1D1B"/>
        </w:rPr>
        <w:t>’from the drop down</w:t>
      </w:r>
      <w:r>
        <w:rPr>
          <w:rFonts w:eastAsia="Myriad Pro Light;Segoe UI Light" w:cs="Myriad Pro Light;Segoe UI Light" w:ascii="Myriad Pro Light;Segoe UI Light" w:hAnsi="Myriad Pro Light;Segoe UI Light"/>
          <w:color w:val="1D1D1B"/>
          <w:spacing w:val="-5"/>
        </w:rPr>
        <w:t xml:space="preserve"> </w:t>
      </w:r>
      <w:r>
        <w:rPr>
          <w:rFonts w:eastAsia="Myriad Pro Light;Segoe UI Light" w:cs="Myriad Pro Light;Segoe UI Light" w:ascii="Myriad Pro Light;Segoe UI Light" w:hAnsi="Myriad Pro Light;Segoe UI Light"/>
          <w:color w:val="1D1D1B"/>
        </w:rPr>
        <w:t>options.</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tabs>
          <w:tab w:val="clear" w:pos="720"/>
          <w:tab w:val="left" w:pos="2687" w:leader="none"/>
        </w:tabs>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Reason for Referral:  Select ‘</w:t>
      </w:r>
      <w:r>
        <w:rPr>
          <w:rFonts w:eastAsia="Myriad Pro Semibold;Segoe UI" w:cs="Myriad Pro Semibold;Segoe UI" w:ascii="Myriad Pro Semibold;Segoe UI" w:hAnsi="Myriad Pro Semibold;Segoe UI"/>
          <w:b/>
          <w:bCs/>
          <w:color w:val="1D1D1B"/>
        </w:rPr>
        <w:t>Management Advice</w:t>
      </w:r>
      <w:r>
        <w:rPr>
          <w:rFonts w:eastAsia="Myriad Pro Light;Segoe UI Light" w:cs="Myriad Pro Light;Segoe UI Light" w:ascii="Myriad Pro Light;Segoe UI Light" w:hAnsi="Myriad Pro Light;Segoe UI Light"/>
          <w:color w:val="1D1D1B"/>
        </w:rPr>
        <w:t>’ from the drop down</w:t>
      </w:r>
      <w:r>
        <w:rPr>
          <w:rFonts w:eastAsia="Myriad Pro Light;Segoe UI Light" w:cs="Myriad Pro Light;Segoe UI Light" w:ascii="Myriad Pro Light;Segoe UI Light" w:hAnsi="Myriad Pro Light;Segoe UI Light"/>
          <w:color w:val="1D1D1B"/>
          <w:spacing w:val="-13"/>
        </w:rPr>
        <w:t xml:space="preserve"> </w:t>
      </w:r>
      <w:r>
        <w:rPr>
          <w:rFonts w:eastAsia="Myriad Pro Light;Segoe UI Light" w:cs="Myriad Pro Light;Segoe UI Light" w:ascii="Myriad Pro Light;Segoe UI Light" w:hAnsi="Myriad Pro Light;Segoe UI Light"/>
          <w:color w:val="1D1D1B"/>
        </w:rPr>
        <w:t>options.</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tabs>
          <w:tab w:val="clear" w:pos="720"/>
          <w:tab w:val="left" w:pos="2687" w:leader="none"/>
        </w:tabs>
        <w:ind w:hanging="283" w:start="2686"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Working Diagnosis:  Annotate </w:t>
      </w:r>
      <w:r>
        <w:rPr>
          <w:rFonts w:ascii="Myriad Pro Semibold;Segoe UI" w:hAnsi="Myriad Pro Semibold;Segoe UI"/>
          <w:b/>
          <w:color w:val="1D1D1B"/>
        </w:rPr>
        <w:t>Initial, Continuation, Upgrade</w:t>
      </w:r>
      <w:r>
        <w:rPr>
          <w:rFonts w:ascii="Myriad Pro Semibold;Segoe UI" w:hAnsi="Myriad Pro Semibold;Segoe UI"/>
          <w:b/>
          <w:color w:val="1D1D1B"/>
          <w:spacing w:val="-18"/>
        </w:rPr>
        <w:t xml:space="preserve"> </w:t>
      </w:r>
      <w:r>
        <w:rPr>
          <w:rFonts w:ascii="Myriad Pro Light;Segoe UI Light" w:hAnsi="Myriad Pro Light;Segoe UI Light"/>
          <w:color w:val="1D1D1B"/>
        </w:rPr>
        <w:t>etc</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ind w:hanging="7" w:start="2410" w:end="425"/>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Link Attachment:  Select the relevant </w:t>
      </w:r>
      <w:r>
        <w:rPr>
          <w:rFonts w:ascii="Myriad Pro Semibold;Segoe UI" w:hAnsi="Myriad Pro Semibold;Segoe UI"/>
          <w:b/>
          <w:color w:val="1D1D1B"/>
        </w:rPr>
        <w:t xml:space="preserve">F Med 23 </w:t>
      </w:r>
      <w:r>
        <w:rPr>
          <w:rFonts w:ascii="Myriad Pro Light;Segoe UI Light" w:hAnsi="Myriad Pro Light;Segoe UI Light"/>
          <w:color w:val="1D1D1B"/>
        </w:rPr>
        <w:t>to be attached to the</w:t>
      </w:r>
      <w:r>
        <w:rPr>
          <w:rFonts w:ascii="Myriad Pro Light;Segoe UI Light" w:hAnsi="Myriad Pro Light;Segoe UI Light"/>
          <w:color w:val="1D1D1B"/>
          <w:spacing w:val="-12"/>
        </w:rPr>
        <w:t xml:space="preserve"> </w:t>
      </w:r>
      <w:r>
        <w:rPr>
          <w:rFonts w:ascii="Myriad Pro Light;Segoe UI Light" w:hAnsi="Myriad Pro Light;Segoe UI Light"/>
          <w:color w:val="1D1D1B"/>
        </w:rPr>
        <w:t>referral. (</w:t>
      </w:r>
      <w:r>
        <w:rPr>
          <w:rFonts w:ascii="Myriad Pro Light;Segoe UI Light" w:hAnsi="Myriad Pro Light;Segoe UI Light"/>
          <w:b/>
          <w:color w:val="1D1D1B"/>
        </w:rPr>
        <w:t>NB this overrides confidentiality allowing CMMC visibility and access</w:t>
      </w:r>
      <w:r>
        <w:rPr>
          <w:rFonts w:ascii="Myriad Pro Light;Segoe UI Light" w:hAnsi="Myriad Pro Light;Segoe UI Light"/>
          <w:color w:val="1D1D1B"/>
        </w:rPr>
        <w:t>).</w:t>
      </w:r>
    </w:p>
    <w:p>
      <w:pPr>
        <w:pStyle w:val="ColorfulList-Accent11"/>
        <w:ind w:end="425"/>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spacing w:lineRule="auto" w:line="257"/>
        <w:ind w:hanging="7" w:start="2410" w:end="1134"/>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Add to discussion list: </w:t>
      </w:r>
      <w:r>
        <w:rPr>
          <w:rFonts w:ascii="Myriad Pro Light;Segoe UI Light" w:hAnsi="Myriad Pro Light;Segoe UI Light"/>
          <w:color w:val="1D1D1B"/>
          <w:spacing w:val="-3"/>
        </w:rPr>
        <w:t xml:space="preserve">For </w:t>
      </w:r>
      <w:r>
        <w:rPr>
          <w:rFonts w:ascii="Myriad Pro Light;Segoe UI Light" w:hAnsi="Myriad Pro Light;Segoe UI Light"/>
          <w:color w:val="1D1D1B"/>
        </w:rPr>
        <w:t>the referral to be forwarded to the designated team address this field must be</w:t>
      </w:r>
      <w:r>
        <w:rPr>
          <w:rFonts w:ascii="Myriad Pro Light;Segoe UI Light" w:hAnsi="Myriad Pro Light;Segoe UI Light"/>
          <w:color w:val="1D1D1B"/>
          <w:spacing w:val="-3"/>
        </w:rPr>
        <w:t xml:space="preserve"> </w:t>
      </w:r>
      <w:r>
        <w:rPr>
          <w:rFonts w:ascii="Myriad Pro Light;Segoe UI Light" w:hAnsi="Myriad Pro Light;Segoe UI Light"/>
          <w:color w:val="1D1D1B"/>
        </w:rPr>
        <w:t>ticked.</w:t>
      </w:r>
    </w:p>
    <w:p>
      <w:pPr>
        <w:pStyle w:val="Normal"/>
        <w:spacing w:before="75" w:after="0"/>
        <w:ind w:start="2120" w:end="1134"/>
        <w:jc w:val="center"/>
        <w:rPr>
          <w:rFonts w:ascii="Myriad Pro;Segoe UI" w:hAnsi="Myriad Pro;Segoe UI" w:eastAsia="Myriad Pro Light;Segoe UI Light" w:cs="Myriad Pro Light;Segoe UI Light"/>
          <w:color w:val="1D1D1B"/>
          <w:spacing w:val="-4"/>
          <w:sz w:val="16"/>
          <w:szCs w:val="16"/>
        </w:rPr>
      </w:pPr>
      <w:r>
        <w:rPr>
          <w:rFonts w:eastAsia="Myriad Pro Light;Segoe UI Light" w:cs="Myriad Pro Light;Segoe UI Light" w:ascii="Myriad Pro;Segoe UI" w:hAnsi="Myriad Pro;Segoe UI"/>
          <w:color w:val="1D1D1B"/>
          <w:spacing w:val="-4"/>
          <w:sz w:val="16"/>
          <w:szCs w:val="16"/>
        </w:rPr>
      </w:r>
    </w:p>
    <w:p>
      <w:pPr>
        <w:pStyle w:val="Normal"/>
        <w:spacing w:before="75" w:after="0"/>
        <w:ind w:start="2120" w:end="1134"/>
        <w:jc w:val="center"/>
        <w:rPr>
          <w:rFonts w:ascii="Myriad Pro;Segoe UI" w:hAnsi="Myriad Pro;Segoe UI"/>
          <w:color w:val="1D1D1B"/>
          <w:spacing w:val="-4"/>
          <w:sz w:val="16"/>
          <w:szCs w:val="16"/>
        </w:rPr>
      </w:pPr>
      <w:r>
        <w:rPr>
          <w:rFonts w:ascii="Myriad Pro;Segoe UI" w:hAnsi="Myriad Pro;Segoe UI"/>
          <w:color w:val="1D1D1B"/>
          <w:spacing w:val="-4"/>
          <w:sz w:val="16"/>
          <w:szCs w:val="16"/>
        </w:rPr>
      </w:r>
    </w:p>
    <w:p>
      <w:pPr>
        <w:pStyle w:val="Normal"/>
        <w:spacing w:before="75" w:after="0"/>
        <w:ind w:start="2120" w:end="1134"/>
        <w:jc w:val="center"/>
        <w:rPr>
          <w:rFonts w:ascii="Myriad Pro;Segoe UI" w:hAnsi="Myriad Pro;Segoe UI"/>
          <w:color w:val="1D1D1B"/>
          <w:spacing w:val="-4"/>
          <w:sz w:val="16"/>
          <w:szCs w:val="16"/>
        </w:rPr>
      </w:pPr>
      <w:r>
        <w:rPr>
          <w:rFonts w:ascii="Myriad Pro;Segoe UI" w:hAnsi="Myriad Pro;Segoe UI"/>
          <w:color w:val="1D1D1B"/>
          <w:spacing w:val="-4"/>
          <w:sz w:val="16"/>
          <w:szCs w:val="16"/>
        </w:rPr>
      </w:r>
    </w:p>
    <w:p>
      <w:pPr>
        <w:pStyle w:val="Normal"/>
        <w:spacing w:before="75" w:after="0"/>
        <w:ind w:firstLine="720" w:start="9360" w:end="1134"/>
        <w:rPr>
          <w:rFonts w:ascii="Myriad Pro Light;Segoe UI Light" w:hAnsi="Myriad Pro Light;Segoe UI Light" w:eastAsia="Myriad Pro Light;Segoe UI Light" w:cs="Myriad Pro Light;Segoe UI Light"/>
          <w:sz w:val="24"/>
          <w:szCs w:val="24"/>
        </w:rPr>
      </w:pPr>
      <w:r>
        <w:rPr>
          <w:rFonts w:eastAsia="Myriad Pro;Segoe UI" w:cs="Myriad Pro;Segoe UI" w:ascii="Myriad Pro;Segoe UI" w:hAnsi="Myriad Pro;Segoe UI"/>
          <w:color w:val="1D1D1B"/>
          <w:sz w:val="16"/>
          <w:szCs w:val="16"/>
        </w:rPr>
        <w:t xml:space="preserve">        </w:t>
      </w:r>
      <w:r>
        <w:rPr>
          <w:rFonts w:ascii="Myriad Pro;Segoe UI" w:hAnsi="Myriad Pro;Segoe UI"/>
          <w:color w:val="1D1D1B"/>
          <w:sz w:val="16"/>
          <w:szCs w:val="16"/>
        </w:rPr>
        <w:tab/>
      </w:r>
    </w:p>
    <w:p>
      <w:pPr>
        <w:pStyle w:val="Normal"/>
        <w:spacing w:before="75" w:after="0"/>
        <w:ind w:start="2127" w:end="1134"/>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spacing w:before="7" w:after="0"/>
        <w:rPr>
          <w:rFonts w:ascii="Myriad Pro Light;Segoe UI Light" w:hAnsi="Myriad Pro Light;Segoe UI Light" w:eastAsia="Myriad Pro Light;Segoe UI Light" w:cs="Myriad Pro Light;Segoe UI Light"/>
          <w:b/>
          <w:bCs/>
          <w:sz w:val="17"/>
          <w:szCs w:val="17"/>
        </w:rPr>
      </w:pPr>
      <w:r>
        <w:rPr>
          <w:rFonts w:eastAsia="Myriad Pro Light;Segoe UI Light" w:cs="Myriad Pro Light;Segoe UI Light" w:ascii="Myriad Pro Light;Segoe UI Light" w:hAnsi="Myriad Pro Light;Segoe UI Light"/>
          <w:b/>
          <w:bCs/>
          <w:sz w:val="17"/>
          <w:szCs w:val="17"/>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4080" w:end="0"/>
        <w:rPr>
          <w:rFonts w:ascii="Myriad Pro;Segoe UI" w:hAnsi="Myriad Pro;Segoe UI" w:eastAsia="Myriad Pro;Segoe UI" w:cs="Myriad Pro;Segoe UI"/>
          <w:sz w:val="20"/>
          <w:szCs w:val="20"/>
        </w:rPr>
      </w:pPr>
      <w:r>
        <w:rPr>
          <w:rFonts w:eastAsia="Myriad Pro;Segoe UI" w:cs="Myriad Pro;Segoe UI" w:ascii="Myriad Pro;Segoe UI" w:hAnsi="Myriad Pro;Segoe UI"/>
          <w:sz w:val="20"/>
          <w:szCs w:val="20"/>
          <w:lang w:val="en-GB" w:eastAsia="en-GB"/>
        </w:rPr>
        <w:drawing>
          <wp:inline distT="0" distB="0" distL="0" distR="0">
            <wp:extent cx="2950845" cy="3617595"/>
            <wp:effectExtent l="0" t="0" r="0" b="0"/>
            <wp:docPr id="285"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2" descr="" title=""/>
                    <pic:cNvPicPr>
                      <a:picLocks noChangeAspect="1" noChangeArrowheads="1"/>
                    </pic:cNvPicPr>
                  </pic:nvPicPr>
                  <pic:blipFill>
                    <a:blip r:embed="rId252"/>
                    <a:srcRect l="-9" t="-8" r="-9" b="-8"/>
                    <a:stretch>
                      <a:fillRect/>
                    </a:stretch>
                  </pic:blipFill>
                  <pic:spPr bwMode="auto">
                    <a:xfrm>
                      <a:off x="0" y="0"/>
                      <a:ext cx="2950845" cy="3617595"/>
                    </a:xfrm>
                    <a:prstGeom prst="rect">
                      <a:avLst/>
                    </a:prstGeom>
                    <a:noFill/>
                  </pic:spPr>
                </pic:pic>
              </a:graphicData>
            </a:graphic>
          </wp:inline>
        </w:drawing>
      </w:r>
    </w:p>
    <w:p>
      <w:pPr>
        <w:pStyle w:val="Normal"/>
        <w:spacing w:before="8" w:after="0"/>
        <w:rPr>
          <w:rFonts w:ascii="Myriad Pro;Segoe UI" w:hAnsi="Myriad Pro;Segoe UI" w:eastAsia="Myriad Pro;Segoe UI" w:cs="Myriad Pro;Segoe UI"/>
          <w:b/>
          <w:bCs/>
          <w:sz w:val="21"/>
          <w:szCs w:val="21"/>
        </w:rPr>
      </w:pPr>
      <w:r>
        <w:rPr>
          <w:rFonts w:eastAsia="Myriad Pro;Segoe UI" w:cs="Myriad Pro;Segoe UI" w:ascii="Myriad Pro;Segoe UI" w:hAnsi="Myriad Pro;Segoe UI"/>
          <w:b/>
          <w:bCs/>
          <w:sz w:val="21"/>
          <w:szCs w:val="21"/>
        </w:rPr>
      </w:r>
    </w:p>
    <w:p>
      <w:pPr>
        <w:pStyle w:val="Normal"/>
        <w:spacing w:before="8" w:after="0"/>
        <w:rPr>
          <w:rFonts w:ascii="Myriad Pro Light;Segoe UI Light" w:hAnsi="Myriad Pro Light;Segoe UI Light" w:eastAsia="Myriad Pro Light;Segoe UI Light" w:cs="Myriad Pro Light;Segoe UI Light"/>
          <w:b/>
          <w:bCs/>
          <w:sz w:val="28"/>
          <w:szCs w:val="28"/>
        </w:rPr>
      </w:pPr>
      <w:r>
        <w:rPr>
          <w:rFonts w:eastAsia="Myriad Pro Light;Segoe UI Light" w:cs="Myriad Pro Light;Segoe UI Light" w:ascii="Myriad Pro Light;Segoe UI Light" w:hAnsi="Myriad Pro Light;Segoe UI Light"/>
          <w:b/>
          <w:bCs/>
          <w:sz w:val="28"/>
          <w:szCs w:val="28"/>
        </w:rPr>
      </w:r>
    </w:p>
    <w:p>
      <w:pPr>
        <w:pStyle w:val="BodyText"/>
        <w:ind w:start="2410" w:end="2305"/>
        <w:rPr>
          <w:color w:val="1D1D1B"/>
          <w:sz w:val="22"/>
          <w:szCs w:val="22"/>
        </w:rPr>
      </w:pPr>
      <w:r>
        <w:rPr>
          <w:color w:val="1D1D1B"/>
          <w:sz w:val="22"/>
          <w:szCs w:val="22"/>
        </w:rPr>
        <w:t>Select F8 – Save, to file the</w:t>
      </w:r>
      <w:r>
        <w:rPr>
          <w:color w:val="1D1D1B"/>
          <w:spacing w:val="-5"/>
          <w:sz w:val="22"/>
          <w:szCs w:val="22"/>
        </w:rPr>
        <w:t xml:space="preserve"> </w:t>
      </w:r>
      <w:r>
        <w:rPr>
          <w:color w:val="1D1D1B"/>
          <w:sz w:val="22"/>
          <w:szCs w:val="22"/>
        </w:rPr>
        <w:t>consultation.</w:t>
      </w:r>
    </w:p>
    <w:p>
      <w:pPr>
        <w:pStyle w:val="BodyText"/>
        <w:ind w:end="2305"/>
        <w:rPr>
          <w:color w:val="1D1D1B"/>
          <w:sz w:val="22"/>
          <w:szCs w:val="22"/>
        </w:rPr>
      </w:pPr>
      <w:r>
        <w:rPr>
          <w:color w:val="1D1D1B"/>
          <w:sz w:val="22"/>
          <w:szCs w:val="22"/>
        </w:rPr>
      </w:r>
    </w:p>
    <w:p>
      <w:pPr>
        <w:pStyle w:val="ColorfulList-Accent11"/>
        <w:numPr>
          <w:ilvl w:val="1"/>
          <w:numId w:val="5"/>
        </w:numPr>
        <w:tabs>
          <w:tab w:val="clear" w:pos="720"/>
          <w:tab w:val="left" w:pos="2688" w:leader="none"/>
        </w:tabs>
        <w:spacing w:before="20"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Select</w:t>
      </w:r>
      <w:r>
        <w:rPr>
          <w:rFonts w:eastAsia="Myriad Pro Light;Segoe UI Light" w:cs="Myriad Pro Light;Segoe UI Light" w:ascii="Myriad Pro Light;Segoe UI Light" w:hAnsi="Myriad Pro Light;Segoe UI Light"/>
          <w:color w:val="1D1D1B"/>
          <w:spacing w:val="-17"/>
        </w:rPr>
        <w:t xml:space="preserve"> </w:t>
      </w:r>
      <w:r>
        <w:rPr>
          <w:rFonts w:eastAsia="Myriad Pro Light;Segoe UI Light" w:cs="Myriad Pro Light;Segoe UI Light" w:ascii="Myriad Pro Light;Segoe UI Light" w:hAnsi="Myriad Pro Light;Segoe UI Light"/>
          <w:color w:val="1D1D1B"/>
        </w:rPr>
        <w:t>‘Finish’</w:t>
      </w:r>
      <w:r>
        <w:rPr>
          <w:rFonts w:eastAsia="Myriad Pro Light;Segoe UI Light" w:cs="Myriad Pro Light;Segoe UI Light" w:ascii="Myriad Pro Light;Segoe UI Light" w:hAnsi="Myriad Pro Light;Segoe UI Light"/>
          <w:color w:val="1D1D1B"/>
          <w:spacing w:val="-19"/>
        </w:rPr>
        <w:t xml:space="preserve"> </w:t>
      </w:r>
      <w:r>
        <w:rPr>
          <w:rFonts w:eastAsia="Myriad Pro Light;Segoe UI Light" w:cs="Myriad Pro Light;Segoe UI Light" w:ascii="Myriad Pro Light;Segoe UI Light" w:hAnsi="Myriad Pro Light;Segoe UI Light"/>
          <w:color w:val="1D1D1B"/>
        </w:rPr>
        <w:t>in</w:t>
      </w:r>
      <w:r>
        <w:rPr>
          <w:rFonts w:eastAsia="Myriad Pro Light;Segoe UI Light" w:cs="Myriad Pro Light;Segoe UI Light" w:ascii="Myriad Pro Light;Segoe UI Light" w:hAnsi="Myriad Pro Light;Segoe UI Light"/>
          <w:color w:val="1D1D1B"/>
          <w:spacing w:val="2"/>
        </w:rPr>
        <w:t xml:space="preserve"> </w:t>
      </w:r>
      <w:r>
        <w:rPr>
          <w:rFonts w:eastAsia="Myriad Pro Light;Segoe UI Light" w:cs="Myriad Pro Light;Segoe UI Light" w:ascii="Myriad Pro Light;Segoe UI Light" w:hAnsi="Myriad Pro Light;Segoe UI Light"/>
          <w:color w:val="1D1D1B"/>
        </w:rPr>
        <w:t>the</w:t>
      </w:r>
      <w:r>
        <w:rPr>
          <w:rFonts w:eastAsia="Myriad Pro Light;Segoe UI Light" w:cs="Myriad Pro Light;Segoe UI Light" w:ascii="Myriad Pro Light;Segoe UI Light" w:hAnsi="Myriad Pro Light;Segoe UI Light"/>
          <w:color w:val="1D1D1B"/>
          <w:spacing w:val="-17"/>
        </w:rPr>
        <w:t xml:space="preserve"> </w:t>
      </w:r>
      <w:r>
        <w:rPr>
          <w:rFonts w:eastAsia="Myriad Pro Light;Segoe UI Light" w:cs="Myriad Pro Light;Segoe UI Light" w:ascii="Myriad Pro Light;Segoe UI Light" w:hAnsi="Myriad Pro Light;Segoe UI Light"/>
          <w:color w:val="1D1D1B"/>
        </w:rPr>
        <w:t>‘</w:t>
      </w:r>
      <w:r>
        <w:rPr>
          <w:rFonts w:eastAsia="Myriad Pro Semibold;Segoe UI" w:cs="Myriad Pro Semibold;Segoe UI" w:ascii="Myriad Pro Semibold;Segoe UI" w:hAnsi="Myriad Pro Semibold;Segoe UI"/>
          <w:b/>
          <w:bCs/>
          <w:color w:val="1D1D1B"/>
        </w:rPr>
        <w:t>Episode</w:t>
      </w:r>
      <w:r>
        <w:rPr>
          <w:rFonts w:eastAsia="Myriad Pro Semibold;Segoe UI" w:cs="Myriad Pro Semibold;Segoe UI" w:ascii="Myriad Pro Semibold;Segoe UI" w:hAnsi="Myriad Pro Semibold;Segoe UI"/>
          <w:b/>
          <w:bCs/>
          <w:color w:val="1D1D1B"/>
          <w:spacing w:val="2"/>
        </w:rPr>
        <w:t xml:space="preserve"> </w:t>
      </w:r>
      <w:r>
        <w:rPr>
          <w:rFonts w:eastAsia="Myriad Pro Semibold;Segoe UI" w:cs="Myriad Pro Semibold;Segoe UI" w:ascii="Myriad Pro Semibold;Segoe UI" w:hAnsi="Myriad Pro Semibold;Segoe UI"/>
          <w:b/>
          <w:bCs/>
          <w:color w:val="1D1D1B"/>
        </w:rPr>
        <w:t>Management</w:t>
      </w:r>
      <w:r>
        <w:rPr>
          <w:rFonts w:eastAsia="Myriad Pro Light;Segoe UI Light" w:cs="Myriad Pro Light;Segoe UI Light" w:ascii="Myriad Pro Light;Segoe UI Light" w:hAnsi="Myriad Pro Light;Segoe UI Light"/>
          <w:color w:val="1D1D1B"/>
        </w:rPr>
        <w:t>’ prompt.</w:t>
      </w:r>
    </w:p>
    <w:p>
      <w:pPr>
        <w:pStyle w:val="Normal"/>
        <w:spacing w:before="4" w:after="0"/>
        <w:ind w:start="2268"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5"/>
        </w:numPr>
        <w:tabs>
          <w:tab w:val="clear" w:pos="720"/>
          <w:tab w:val="left" w:pos="2688" w:leader="none"/>
        </w:tabs>
        <w:ind w:hanging="283" w:start="2687" w:end="984"/>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w w:val="95"/>
        </w:rPr>
        <w:t>Press</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the</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Escape</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Key</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to</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exit</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without</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selecting</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any</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of</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the</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options</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from</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Light;Segoe UI Light" w:cs="Myriad Pro Light;Segoe UI Light" w:ascii="Myriad Pro Light;Segoe UI Light" w:hAnsi="Myriad Pro Light;Segoe UI Light"/>
          <w:color w:val="1D1D1B"/>
          <w:w w:val="95"/>
        </w:rPr>
        <w:t>the</w:t>
      </w:r>
      <w:r>
        <w:rPr>
          <w:rFonts w:eastAsia="Myriad Pro Light;Segoe UI Light" w:cs="Myriad Pro Light;Segoe UI Light" w:ascii="Myriad Pro Light;Segoe UI Light" w:hAnsi="Myriad Pro Light;Segoe UI Light"/>
          <w:color w:val="1D1D1B"/>
          <w:spacing w:val="-18"/>
          <w:w w:val="95"/>
        </w:rPr>
        <w:t xml:space="preserve"> </w:t>
      </w:r>
      <w:r>
        <w:rPr>
          <w:rFonts w:eastAsia="Myriad Pro Semibold;Segoe UI" w:cs="Myriad Pro Semibold;Segoe UI" w:ascii="Myriad Pro Semibold;Segoe UI" w:hAnsi="Myriad Pro Semibold;Segoe UI"/>
          <w:b/>
          <w:bCs/>
          <w:color w:val="1D1D1B"/>
          <w:w w:val="95"/>
        </w:rPr>
        <w:t>‘Service</w:t>
      </w:r>
      <w:r>
        <w:rPr>
          <w:rFonts w:eastAsia="Myriad Pro Semibold;Segoe UI" w:cs="Myriad Pro Semibold;Segoe UI" w:ascii="Myriad Pro Semibold;Segoe UI" w:hAnsi="Myriad Pro Semibold;Segoe UI"/>
          <w:b/>
          <w:bCs/>
          <w:color w:val="1D1D1B"/>
          <w:spacing w:val="-21"/>
          <w:w w:val="95"/>
        </w:rPr>
        <w:t xml:space="preserve"> </w:t>
      </w:r>
      <w:r>
        <w:rPr>
          <w:rFonts w:eastAsia="Myriad Pro Semibold;Segoe UI" w:cs="Myriad Pro Semibold;Segoe UI" w:ascii="Myriad Pro Semibold;Segoe UI" w:hAnsi="Myriad Pro Semibold;Segoe UI"/>
          <w:b/>
          <w:bCs/>
          <w:color w:val="1D1D1B"/>
          <w:w w:val="95"/>
        </w:rPr>
        <w:t>Work</w:t>
      </w:r>
      <w:r>
        <w:rPr>
          <w:rFonts w:eastAsia="Myriad Pro Semibold;Segoe UI" w:cs="Myriad Pro Semibold;Segoe UI" w:ascii="Myriad Pro Semibold;Segoe UI" w:hAnsi="Myriad Pro Semibold;Segoe UI"/>
          <w:b/>
          <w:bCs/>
          <w:color w:val="1D1D1B"/>
          <w:spacing w:val="-17"/>
          <w:w w:val="95"/>
        </w:rPr>
        <w:t xml:space="preserve"> </w:t>
      </w:r>
      <w:r>
        <w:rPr>
          <w:rFonts w:eastAsia="Myriad Pro Semibold;Segoe UI" w:cs="Myriad Pro Semibold;Segoe UI" w:ascii="Myriad Pro Semibold;Segoe UI" w:hAnsi="Myriad Pro Semibold;Segoe UI"/>
          <w:b/>
          <w:bCs/>
          <w:color w:val="1D1D1B"/>
          <w:w w:val="95"/>
        </w:rPr>
        <w:t>Absence’</w:t>
      </w:r>
      <w:r>
        <w:rPr>
          <w:rFonts w:eastAsia="Myriad Pro Semibold;Segoe UI" w:cs="Myriad Pro Semibold;Segoe UI" w:ascii="Myriad Pro Semibold;Segoe UI" w:hAnsi="Myriad Pro Semibold;Segoe UI"/>
          <w:b/>
          <w:bCs/>
          <w:color w:val="1D1D1B"/>
          <w:spacing w:val="-16"/>
          <w:w w:val="95"/>
        </w:rPr>
        <w:t xml:space="preserve"> </w:t>
      </w:r>
      <w:r>
        <w:rPr>
          <w:rFonts w:eastAsia="Myriad Pro Light;Segoe UI Light" w:cs="Myriad Pro Light;Segoe UI Light" w:ascii="Myriad Pro Light;Segoe UI Light" w:hAnsi="Myriad Pro Light;Segoe UI Light"/>
          <w:color w:val="1D1D1B"/>
          <w:w w:val="95"/>
        </w:rPr>
        <w:t>prompt.</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Heading3"/>
        <w:numPr>
          <w:ilvl w:val="0"/>
          <w:numId w:val="8"/>
        </w:numPr>
        <w:tabs>
          <w:tab w:val="clear" w:pos="720"/>
          <w:tab w:val="left" w:pos="2405" w:leader="none"/>
        </w:tabs>
        <w:spacing w:lineRule="auto" w:line="257" w:before="20" w:after="0"/>
        <w:ind w:hanging="284" w:start="2120" w:end="1551"/>
        <w:rPr>
          <w:b w:val="false"/>
          <w:sz w:val="22"/>
          <w:szCs w:val="22"/>
        </w:rPr>
      </w:pPr>
      <w:r>
        <w:rPr>
          <w:color w:val="1D1D1B"/>
          <w:sz w:val="22"/>
          <w:szCs w:val="22"/>
        </w:rPr>
        <w:t>Referral</w:t>
      </w:r>
      <w:r>
        <w:rPr>
          <w:color w:val="1D1D1B"/>
          <w:spacing w:val="-12"/>
          <w:sz w:val="22"/>
          <w:szCs w:val="22"/>
        </w:rPr>
        <w:t xml:space="preserve"> T</w:t>
      </w:r>
      <w:r>
        <w:rPr>
          <w:color w:val="1D1D1B"/>
          <w:sz w:val="22"/>
          <w:szCs w:val="22"/>
        </w:rPr>
        <w:t xml:space="preserve">racking. </w:t>
      </w:r>
      <w:r>
        <w:rPr>
          <w:b w:val="false"/>
          <w:color w:val="1D1D1B"/>
          <w:sz w:val="22"/>
          <w:szCs w:val="22"/>
        </w:rPr>
        <w:t>It is imperative that the unit Medical Boards staff have a robust system in place to ensure that</w:t>
      </w:r>
      <w:r>
        <w:rPr>
          <w:b w:val="false"/>
          <w:color w:val="1D1D1B"/>
          <w:spacing w:val="-14"/>
          <w:sz w:val="22"/>
          <w:szCs w:val="22"/>
        </w:rPr>
        <w:t xml:space="preserve"> </w:t>
      </w:r>
      <w:r>
        <w:rPr>
          <w:b w:val="false"/>
          <w:color w:val="1D1D1B"/>
          <w:sz w:val="22"/>
          <w:szCs w:val="22"/>
        </w:rPr>
        <w:t>the monitoring of referrals is</w:t>
      </w:r>
      <w:r>
        <w:rPr>
          <w:b w:val="false"/>
          <w:color w:val="1D1D1B"/>
          <w:spacing w:val="-6"/>
          <w:sz w:val="22"/>
          <w:szCs w:val="22"/>
        </w:rPr>
        <w:t xml:space="preserve"> </w:t>
      </w:r>
      <w:r>
        <w:rPr>
          <w:b w:val="false"/>
          <w:color w:val="1D1D1B"/>
          <w:sz w:val="22"/>
          <w:szCs w:val="22"/>
        </w:rPr>
        <w:t>tracked:</w:t>
      </w:r>
    </w:p>
    <w:p>
      <w:pPr>
        <w:pStyle w:val="Normal"/>
        <w:spacing w:before="12" w:after="0"/>
        <w:rPr>
          <w:rFonts w:ascii="Myriad Pro Light;Segoe UI Light" w:hAnsi="Myriad Pro Light;Segoe UI Light" w:eastAsia="Myriad Pro Light;Segoe UI Light" w:cs="Myriad Pro Light;Segoe UI Light"/>
          <w:b/>
          <w:sz w:val="22"/>
          <w:szCs w:val="22"/>
        </w:rPr>
      </w:pPr>
      <w:r>
        <w:rPr>
          <w:rFonts w:eastAsia="Myriad Pro Light;Segoe UI Light" w:cs="Myriad Pro Light;Segoe UI Light" w:ascii="Myriad Pro Light;Segoe UI Light" w:hAnsi="Myriad Pro Light;Segoe UI Light"/>
          <w:b/>
          <w:sz w:val="22"/>
          <w:szCs w:val="22"/>
        </w:rPr>
      </w:r>
    </w:p>
    <w:p>
      <w:pPr>
        <w:pStyle w:val="ColorfulList-Accent11"/>
        <w:numPr>
          <w:ilvl w:val="1"/>
          <w:numId w:val="8"/>
        </w:numPr>
        <w:tabs>
          <w:tab w:val="clear" w:pos="720"/>
          <w:tab w:val="left" w:pos="2688" w:leader="none"/>
        </w:tabs>
        <w:spacing w:lineRule="auto" w:line="257"/>
        <w:ind w:hanging="0" w:start="2404" w:end="2332"/>
        <w:jc w:val="both"/>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 xml:space="preserve">Within DMCIP </w:t>
      </w:r>
      <w:r>
        <w:rPr>
          <w:rFonts w:eastAsia="Myriad Pro Semibold;Segoe UI" w:cs="Myriad Pro Semibold;Segoe UI" w:ascii="Myriad Pro Semibold;Segoe UI" w:hAnsi="Myriad Pro Semibold;Segoe UI"/>
          <w:b/>
          <w:bCs/>
          <w:color w:val="1D1D1B"/>
        </w:rPr>
        <w:t xml:space="preserve">‘Referral activity’ </w:t>
      </w:r>
      <w:r>
        <w:rPr>
          <w:rFonts w:eastAsia="Myriad Pro Light;Segoe UI Light" w:cs="Myriad Pro Light;Segoe UI Light" w:ascii="Myriad Pro Light;Segoe UI Light" w:hAnsi="Myriad Pro Light;Segoe UI Light"/>
          <w:color w:val="1D1D1B"/>
        </w:rPr>
        <w:t>under the sundial identifies any activity added to your referral i.e. accepted onto external parties caseload, referral raise from external parties back to Unit to discharge from their</w:t>
      </w:r>
      <w:r>
        <w:rPr>
          <w:rFonts w:eastAsia="Myriad Pro Light;Segoe UI Light" w:cs="Myriad Pro Light;Segoe UI Light" w:ascii="Myriad Pro Light;Segoe UI Light" w:hAnsi="Myriad Pro Light;Segoe UI Light"/>
          <w:color w:val="1D1D1B"/>
          <w:spacing w:val="-8"/>
        </w:rPr>
        <w:t xml:space="preserve"> </w:t>
      </w:r>
      <w:r>
        <w:rPr>
          <w:rFonts w:eastAsia="Myriad Pro Light;Segoe UI Light" w:cs="Myriad Pro Light;Segoe UI Light" w:ascii="Myriad Pro Light;Segoe UI Light" w:hAnsi="Myriad Pro Light;Segoe UI Light"/>
          <w:color w:val="1D1D1B"/>
        </w:rPr>
        <w:t>care.</w:t>
      </w:r>
    </w:p>
    <w:p>
      <w:pPr>
        <w:pStyle w:val="Normal"/>
        <w:spacing w:before="12"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8"/>
        </w:numPr>
        <w:tabs>
          <w:tab w:val="clear" w:pos="720"/>
          <w:tab w:val="left" w:pos="2688" w:leader="none"/>
        </w:tabs>
        <w:spacing w:lineRule="auto" w:line="257"/>
        <w:ind w:firstLine="1" w:start="2403" w:end="2238"/>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 xml:space="preserve">Once CMMC has undertaken the appropriate action, the F Med 7 or F Med 23 will be discharged back to the referring unit via the DMICP Administration Lists. It is imperative that the </w:t>
      </w:r>
      <w:r>
        <w:rPr>
          <w:rFonts w:ascii="Myriad Pro Semibold;Segoe UI" w:hAnsi="Myriad Pro Semibold;Segoe UI"/>
          <w:b/>
          <w:color w:val="1D1D1B"/>
        </w:rPr>
        <w:t xml:space="preserve">DMICP Administration Lists </w:t>
      </w:r>
      <w:r>
        <w:rPr>
          <w:rFonts w:ascii="Myriad Pro Light;Segoe UI Light" w:hAnsi="Myriad Pro Light;Segoe UI Light"/>
          <w:color w:val="1D1D1B"/>
        </w:rPr>
        <w:t>are monitored frequently throughout the</w:t>
      </w:r>
      <w:r>
        <w:rPr>
          <w:rFonts w:ascii="Myriad Pro Light;Segoe UI Light" w:hAnsi="Myriad Pro Light;Segoe UI Light"/>
          <w:color w:val="1D1D1B"/>
          <w:spacing w:val="-21"/>
        </w:rPr>
        <w:t xml:space="preserve"> </w:t>
      </w:r>
      <w:r>
        <w:rPr>
          <w:rFonts w:ascii="Myriad Pro Light;Segoe UI Light" w:hAnsi="Myriad Pro Light;Segoe UI Light"/>
          <w:color w:val="1D1D1B"/>
          <w:spacing w:val="-4"/>
        </w:rPr>
        <w:t>day.</w:t>
      </w:r>
    </w:p>
    <w:p>
      <w:pPr>
        <w:pStyle w:val="Normal"/>
        <w:spacing w:before="10" w:after="0"/>
        <w:ind w:start="1985" w:end="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Normal"/>
        <w:spacing w:before="10" w:after="0"/>
        <w:ind w:start="1985" w:end="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Normal"/>
        <w:spacing w:before="10" w:after="0"/>
        <w:ind w:start="1985" w:end="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sectPr>
          <w:headerReference w:type="default" r:id="rId253"/>
          <w:headerReference w:type="first" r:id="rId254"/>
          <w:footerReference w:type="default" r:id="rId255"/>
          <w:footerReference w:type="first" r:id="rId256"/>
          <w:type w:val="nextPage"/>
          <w:pgSz w:w="12750" w:h="17680"/>
          <w:pgMar w:left="0" w:right="0" w:gutter="0" w:header="0" w:top="420" w:footer="693" w:bottom="880"/>
          <w:pgNumType w:fmt="decimal"/>
          <w:formProt w:val="false"/>
          <w:textDirection w:val="lrTb"/>
          <w:docGrid w:type="default" w:linePitch="360" w:charSpace="0"/>
        </w:sectPr>
        <w:pStyle w:val="Normal"/>
        <w:spacing w:before="10" w:after="0"/>
        <w:ind w:start="1985" w:end="0"/>
        <w:rPr>
          <w:rFonts w:ascii="Myriad Pro Light;Segoe UI Light" w:hAnsi="Myriad Pro Light;Segoe UI Light" w:eastAsia="Myriad Pro Light;Segoe UI Light" w:cs="Myriad Pro Light;Segoe UI Light"/>
          <w:sz w:val="21"/>
          <w:szCs w:val="21"/>
        </w:rPr>
      </w:pPr>
      <w:r>
        <w:rPr>
          <w:rFonts w:eastAsia="Myriad Pro Light;Segoe UI Light" w:cs="Myriad Pro Light;Segoe UI Light" w:ascii="Myriad Pro Light;Segoe UI Light" w:hAnsi="Myriad Pro Light;Segoe UI Light"/>
          <w:sz w:val="21"/>
          <w:szCs w:val="21"/>
        </w:rPr>
      </w:r>
    </w:p>
    <w:p>
      <w:pPr>
        <w:pStyle w:val="Heading2"/>
        <w:ind w:firstLine="720" w:start="1400" w:end="2305"/>
        <w:rPr>
          <w:b w:val="false"/>
          <w:bCs w:val="false"/>
          <w:sz w:val="22"/>
          <w:szCs w:val="22"/>
        </w:rPr>
      </w:pPr>
      <w:r>
        <w:rPr>
          <w:color w:val="1D1D1B"/>
          <w:sz w:val="22"/>
          <w:szCs w:val="22"/>
        </w:rPr>
        <w:t>Disposal on Receiving Referral from CMMC</w:t>
      </w:r>
    </w:p>
    <w:p>
      <w:pPr>
        <w:pStyle w:val="Normal"/>
        <w:spacing w:before="11" w:after="0"/>
        <w:ind w:start="2127" w:end="0"/>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Heading3"/>
        <w:ind w:end="2305"/>
        <w:rPr>
          <w:b w:val="false"/>
          <w:bCs w:val="false"/>
          <w:sz w:val="22"/>
          <w:szCs w:val="22"/>
        </w:rPr>
      </w:pPr>
      <w:r>
        <w:rPr>
          <w:color w:val="1D1D1B"/>
          <w:sz w:val="22"/>
          <w:szCs w:val="22"/>
        </w:rPr>
        <w:t>Introduction</w:t>
      </w:r>
    </w:p>
    <w:p>
      <w:pPr>
        <w:pStyle w:val="Normal"/>
        <w:spacing w:before="4" w:after="0"/>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ColorfulList-Accent11"/>
        <w:numPr>
          <w:ilvl w:val="0"/>
          <w:numId w:val="8"/>
        </w:numPr>
        <w:spacing w:lineRule="auto" w:line="257"/>
        <w:ind w:hanging="0" w:start="2120" w:end="1835"/>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This protocol details the procedure to be followed when an Initial</w:t>
      </w:r>
      <w:r>
        <w:rPr>
          <w:rFonts w:ascii="Myriad Pro Light;Segoe UI Light" w:hAnsi="Myriad Pro Light;Segoe UI Light"/>
          <w:color w:val="1D1D1B"/>
          <w:spacing w:val="-31"/>
        </w:rPr>
        <w:t xml:space="preserve"> </w:t>
      </w:r>
      <w:r>
        <w:rPr>
          <w:rFonts w:ascii="Myriad Pro Light;Segoe UI Light" w:hAnsi="Myriad Pro Light;Segoe UI Light"/>
          <w:color w:val="1D1D1B"/>
        </w:rPr>
        <w:t>TJMES is returned from CMMC to the SMC.</w:t>
      </w:r>
    </w:p>
    <w:p>
      <w:pPr>
        <w:pStyle w:val="Normal"/>
        <w:spacing w:before="12"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Heading3"/>
        <w:ind w:end="2305"/>
        <w:rPr>
          <w:b w:val="false"/>
          <w:bCs w:val="false"/>
          <w:sz w:val="22"/>
          <w:szCs w:val="22"/>
        </w:rPr>
      </w:pPr>
      <w:r>
        <w:rPr>
          <w:color w:val="1D1D1B"/>
          <w:sz w:val="22"/>
          <w:szCs w:val="22"/>
        </w:rPr>
        <w:t>Procedure</w:t>
      </w:r>
    </w:p>
    <w:p>
      <w:pPr>
        <w:pStyle w:val="Normal"/>
        <w:spacing w:before="4" w:after="0"/>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ColorfulList-Accent11"/>
        <w:numPr>
          <w:ilvl w:val="0"/>
          <w:numId w:val="8"/>
        </w:numPr>
        <w:tabs>
          <w:tab w:val="clear" w:pos="720"/>
          <w:tab w:val="left" w:pos="2405" w:leader="none"/>
        </w:tabs>
        <w:ind w:hanging="284" w:start="2404"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Book in via Admin List in</w:t>
      </w:r>
      <w:r>
        <w:rPr>
          <w:rFonts w:ascii="Myriad Pro Light;Segoe UI Light" w:hAnsi="Myriad Pro Light;Segoe UI Light"/>
          <w:color w:val="1D1D1B"/>
          <w:spacing w:val="-2"/>
        </w:rPr>
        <w:t xml:space="preserve"> </w:t>
      </w:r>
      <w:r>
        <w:rPr>
          <w:rFonts w:ascii="Myriad Pro Light;Segoe UI Light" w:hAnsi="Myriad Pro Light;Segoe UI Light"/>
          <w:color w:val="1D1D1B"/>
        </w:rPr>
        <w:t>DMICP</w:t>
      </w:r>
    </w:p>
    <w:p>
      <w:pPr>
        <w:pStyle w:val="Normal"/>
        <w:spacing w:before="6" w:after="0"/>
        <w:rPr>
          <w:rFonts w:ascii="Myriad Pro Light;Segoe UI Light" w:hAnsi="Myriad Pro Light;Segoe UI Light" w:eastAsia="Myriad Pro Light;Segoe UI Light" w:cs="Myriad Pro Light;Segoe UI Light"/>
          <w:sz w:val="17"/>
          <w:szCs w:val="17"/>
        </w:rPr>
      </w:pPr>
      <w:r>
        <w:rPr>
          <w:rFonts w:eastAsia="Myriad Pro Light;Segoe UI Light" w:cs="Myriad Pro Light;Segoe UI Light" w:ascii="Myriad Pro Light;Segoe UI Light" w:hAnsi="Myriad Pro Light;Segoe UI Light"/>
          <w:sz w:val="17"/>
          <w:szCs w:val="17"/>
        </w:rPr>
      </w:r>
    </w:p>
    <w:p>
      <w:pPr>
        <w:pStyle w:val="Normal"/>
        <w:ind w:start="2120"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1171575" cy="361950"/>
            <wp:effectExtent l="0" t="0" r="0" b="0"/>
            <wp:docPr id="286"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3" descr="" title=""/>
                    <pic:cNvPicPr>
                      <a:picLocks noChangeAspect="1" noChangeArrowheads="1"/>
                    </pic:cNvPicPr>
                  </pic:nvPicPr>
                  <pic:blipFill>
                    <a:blip r:embed="rId257"/>
                    <a:srcRect l="-31" t="-100" r="-31" b="-100"/>
                    <a:stretch>
                      <a:fillRect/>
                    </a:stretch>
                  </pic:blipFill>
                  <pic:spPr bwMode="auto">
                    <a:xfrm>
                      <a:off x="0" y="0"/>
                      <a:ext cx="1171575" cy="361950"/>
                    </a:xfrm>
                    <a:prstGeom prst="rect">
                      <a:avLst/>
                    </a:prstGeom>
                    <a:noFill/>
                  </pic:spPr>
                </pic:pic>
              </a:graphicData>
            </a:graphic>
          </wp:inline>
        </w:drawing>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spacing w:before="12" w:after="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ColorfulList-Accent11"/>
        <w:numPr>
          <w:ilvl w:val="0"/>
          <w:numId w:val="8"/>
        </w:numPr>
        <w:tabs>
          <w:tab w:val="clear" w:pos="720"/>
          <w:tab w:val="left" w:pos="2405" w:leader="none"/>
        </w:tabs>
        <w:ind w:hanging="284" w:start="2404" w:end="567"/>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Under (1) Referral discussion there will be a list of personal whose files are returned from</w:t>
      </w:r>
      <w:r>
        <w:rPr>
          <w:rFonts w:ascii="Myriad Pro Light;Segoe UI Light" w:hAnsi="Myriad Pro Light;Segoe UI Light"/>
          <w:color w:val="1D1D1B"/>
          <w:spacing w:val="-10"/>
        </w:rPr>
        <w:t xml:space="preserve"> </w:t>
      </w:r>
      <w:r>
        <w:rPr>
          <w:rFonts w:ascii="Myriad Pro Light;Segoe UI Light" w:hAnsi="Myriad Pro Light;Segoe UI Light"/>
          <w:color w:val="1D1D1B"/>
        </w:rPr>
        <w:t>CMMC</w:t>
      </w:r>
    </w:p>
    <w:p>
      <w:pPr>
        <w:pStyle w:val="Normal"/>
        <w:spacing w:before="5" w:after="0"/>
        <w:ind w:end="567"/>
        <w:rPr>
          <w:rFonts w:ascii="Myriad Pro Light;Segoe UI Light" w:hAnsi="Myriad Pro Light;Segoe UI Light" w:eastAsia="Myriad Pro Light;Segoe UI Light" w:cs="Myriad Pro Light;Segoe UI Light"/>
          <w:sz w:val="27"/>
          <w:szCs w:val="27"/>
        </w:rPr>
      </w:pPr>
      <w:r>
        <w:rPr>
          <w:rFonts w:eastAsia="Myriad Pro Light;Segoe UI Light" w:cs="Myriad Pro Light;Segoe UI Light" w:ascii="Myriad Pro Light;Segoe UI Light" w:hAnsi="Myriad Pro Light;Segoe UI Light"/>
          <w:sz w:val="27"/>
          <w:szCs w:val="27"/>
        </w:rPr>
      </w:r>
    </w:p>
    <w:p>
      <w:pPr>
        <w:pStyle w:val="Normal"/>
        <w:ind w:start="2315" w:end="567"/>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5106035" cy="1285240"/>
            <wp:effectExtent l="0" t="0" r="0" b="0"/>
            <wp:docPr id="287" name="Pictur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4" descr="" title=""/>
                    <pic:cNvPicPr>
                      <a:picLocks noChangeAspect="1" noChangeArrowheads="1"/>
                    </pic:cNvPicPr>
                  </pic:nvPicPr>
                  <pic:blipFill>
                    <a:blip r:embed="rId258"/>
                    <a:srcRect l="-5" t="-19" r="-5" b="-19"/>
                    <a:stretch>
                      <a:fillRect/>
                    </a:stretch>
                  </pic:blipFill>
                  <pic:spPr bwMode="auto">
                    <a:xfrm>
                      <a:off x="0" y="0"/>
                      <a:ext cx="5106035" cy="1285240"/>
                    </a:xfrm>
                    <a:prstGeom prst="rect">
                      <a:avLst/>
                    </a:prstGeom>
                    <a:noFill/>
                  </pic:spPr>
                </pic:pic>
              </a:graphicData>
            </a:graphic>
          </wp:inline>
        </w:drawing>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spacing w:before="5" w:after="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ColorfulList-Accent11"/>
        <w:numPr>
          <w:ilvl w:val="0"/>
          <w:numId w:val="8"/>
        </w:numPr>
        <w:tabs>
          <w:tab w:val="clear" w:pos="720"/>
          <w:tab w:val="left" w:pos="2405" w:leader="none"/>
        </w:tabs>
        <w:spacing w:lineRule="auto" w:line="257"/>
        <w:ind w:hanging="0" w:start="2120" w:end="708"/>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Select the relevant individual this will highlight the individual in blue; by right clicking on the individual an option box will pop up. Select Referral</w:t>
      </w:r>
      <w:r>
        <w:rPr>
          <w:rFonts w:ascii="Myriad Pro Light;Segoe UI Light" w:hAnsi="Myriad Pro Light;Segoe UI Light"/>
          <w:color w:val="1D1D1B"/>
          <w:spacing w:val="-4"/>
        </w:rPr>
        <w:t xml:space="preserve"> </w:t>
      </w:r>
      <w:r>
        <w:rPr>
          <w:rFonts w:ascii="Myriad Pro Light;Segoe UI Light" w:hAnsi="Myriad Pro Light;Segoe UI Light"/>
          <w:color w:val="1D1D1B"/>
        </w:rPr>
        <w:t>details</w:t>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720"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spacing w:before="3" w:after="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4487" w:end="0"/>
        <w:rPr>
          <w:rFonts w:ascii="Myriad Pro Light;Segoe UI Light" w:hAnsi="Myriad Pro Light;Segoe UI Light" w:eastAsia="Myriad Pro Light;Segoe UI Light" w:cs="Myriad Pro Light;Segoe UI Light"/>
          <w:sz w:val="20"/>
          <w:szCs w:val="20"/>
          <w:lang w:val="en-GB" w:eastAsia="en-GB"/>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2037080" cy="2562225"/>
            <wp:effectExtent l="0" t="0" r="0" b="0"/>
            <wp:docPr id="288"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5" descr="" title=""/>
                    <pic:cNvPicPr>
                      <a:picLocks noChangeAspect="1" noChangeArrowheads="1"/>
                    </pic:cNvPicPr>
                  </pic:nvPicPr>
                  <pic:blipFill>
                    <a:blip r:embed="rId259"/>
                    <a:srcRect l="-15" t="-11" r="-15" b="-11"/>
                    <a:stretch>
                      <a:fillRect/>
                    </a:stretch>
                  </pic:blipFill>
                  <pic:spPr bwMode="auto">
                    <a:xfrm>
                      <a:off x="0" y="0"/>
                      <a:ext cx="2037080" cy="2562225"/>
                    </a:xfrm>
                    <a:prstGeom prst="rect">
                      <a:avLst/>
                    </a:prstGeom>
                    <a:noFill/>
                  </pic:spPr>
                </pic:pic>
              </a:graphicData>
            </a:graphic>
          </wp:inline>
        </w:drawing>
      </w:r>
    </w:p>
    <w:p>
      <w:pPr>
        <w:pStyle w:val="Normal"/>
        <w:ind w:start="1985" w:end="0"/>
        <w:rPr>
          <w:rFonts w:ascii="Myriad Pro Light;Segoe UI Light" w:hAnsi="Myriad Pro Light;Segoe UI Light" w:eastAsia="Myriad Pro Light;Segoe UI Light" w:cs="Myriad Pro Light;Segoe UI Light"/>
          <w:sz w:val="20"/>
          <w:szCs w:val="20"/>
          <w:lang w:val="en-GB" w:eastAsia="en-GB"/>
        </w:rPr>
      </w:pPr>
      <w:r>
        <w:rPr>
          <w:rFonts w:eastAsia="Myriad Pro Light;Segoe UI Light" w:cs="Myriad Pro Light;Segoe UI Light" w:ascii="Myriad Pro Light;Segoe UI Light" w:hAnsi="Myriad Pro Light;Segoe UI Light"/>
          <w:sz w:val="20"/>
          <w:szCs w:val="20"/>
          <w:lang w:val="en-GB" w:eastAsia="en-GB"/>
        </w:rPr>
      </w:r>
    </w:p>
    <w:p>
      <w:pPr>
        <w:pStyle w:val="ColorfulList-Accent11"/>
        <w:numPr>
          <w:ilvl w:val="0"/>
          <w:numId w:val="8"/>
        </w:numPr>
        <w:tabs>
          <w:tab w:val="clear" w:pos="720"/>
          <w:tab w:val="left" w:pos="2405" w:leader="none"/>
        </w:tabs>
        <w:spacing w:lineRule="auto" w:line="257" w:before="68" w:after="0"/>
        <w:ind w:hanging="0" w:start="2120" w:end="2135"/>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A second option box appears containing the referral details back from CMMC and tells if</w:t>
      </w:r>
      <w:r>
        <w:rPr>
          <w:rFonts w:ascii="Myriad Pro Light;Segoe UI Light" w:hAnsi="Myriad Pro Light;Segoe UI Light"/>
          <w:color w:val="1D1D1B"/>
          <w:spacing w:val="-13"/>
        </w:rPr>
        <w:t xml:space="preserve"> </w:t>
      </w:r>
      <w:r>
        <w:rPr>
          <w:rFonts w:ascii="Myriad Pro Light;Segoe UI Light" w:hAnsi="Myriad Pro Light;Segoe UI Light"/>
          <w:color w:val="1D1D1B"/>
        </w:rPr>
        <w:t>the referral has been approved/not approved, select</w:t>
      </w:r>
      <w:r>
        <w:rPr>
          <w:rFonts w:ascii="Myriad Pro Light;Segoe UI Light" w:hAnsi="Myriad Pro Light;Segoe UI Light"/>
          <w:color w:val="1D1D1B"/>
          <w:spacing w:val="-16"/>
        </w:rPr>
        <w:t xml:space="preserve"> </w:t>
      </w:r>
      <w:r>
        <w:rPr>
          <w:rFonts w:ascii="Myriad Pro Light;Segoe UI Light" w:hAnsi="Myriad Pro Light;Segoe UI Light"/>
          <w:color w:val="1D1D1B"/>
        </w:rPr>
        <w:t>OK.</w:t>
      </w:r>
    </w:p>
    <w:p>
      <w:pPr>
        <w:pStyle w:val="Normal"/>
        <w:ind w:start="2127"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2127"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2127"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ind w:start="2127"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Normal"/>
        <w:spacing w:before="75" w:after="0"/>
        <w:ind w:end="2118"/>
        <w:jc w:val="end"/>
        <w:rPr>
          <w:rFonts w:ascii="Myriad Pro;Segoe UI" w:hAnsi="Myriad Pro;Segoe UI" w:eastAsia="Myriad Pro Light;Segoe UI Light" w:cs="Myriad Pro Light;Segoe UI Light"/>
          <w:color w:val="1D1D1B"/>
          <w:sz w:val="16"/>
          <w:szCs w:val="20"/>
        </w:rPr>
      </w:pPr>
      <w:r>
        <w:rPr>
          <w:rFonts w:eastAsia="Myriad Pro Light;Segoe UI Light" w:cs="Myriad Pro Light;Segoe UI Light" w:ascii="Myriad Pro;Segoe UI" w:hAnsi="Myriad Pro;Segoe UI"/>
          <w:color w:val="1D1D1B"/>
          <w:sz w:val="16"/>
          <w:szCs w:val="20"/>
        </w:rPr>
      </w:r>
    </w:p>
    <w:p>
      <w:pPr>
        <w:pStyle w:val="Normal"/>
        <w:spacing w:before="75" w:after="0"/>
        <w:ind w:end="1275"/>
        <w:jc w:val="end"/>
        <w:rPr>
          <w:rFonts w:ascii="Myriad Pro;Segoe UI" w:hAnsi="Myriad Pro;Segoe UI"/>
          <w:color w:val="1D1D1B"/>
          <w:sz w:val="16"/>
        </w:rPr>
      </w:pPr>
      <w:r>
        <w:rPr>
          <w:rFonts w:ascii="Myriad Pro;Segoe UI" w:hAnsi="Myriad Pro;Segoe UI"/>
          <w:color w:val="1D1D1B"/>
          <w:sz w:val="16"/>
        </w:rPr>
      </w:r>
    </w:p>
    <w:p>
      <w:pPr>
        <w:pStyle w:val="Normal"/>
        <w:spacing w:before="75" w:after="0"/>
        <w:ind w:end="1275"/>
        <w:jc w:val="end"/>
        <w:rPr>
          <w:rFonts w:ascii="Myriad Pro;Segoe UI" w:hAnsi="Myriad Pro;Segoe UI"/>
          <w:color w:val="1D1D1B"/>
          <w:sz w:val="16"/>
        </w:rPr>
      </w:pPr>
      <w:r>
        <w:rPr>
          <w:rFonts w:ascii="Myriad Pro;Segoe UI" w:hAnsi="Myriad Pro;Segoe UI"/>
          <w:color w:val="1D1D1B"/>
          <w:sz w:val="16"/>
        </w:rPr>
      </w:r>
    </w:p>
    <w:p>
      <w:pPr>
        <w:pStyle w:val="Normal"/>
        <w:rPr>
          <w:rFonts w:ascii="Myriad Pro;Segoe UI" w:hAnsi="Myriad Pro;Segoe UI" w:eastAsia="Myriad Pro;Segoe UI" w:cs="Myriad Pro;Segoe UI"/>
          <w:b/>
          <w:bCs/>
          <w:color w:val="1D1D1B"/>
          <w:sz w:val="20"/>
          <w:szCs w:val="20"/>
        </w:rPr>
      </w:pPr>
      <w:r>
        <w:rPr>
          <w:rFonts w:eastAsia="Myriad Pro;Segoe UI" w:cs="Myriad Pro;Segoe UI" w:ascii="Myriad Pro;Segoe UI" w:hAnsi="Myriad Pro;Segoe UI"/>
          <w:b/>
          <w:bCs/>
          <w:color w:val="1D1D1B"/>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spacing w:before="1" w:after="0"/>
        <w:rPr>
          <w:rFonts w:ascii="Myriad Pro;Segoe UI" w:hAnsi="Myriad Pro;Segoe UI" w:eastAsia="Myriad Pro;Segoe UI" w:cs="Myriad Pro;Segoe UI"/>
          <w:b/>
          <w:bCs/>
          <w:sz w:val="18"/>
          <w:szCs w:val="18"/>
        </w:rPr>
      </w:pPr>
      <w:r>
        <w:rPr>
          <w:rFonts w:eastAsia="Myriad Pro;Segoe UI" w:cs="Myriad Pro;Segoe UI" w:ascii="Myriad Pro;Segoe UI" w:hAnsi="Myriad Pro;Segoe UI"/>
          <w:b/>
          <w:bCs/>
          <w:sz w:val="18"/>
          <w:szCs w:val="18"/>
        </w:rPr>
      </w:r>
    </w:p>
    <w:p>
      <w:pPr>
        <w:pStyle w:val="Normal"/>
        <w:ind w:start="4039"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2152015" cy="1845945"/>
            <wp:effectExtent l="0" t="0" r="0" b="0"/>
            <wp:docPr id="289"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6" descr="" title=""/>
                    <pic:cNvPicPr>
                      <a:picLocks noChangeAspect="1" noChangeArrowheads="1"/>
                    </pic:cNvPicPr>
                  </pic:nvPicPr>
                  <pic:blipFill>
                    <a:blip r:embed="rId260"/>
                    <a:srcRect l="-9" t="-8" r="-9" b="-8"/>
                    <a:stretch>
                      <a:fillRect/>
                    </a:stretch>
                  </pic:blipFill>
                  <pic:spPr bwMode="auto">
                    <a:xfrm>
                      <a:off x="0" y="0"/>
                      <a:ext cx="2152015" cy="1845945"/>
                    </a:xfrm>
                    <a:prstGeom prst="rect">
                      <a:avLst/>
                    </a:prstGeom>
                    <a:noFill/>
                  </pic:spPr>
                </pic:pic>
              </a:graphicData>
            </a:graphic>
          </wp:inline>
        </w:drawing>
      </w:r>
    </w:p>
    <w:p>
      <w:pPr>
        <w:pStyle w:val="Normal"/>
        <w:spacing w:before="7" w:after="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ColorfulList-Accent11"/>
        <w:numPr>
          <w:ilvl w:val="0"/>
          <w:numId w:val="8"/>
        </w:numPr>
        <w:tabs>
          <w:tab w:val="clear" w:pos="720"/>
          <w:tab w:val="left" w:pos="2405" w:leader="none"/>
        </w:tabs>
        <w:ind w:hanging="284" w:start="2404"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spacing w:val="-4"/>
        </w:rPr>
        <w:t xml:space="preserve">You </w:t>
      </w:r>
      <w:r>
        <w:rPr>
          <w:rFonts w:eastAsia="Myriad Pro Light;Segoe UI Light" w:cs="Myriad Pro Light;Segoe UI Light" w:ascii="Myriad Pro Light;Segoe UI Light" w:hAnsi="Myriad Pro Light;Segoe UI Light"/>
          <w:color w:val="1D1D1B"/>
        </w:rPr>
        <w:t>will find yourself in the individual’s medical records, select G-</w:t>
      </w:r>
      <w:r>
        <w:rPr>
          <w:rFonts w:eastAsia="Myriad Pro Light;Segoe UI Light" w:cs="Myriad Pro Light;Segoe UI Light" w:ascii="Myriad Pro Light;Segoe UI Light" w:hAnsi="Myriad Pro Light;Segoe UI Light"/>
          <w:color w:val="1D1D1B"/>
          <w:spacing w:val="-12"/>
        </w:rPr>
        <w:t xml:space="preserve"> </w:t>
      </w:r>
      <w:r>
        <w:rPr>
          <w:rFonts w:eastAsia="Myriad Pro Light;Segoe UI Light" w:cs="Myriad Pro Light;Segoe UI Light" w:ascii="Myriad Pro Light;Segoe UI Light" w:hAnsi="Myriad Pro Light;Segoe UI Light"/>
          <w:color w:val="1D1D1B"/>
        </w:rPr>
        <w:t>Documents</w:t>
      </w:r>
    </w:p>
    <w:p>
      <w:pPr>
        <w:pStyle w:val="Normal"/>
        <w:spacing w:before="2" w:after="0"/>
        <w:rPr>
          <w:rFonts w:ascii="Myriad Pro Light;Segoe UI Light" w:hAnsi="Myriad Pro Light;Segoe UI Light" w:eastAsia="Myriad Pro Light;Segoe UI Light" w:cs="Myriad Pro Light;Segoe UI Light"/>
          <w:sz w:val="17"/>
          <w:szCs w:val="17"/>
        </w:rPr>
      </w:pPr>
      <w:r>
        <w:rPr>
          <w:rFonts w:eastAsia="Myriad Pro Light;Segoe UI Light" w:cs="Myriad Pro Light;Segoe UI Light" w:ascii="Myriad Pro Light;Segoe UI Light" w:hAnsi="Myriad Pro Light;Segoe UI Light"/>
          <w:sz w:val="17"/>
          <w:szCs w:val="17"/>
        </w:rPr>
      </w:r>
    </w:p>
    <w:p>
      <w:pPr>
        <w:pStyle w:val="Normal"/>
        <w:ind w:start="2120"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904875" cy="285750"/>
            <wp:effectExtent l="0" t="0" r="0" b="0"/>
            <wp:docPr id="290" name="Pictur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7" descr="" title=""/>
                    <pic:cNvPicPr>
                      <a:picLocks noChangeAspect="1" noChangeArrowheads="1"/>
                    </pic:cNvPicPr>
                  </pic:nvPicPr>
                  <pic:blipFill>
                    <a:blip r:embed="rId261"/>
                    <a:srcRect l="-40" t="-126" r="-40" b="-126"/>
                    <a:stretch>
                      <a:fillRect/>
                    </a:stretch>
                  </pic:blipFill>
                  <pic:spPr bwMode="auto">
                    <a:xfrm>
                      <a:off x="0" y="0"/>
                      <a:ext cx="904875" cy="285750"/>
                    </a:xfrm>
                    <a:prstGeom prst="rect">
                      <a:avLst/>
                    </a:prstGeom>
                    <a:noFill/>
                  </pic:spPr>
                </pic:pic>
              </a:graphicData>
            </a:graphic>
          </wp:inline>
        </w:drawing>
      </w:r>
    </w:p>
    <w:p>
      <w:pPr>
        <w:pStyle w:val="Normal"/>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rPr>
      </w:r>
    </w:p>
    <w:p>
      <w:pPr>
        <w:pStyle w:val="ColorfulList-Accent11"/>
        <w:numPr>
          <w:ilvl w:val="0"/>
          <w:numId w:val="8"/>
        </w:numPr>
        <w:tabs>
          <w:tab w:val="clear" w:pos="720"/>
          <w:tab w:val="left" w:pos="2405" w:leader="none"/>
        </w:tabs>
        <w:spacing w:before="20" w:after="0"/>
        <w:ind w:hanging="284" w:start="2404" w:end="2305"/>
        <w:rPr/>
      </w:pPr>
      <w:r>
        <w:rPr>
          <w:rFonts w:ascii="Myriad Pro Light;Segoe UI Light" w:hAnsi="Myriad Pro Light;Segoe UI Light"/>
          <w:color w:val="1D1D1B"/>
          <w:spacing w:val="-3"/>
        </w:rPr>
        <w:t xml:space="preserve">From </w:t>
      </w:r>
      <w:r>
        <w:rPr>
          <w:rFonts w:ascii="Myriad Pro Light;Segoe UI Light" w:hAnsi="Myriad Pro Light;Segoe UI Light"/>
          <w:color w:val="1D1D1B"/>
        </w:rPr>
        <w:t xml:space="preserve">within the individuals documents, find the correct document that was sent to CMMC </w:t>
      </w:r>
      <w:r>
        <w:rPr>
          <w:color w:val="1D1D1B"/>
        </w:rPr>
        <w:t>i.e. F Med</w:t>
      </w:r>
      <w:r>
        <w:rPr>
          <w:color w:val="1D1D1B"/>
          <w:spacing w:val="1"/>
        </w:rPr>
        <w:t xml:space="preserve"> </w:t>
      </w:r>
      <w:r>
        <w:rPr>
          <w:color w:val="1D1D1B"/>
        </w:rPr>
        <w:t>23/7</w:t>
      </w:r>
    </w:p>
    <w:p>
      <w:pPr>
        <w:pStyle w:val="Normal"/>
        <w:spacing w:before="9" w:after="0"/>
        <w:rPr>
          <w:rFonts w:ascii="Myriad Pro Light;Segoe UI Light" w:hAnsi="Myriad Pro Light;Segoe UI Light" w:eastAsia="Myriad Pro Light;Segoe UI Light" w:cs="Myriad Pro Light;Segoe UI Light"/>
          <w:sz w:val="18"/>
          <w:szCs w:val="18"/>
        </w:rPr>
      </w:pPr>
      <w:r>
        <w:rPr>
          <w:rFonts w:eastAsia="Myriad Pro Light;Segoe UI Light" w:cs="Myriad Pro Light;Segoe UI Light" w:ascii="Myriad Pro Light;Segoe UI Light" w:hAnsi="Myriad Pro Light;Segoe UI Light"/>
          <w:sz w:val="18"/>
          <w:szCs w:val="18"/>
        </w:rPr>
      </w:r>
    </w:p>
    <w:p>
      <w:pPr>
        <w:pStyle w:val="Normal"/>
        <w:ind w:start="2120" w:end="0"/>
        <w:rPr>
          <w:rFonts w:ascii="Myriad Pro Light;Segoe UI Light" w:hAnsi="Myriad Pro Light;Segoe UI Light" w:eastAsia="Myriad Pro Light;Segoe UI Light" w:cs="Myriad Pro Light;Segoe UI Light"/>
          <w:sz w:val="20"/>
          <w:szCs w:val="20"/>
        </w:rPr>
      </w:pPr>
      <w:r>
        <w:rPr>
          <w:rFonts w:eastAsia="Myriad Pro Light;Segoe UI Light" w:cs="Myriad Pro Light;Segoe UI Light" w:ascii="Myriad Pro Light;Segoe UI Light" w:hAnsi="Myriad Pro Light;Segoe UI Light"/>
          <w:sz w:val="20"/>
          <w:szCs w:val="20"/>
          <w:lang w:val="en-GB" w:eastAsia="en-GB"/>
        </w:rPr>
        <w:drawing>
          <wp:inline distT="0" distB="0" distL="0" distR="0">
            <wp:extent cx="5638800" cy="428625"/>
            <wp:effectExtent l="0" t="0" r="0" b="0"/>
            <wp:docPr id="291" name="Pictur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8" descr="" title=""/>
                    <pic:cNvPicPr>
                      <a:picLocks noChangeAspect="1" noChangeArrowheads="1"/>
                    </pic:cNvPicPr>
                  </pic:nvPicPr>
                  <pic:blipFill>
                    <a:blip r:embed="rId262"/>
                    <a:srcRect l="-4" t="-86" r="-4" b="-86"/>
                    <a:stretch>
                      <a:fillRect/>
                    </a:stretch>
                  </pic:blipFill>
                  <pic:spPr bwMode="auto">
                    <a:xfrm>
                      <a:off x="0" y="0"/>
                      <a:ext cx="5638800" cy="428625"/>
                    </a:xfrm>
                    <a:prstGeom prst="rect">
                      <a:avLst/>
                    </a:prstGeom>
                    <a:noFill/>
                  </pic:spPr>
                </pic:pic>
              </a:graphicData>
            </a:graphic>
          </wp:inline>
        </w:drawing>
      </w:r>
    </w:p>
    <w:p>
      <w:pPr>
        <w:pStyle w:val="ColorfulList-Accent11"/>
        <w:numPr>
          <w:ilvl w:val="0"/>
          <w:numId w:val="8"/>
        </w:numPr>
        <w:tabs>
          <w:tab w:val="clear" w:pos="720"/>
          <w:tab w:val="left" w:pos="2405" w:leader="none"/>
        </w:tabs>
        <w:spacing w:lineRule="auto" w:line="257" w:before="166" w:after="0"/>
        <w:ind w:hanging="0" w:start="2120" w:end="141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color w:val="1D1D1B"/>
          <w:sz w:val="24"/>
          <w:szCs w:val="24"/>
        </w:rPr>
        <w:t>Open the document and scroll to the bottom whereby you will find CMMC’s decision on the</w:t>
      </w:r>
      <w:r>
        <w:rPr>
          <w:rFonts w:eastAsia="Myriad Pro Light;Segoe UI Light" w:cs="Myriad Pro Light;Segoe UI Light" w:ascii="Myriad Pro Light;Segoe UI Light" w:hAnsi="Myriad Pro Light;Segoe UI Light"/>
          <w:color w:val="1D1D1B"/>
          <w:spacing w:val="-3"/>
          <w:sz w:val="24"/>
          <w:szCs w:val="24"/>
        </w:rPr>
        <w:t xml:space="preserve"> </w:t>
      </w:r>
      <w:r>
        <w:rPr>
          <w:rFonts w:eastAsia="Myriad Pro Light;Segoe UI Light" w:cs="Myriad Pro Light;Segoe UI Light" w:ascii="Myriad Pro Light;Segoe UI Light" w:hAnsi="Myriad Pro Light;Segoe UI Light"/>
          <w:color w:val="1D1D1B"/>
          <w:sz w:val="24"/>
          <w:szCs w:val="24"/>
        </w:rPr>
        <w:t>board</w:t>
      </w:r>
    </w:p>
    <w:p>
      <w:pPr>
        <w:pStyle w:val="Normal"/>
        <w:spacing w:before="4" w:after="0"/>
        <w:rPr>
          <w:rFonts w:ascii="Myriad Pro Light;Segoe UI Light" w:hAnsi="Myriad Pro Light;Segoe UI Light" w:eastAsia="Myriad Pro Light;Segoe UI Light" w:cs="Myriad Pro Light;Segoe UI Light"/>
          <w:sz w:val="18"/>
          <w:szCs w:val="18"/>
        </w:rPr>
      </w:pPr>
      <w:r>
        <w:rPr>
          <w:rFonts w:eastAsia="Myriad Pro Light;Segoe UI Light" w:cs="Myriad Pro Light;Segoe UI Light" w:ascii="Myriad Pro Light;Segoe UI Light" w:hAnsi="Myriad Pro Light;Segoe UI Light"/>
          <w:sz w:val="18"/>
          <w:szCs w:val="18"/>
        </w:rPr>
      </w:r>
    </w:p>
    <w:p>
      <w:pPr>
        <w:pStyle w:val="Normal"/>
        <w:widowControl/>
        <w:ind w:start="2160" w:end="0"/>
        <w:rPr/>
      </w:pPr>
      <w:r>
        <w:rPr>
          <w:rFonts w:eastAsia="Times New Roman" w:cs="Arial" w:ascii="Arial" w:hAnsi="Arial"/>
          <w:lang w:val="en-GB" w:eastAsia="en-GB"/>
        </w:rPr>
        <w:t>The above medical board is returned approved</w:t>
      </w:r>
    </w:p>
    <w:p>
      <w:pPr>
        <w:pStyle w:val="Normal"/>
        <w:widowControl/>
        <w:rPr>
          <w:rFonts w:ascii="Arial" w:hAnsi="Arial" w:eastAsia="Times New Roman" w:cs="Arial"/>
          <w:lang w:val="en-GB" w:eastAsia="en-GB"/>
        </w:rPr>
      </w:pPr>
      <w:r>
        <w:rPr>
          <w:rFonts w:eastAsia="Times New Roman" w:cs="Arial" w:ascii="Arial" w:hAnsi="Arial"/>
          <w:lang w:val="en-GB" w:eastAsia="en-GB"/>
        </w:rPr>
      </w:r>
    </w:p>
    <w:p>
      <w:pPr>
        <w:pStyle w:val="Normal"/>
        <w:widowControl/>
        <w:ind w:firstLine="720" w:start="1440" w:end="0"/>
        <w:rPr>
          <w:rFonts w:ascii="Arial" w:hAnsi="Arial" w:eastAsia="Times New Roman" w:cs="Arial"/>
          <w:lang w:val="en-GB" w:eastAsia="en-GB"/>
        </w:rPr>
      </w:pPr>
      <w:r>
        <w:rPr>
          <w:rFonts w:eastAsia="Times New Roman" w:cs="Arial" w:ascii="Arial" w:hAnsi="Arial"/>
          <w:lang w:val="en-GB" w:eastAsia="en-GB"/>
        </w:rPr>
        <w:t>Submitted Electronically</w:t>
      </w:r>
    </w:p>
    <w:p>
      <w:pPr>
        <w:pStyle w:val="Normal"/>
        <w:widowControl/>
        <w:rPr>
          <w:rFonts w:ascii="Arial" w:hAnsi="Arial" w:eastAsia="Times New Roman" w:cs="Arial"/>
          <w:lang w:val="en-GB" w:eastAsia="en-GB"/>
        </w:rPr>
      </w:pPr>
      <w:r>
        <w:rPr>
          <w:rFonts w:eastAsia="Times New Roman" w:cs="Arial" w:ascii="Arial" w:hAnsi="Arial"/>
          <w:lang w:val="en-GB" w:eastAsia="en-GB"/>
        </w:rPr>
      </w:r>
    </w:p>
    <w:p>
      <w:pPr>
        <w:pStyle w:val="Normal"/>
        <w:widowControl/>
        <w:ind w:firstLine="720" w:start="1440" w:end="0"/>
        <w:rPr>
          <w:rFonts w:ascii="Arial" w:hAnsi="Arial" w:eastAsia="Times New Roman" w:cs="Arial"/>
          <w:lang w:val="en-GB" w:eastAsia="en-GB"/>
        </w:rPr>
      </w:pPr>
      <w:r>
        <w:rPr>
          <w:rFonts w:eastAsia="Times New Roman" w:cs="Arial" w:ascii="Arial" w:hAnsi="Arial"/>
          <w:lang w:val="en-GB" w:eastAsia="en-GB"/>
        </w:rPr>
        <w:t>MR HUTCHINSON MFOM DAvMed</w:t>
      </w:r>
    </w:p>
    <w:p>
      <w:pPr>
        <w:pStyle w:val="Normal"/>
        <w:widowControl/>
        <w:ind w:firstLine="720" w:start="1440" w:end="0"/>
        <w:rPr>
          <w:rFonts w:ascii="Arial" w:hAnsi="Arial" w:eastAsia="Times New Roman" w:cs="Arial"/>
          <w:lang w:val="en-GB" w:eastAsia="en-GB"/>
        </w:rPr>
      </w:pPr>
      <w:r>
        <w:rPr>
          <w:rFonts w:eastAsia="Times New Roman" w:cs="Arial" w:ascii="Arial" w:hAnsi="Arial"/>
          <w:lang w:val="en-GB" w:eastAsia="en-GB"/>
        </w:rPr>
        <w:t>Gp Capt (Retd)</w:t>
      </w:r>
    </w:p>
    <w:p>
      <w:pPr>
        <w:pStyle w:val="Normal"/>
        <w:widowControl/>
        <w:ind w:firstLine="720" w:start="1400" w:end="0"/>
        <w:rPr>
          <w:rFonts w:ascii="Times New Roman" w:hAnsi="Times New Roman" w:eastAsia="Times New Roman" w:cs="Times New Roman"/>
          <w:w w:val="99"/>
          <w:sz w:val="24"/>
          <w:szCs w:val="24"/>
          <w:lang w:val="en-GB" w:eastAsia="en-GB"/>
        </w:rPr>
      </w:pPr>
      <w:r>
        <w:rPr>
          <w:rFonts w:eastAsia="Times New Roman" w:cs="Arial" w:ascii="Arial" w:hAnsi="Arial"/>
          <w:lang w:val="en-GB" w:eastAsia="en-GB"/>
        </w:rPr>
        <w:t>Med Cswrk</w:t>
      </w:r>
    </w:p>
    <w:p>
      <w:pPr>
        <w:pStyle w:val="Normal"/>
        <w:ind w:start="2120" w:end="0"/>
        <w:rPr>
          <w:rFonts w:ascii="Myriad Pro Light;Segoe UI Light" w:hAnsi="Myriad Pro Light;Segoe UI Light" w:eastAsia="Myriad Pro Light;Segoe UI Light" w:cs="Myriad Pro Light;Segoe UI Light"/>
          <w:w w:val="99"/>
          <w:sz w:val="20"/>
          <w:szCs w:val="20"/>
          <w:lang w:val="en-GB" w:eastAsia="en-GB"/>
        </w:rPr>
      </w:pPr>
      <w:r>
        <w:rPr>
          <w:rFonts w:eastAsia="Myriad Pro Light;Segoe UI Light" w:cs="Myriad Pro Light;Segoe UI Light" w:ascii="Myriad Pro Light;Segoe UI Light" w:hAnsi="Myriad Pro Light;Segoe UI Light"/>
          <w:w w:val="99"/>
          <w:sz w:val="20"/>
          <w:szCs w:val="20"/>
          <w:lang w:val="en-GB" w:eastAsia="en-GB"/>
        </w:rPr>
      </w:r>
    </w:p>
    <w:p>
      <w:pPr>
        <w:pStyle w:val="Normal"/>
        <w:spacing w:before="8" w:after="0"/>
        <w:rPr>
          <w:rFonts w:ascii="Myriad Pro Light;Segoe UI Light" w:hAnsi="Myriad Pro Light;Segoe UI Light" w:eastAsia="Myriad Pro Light;Segoe UI Light" w:cs="Myriad Pro Light;Segoe UI Light"/>
          <w:sz w:val="23"/>
          <w:szCs w:val="23"/>
        </w:rPr>
      </w:pPr>
      <w:r>
        <w:rPr>
          <w:rFonts w:eastAsia="Myriad Pro Light;Segoe UI Light" w:cs="Myriad Pro Light;Segoe UI Light" w:ascii="Myriad Pro Light;Segoe UI Light" w:hAnsi="Myriad Pro Light;Segoe UI Light"/>
          <w:sz w:val="23"/>
          <w:szCs w:val="23"/>
        </w:rPr>
      </w:r>
    </w:p>
    <w:p>
      <w:pPr>
        <w:pStyle w:val="ColorfulList-Accent11"/>
        <w:numPr>
          <w:ilvl w:val="0"/>
          <w:numId w:val="8"/>
        </w:numPr>
        <w:tabs>
          <w:tab w:val="clear" w:pos="720"/>
          <w:tab w:val="left" w:pos="2405" w:leader="none"/>
        </w:tabs>
        <w:ind w:hanging="284" w:start="2404"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Complete the</w:t>
      </w:r>
      <w:r>
        <w:rPr>
          <w:rFonts w:ascii="Myriad Pro Light;Segoe UI Light" w:hAnsi="Myriad Pro Light;Segoe UI Light"/>
          <w:color w:val="1D1D1B"/>
          <w:spacing w:val="-8"/>
        </w:rPr>
        <w:t xml:space="preserve"> </w:t>
      </w:r>
      <w:r>
        <w:rPr>
          <w:rFonts w:ascii="Myriad Pro Light;Segoe UI Light" w:hAnsi="Myriad Pro Light;Segoe UI Light"/>
          <w:color w:val="1D1D1B"/>
        </w:rPr>
        <w:t>following:</w:t>
      </w:r>
    </w:p>
    <w:p>
      <w:pPr>
        <w:pStyle w:val="ColorfulList-Accent11"/>
        <w:tabs>
          <w:tab w:val="clear" w:pos="720"/>
          <w:tab w:val="left" w:pos="2405" w:leader="none"/>
        </w:tabs>
        <w:ind w:start="2404"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8"/>
        </w:numPr>
        <w:tabs>
          <w:tab w:val="clear" w:pos="720"/>
          <w:tab w:val="left" w:pos="2688" w:leader="none"/>
        </w:tabs>
        <w:spacing w:before="20" w:after="0"/>
        <w:ind w:hanging="283" w:start="2687"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APPROVED</w:t>
      </w:r>
    </w:p>
    <w:p>
      <w:pPr>
        <w:pStyle w:val="ColorfulList-Accent11"/>
        <w:tabs>
          <w:tab w:val="clear" w:pos="720"/>
          <w:tab w:val="left" w:pos="2688" w:leader="none"/>
        </w:tabs>
        <w:spacing w:before="20" w:after="0"/>
        <w:ind w:start="2687"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2"/>
          <w:numId w:val="8"/>
        </w:numPr>
        <w:tabs>
          <w:tab w:val="clear" w:pos="720"/>
          <w:tab w:val="left" w:pos="2972" w:leader="none"/>
        </w:tabs>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Enter consultation on DMICP –</w:t>
      </w:r>
      <w:r>
        <w:rPr>
          <w:rFonts w:eastAsia="Myriad Pro Light;Segoe UI Light" w:cs="Myriad Pro Light;Segoe UI Light" w:ascii="Myriad Pro Light;Segoe UI Light" w:hAnsi="Myriad Pro Light;Segoe UI Light"/>
          <w:color w:val="1D1D1B"/>
          <w:spacing w:val="-10"/>
        </w:rPr>
        <w:t xml:space="preserve"> </w:t>
      </w:r>
      <w:r>
        <w:rPr>
          <w:rFonts w:eastAsia="Myriad Pro Light;Segoe UI Light" w:cs="Myriad Pro Light;Segoe UI Light" w:ascii="Myriad Pro Light;Segoe UI Light" w:hAnsi="Myriad Pro Light;Segoe UI Light"/>
          <w:color w:val="1D1D1B"/>
        </w:rPr>
        <w:t>MCWAPPROVED</w:t>
      </w:r>
    </w:p>
    <w:p>
      <w:pPr>
        <w:pStyle w:val="ColorfulList-Accent11"/>
        <w:numPr>
          <w:ilvl w:val="2"/>
          <w:numId w:val="8"/>
        </w:numPr>
        <w:tabs>
          <w:tab w:val="clear" w:pos="720"/>
          <w:tab w:val="left" w:pos="2972"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Update Med Centre TJMES spreadsheet</w:t>
      </w:r>
    </w:p>
    <w:p>
      <w:pPr>
        <w:pStyle w:val="Normal"/>
        <w:spacing w:before="4"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numPr>
          <w:ilvl w:val="1"/>
          <w:numId w:val="8"/>
        </w:numPr>
        <w:tabs>
          <w:tab w:val="clear" w:pos="720"/>
          <w:tab w:val="left" w:pos="2688" w:leader="none"/>
        </w:tabs>
        <w:ind w:hanging="283" w:start="2687" w:end="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NOT</w:t>
      </w:r>
      <w:r>
        <w:rPr>
          <w:rFonts w:ascii="Myriad Pro Light;Segoe UI Light" w:hAnsi="Myriad Pro Light;Segoe UI Light"/>
          <w:color w:val="1D1D1B"/>
          <w:spacing w:val="-3"/>
        </w:rPr>
        <w:t xml:space="preserve"> </w:t>
      </w:r>
      <w:r>
        <w:rPr>
          <w:rFonts w:ascii="Myriad Pro Light;Segoe UI Light" w:hAnsi="Myriad Pro Light;Segoe UI Light"/>
          <w:color w:val="1D1D1B"/>
        </w:rPr>
        <w:t>APPROVED</w:t>
        <w:br/>
      </w:r>
    </w:p>
    <w:p>
      <w:pPr>
        <w:pStyle w:val="ColorfulList-Accent11"/>
        <w:numPr>
          <w:ilvl w:val="2"/>
          <w:numId w:val="8"/>
        </w:numPr>
        <w:tabs>
          <w:tab w:val="clear" w:pos="720"/>
          <w:tab w:val="left" w:pos="2977" w:leader="none"/>
        </w:tabs>
        <w:spacing w:lineRule="auto" w:line="257" w:before="20" w:after="0"/>
        <w:ind w:hanging="7" w:start="2694" w:end="2449"/>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spacing w:val="-4"/>
        </w:rPr>
        <w:t xml:space="preserve">Task </w:t>
      </w:r>
      <w:r>
        <w:rPr>
          <w:rFonts w:ascii="Myriad Pro Light;Segoe UI Light" w:hAnsi="Myriad Pro Light;Segoe UI Light"/>
          <w:color w:val="1D1D1B"/>
        </w:rPr>
        <w:t>referring MO to read F Med 23 to see CMMC comments as to why the board was NOT</w:t>
      </w:r>
      <w:r>
        <w:rPr>
          <w:rFonts w:ascii="Myriad Pro Light;Segoe UI Light" w:hAnsi="Myriad Pro Light;Segoe UI Light"/>
          <w:color w:val="1D1D1B"/>
          <w:spacing w:val="-19"/>
        </w:rPr>
        <w:t xml:space="preserve"> </w:t>
      </w:r>
      <w:r>
        <w:rPr>
          <w:rFonts w:ascii="Myriad Pro Light;Segoe UI Light" w:hAnsi="Myriad Pro Light;Segoe UI Light"/>
          <w:color w:val="1D1D1B"/>
        </w:rPr>
        <w:t>approved.</w:t>
      </w:r>
    </w:p>
    <w:p>
      <w:pPr>
        <w:pStyle w:val="ColorfulList-Accent11"/>
        <w:numPr>
          <w:ilvl w:val="2"/>
          <w:numId w:val="8"/>
        </w:numPr>
        <w:tabs>
          <w:tab w:val="clear" w:pos="720"/>
          <w:tab w:val="left" w:pos="2971" w:leader="none"/>
        </w:tabs>
        <w:spacing w:before="4"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Complete action as</w:t>
      </w:r>
      <w:r>
        <w:rPr>
          <w:rFonts w:ascii="Myriad Pro Light;Segoe UI Light" w:hAnsi="Myriad Pro Light;Segoe UI Light"/>
          <w:color w:val="1D1D1B"/>
          <w:spacing w:val="1"/>
        </w:rPr>
        <w:t xml:space="preserve"> required</w:t>
      </w:r>
    </w:p>
    <w:p>
      <w:pPr>
        <w:pStyle w:val="ColorfulList-Accent11"/>
        <w:numPr>
          <w:ilvl w:val="2"/>
          <w:numId w:val="8"/>
        </w:numPr>
        <w:tabs>
          <w:tab w:val="clear" w:pos="720"/>
          <w:tab w:val="left" w:pos="2971" w:leader="none"/>
        </w:tabs>
        <w:spacing w:before="20" w:after="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color w:val="1D1D1B"/>
        </w:rPr>
        <w:t>Enter consultation on DMICP –</w:t>
      </w:r>
      <w:r>
        <w:rPr>
          <w:rFonts w:eastAsia="Myriad Pro Light;Segoe UI Light" w:cs="Myriad Pro Light;Segoe UI Light" w:ascii="Myriad Pro Light;Segoe UI Light" w:hAnsi="Myriad Pro Light;Segoe UI Light"/>
          <w:color w:val="1D1D1B"/>
          <w:spacing w:val="-10"/>
        </w:rPr>
        <w:t xml:space="preserve"> </w:t>
      </w:r>
      <w:r>
        <w:rPr>
          <w:rFonts w:eastAsia="Myriad Pro Light;Segoe UI Light" w:cs="Myriad Pro Light;Segoe UI Light" w:ascii="Myriad Pro Light;Segoe UI Light" w:hAnsi="Myriad Pro Light;Segoe UI Light"/>
          <w:color w:val="1D1D1B"/>
        </w:rPr>
        <w:t>MCWNONAPPROVAL</w:t>
      </w:r>
    </w:p>
    <w:p>
      <w:pPr>
        <w:pStyle w:val="ColorfulList-Accent11"/>
        <w:numPr>
          <w:ilvl w:val="2"/>
          <w:numId w:val="8"/>
        </w:numPr>
        <w:tabs>
          <w:tab w:val="clear" w:pos="720"/>
          <w:tab w:val="left" w:pos="2971"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Update Med Centre TJMES spreadsheet</w:t>
      </w:r>
    </w:p>
    <w:p>
      <w:pPr>
        <w:pStyle w:val="ColorfulList-Accent11"/>
        <w:numPr>
          <w:ilvl w:val="2"/>
          <w:numId w:val="8"/>
        </w:numPr>
        <w:tabs>
          <w:tab w:val="clear" w:pos="720"/>
          <w:tab w:val="left" w:pos="2971"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Update patient/HR PAN if required</w:t>
      </w:r>
    </w:p>
    <w:p>
      <w:pPr>
        <w:pStyle w:val="ColorfulList-Accent11"/>
        <w:numPr>
          <w:ilvl w:val="2"/>
          <w:numId w:val="8"/>
        </w:numPr>
        <w:tabs>
          <w:tab w:val="clear" w:pos="720"/>
          <w:tab w:val="left" w:pos="2971" w:leader="none"/>
        </w:tabs>
        <w:spacing w:before="20" w:after="0"/>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Resubmit to Med Casework</w:t>
      </w:r>
    </w:p>
    <w:p>
      <w:pPr>
        <w:pStyle w:val="ColorfulList-Accent11"/>
        <w:tabs>
          <w:tab w:val="clear" w:pos="720"/>
          <w:tab w:val="left" w:pos="2971" w:leader="none"/>
        </w:tabs>
        <w:spacing w:before="20" w:after="0"/>
        <w:ind w:start="2971" w:end="0"/>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ColorfulList-Accent11"/>
        <w:tabs>
          <w:tab w:val="clear" w:pos="720"/>
          <w:tab w:val="left" w:pos="2971" w:leader="none"/>
        </w:tabs>
        <w:spacing w:before="20" w:after="0"/>
        <w:ind w:start="2127" w:end="1268"/>
        <w:rPr>
          <w:rFonts w:ascii="Myriad Pro Light;Segoe UI Light" w:hAnsi="Myriad Pro Light;Segoe UI Light" w:eastAsia="Myriad Pro Light;Segoe UI Light" w:cs="Myriad Pro Light;Segoe UI Light"/>
          <w:b/>
          <w:color w:val="FF0000"/>
        </w:rPr>
      </w:pPr>
      <w:r>
        <w:rPr>
          <w:rFonts w:ascii="Myriad Pro Light;Segoe UI Light" w:hAnsi="Myriad Pro Light;Segoe UI Light"/>
          <w:b/>
          <w:color w:val="FF0000"/>
        </w:rPr>
        <w:t>NB Comments are not to be altered or removed and remain on resubmitted paperwork as an audit trail.</w:t>
      </w:r>
    </w:p>
    <w:p>
      <w:pPr>
        <w:sectPr>
          <w:headerReference w:type="default" r:id="rId263"/>
          <w:headerReference w:type="first" r:id="rId264"/>
          <w:footerReference w:type="default" r:id="rId265"/>
          <w:footerReference w:type="first" r:id="rId266"/>
          <w:type w:val="nextPage"/>
          <w:pgSz w:w="12750" w:h="17680"/>
          <w:pgMar w:left="0" w:right="0" w:gutter="0" w:header="0" w:top="420" w:footer="692" w:bottom="879"/>
          <w:pgNumType w:fmt="decimal"/>
          <w:formProt w:val="false"/>
          <w:textDirection w:val="lrTb"/>
          <w:docGrid w:type="default" w:linePitch="360" w:charSpace="0"/>
        </w:sectPr>
        <w:pStyle w:val="Normal"/>
        <w:spacing w:before="138" w:after="0"/>
        <w:ind w:end="2305"/>
        <w:rPr>
          <w:rFonts w:ascii="Myriad Pro;Segoe UI" w:hAnsi="Myriad Pro;Segoe UI" w:eastAsia="Myriad Pro Light;Segoe UI Light" w:cs="Myriad Pro Light;Segoe UI Light"/>
          <w:b/>
          <w:color w:val="1D1D1B"/>
          <w:spacing w:val="-4"/>
          <w:sz w:val="16"/>
        </w:rPr>
      </w:pPr>
      <w:r>
        <w:rPr>
          <w:rFonts w:eastAsia="Myriad Pro Light;Segoe UI Light" w:cs="Myriad Pro Light;Segoe UI Light" w:ascii="Myriad Pro;Segoe UI" w:hAnsi="Myriad Pro;Segoe UI"/>
          <w:b/>
          <w:color w:val="1D1D1B"/>
          <w:spacing w:val="-4"/>
          <w:sz w:val="16"/>
        </w:rPr>
      </w:r>
    </w:p>
    <w:p>
      <w:pPr>
        <w:pStyle w:val="Normal"/>
        <w:spacing w:before="60" w:after="0"/>
        <w:ind w:firstLine="720" w:start="1400" w:end="2305"/>
        <w:rPr>
          <w:rFonts w:ascii="Myriad Pro Semibold;Segoe UI" w:hAnsi="Myriad Pro Semibold;Segoe UI"/>
          <w:b/>
          <w:color w:val="1D1D1B"/>
        </w:rPr>
      </w:pPr>
      <w:r>
        <w:rPr>
          <w:rFonts w:ascii="Myriad Pro Semibold;Segoe UI" w:hAnsi="Myriad Pro Semibold;Segoe UI"/>
          <w:b/>
          <w:color w:val="1D1D1B"/>
          <w:spacing w:val="-3"/>
        </w:rPr>
        <w:t xml:space="preserve">Award </w:t>
      </w:r>
      <w:r>
        <w:rPr>
          <w:rFonts w:ascii="Myriad Pro Semibold;Segoe UI" w:hAnsi="Myriad Pro Semibold;Segoe UI"/>
          <w:b/>
          <w:color w:val="1D1D1B"/>
        </w:rPr>
        <w:t>of an E-2/L-2</w:t>
      </w:r>
      <w:r>
        <w:rPr>
          <w:rFonts w:ascii="Myriad Pro Semibold;Segoe UI" w:hAnsi="Myriad Pro Semibold;Segoe UI"/>
          <w:b/>
          <w:color w:val="1D1D1B"/>
          <w:spacing w:val="4"/>
        </w:rPr>
        <w:t xml:space="preserve"> </w:t>
      </w:r>
      <w:r>
        <w:rPr>
          <w:rFonts w:ascii="Myriad Pro Semibold;Segoe UI" w:hAnsi="Myriad Pro Semibold;Segoe UI"/>
          <w:b/>
          <w:color w:val="1D1D1B"/>
        </w:rPr>
        <w:t>Category</w:t>
      </w:r>
    </w:p>
    <w:p>
      <w:pPr>
        <w:pStyle w:val="Normal"/>
        <w:spacing w:before="70" w:after="0"/>
        <w:ind w:firstLine="720" w:start="1400" w:end="426"/>
        <w:rPr>
          <w:rFonts w:ascii="Myriad Pro Semibold;Segoe UI" w:hAnsi="Myriad Pro Semibold;Segoe UI" w:eastAsia="Myriad Pro Semibold;Segoe UI" w:cs="Myriad Pro Semibold;Segoe UI"/>
        </w:rPr>
      </w:pPr>
      <w:r>
        <w:rPr>
          <w:rFonts w:ascii="Myriad Pro Light;Segoe UI Light" w:hAnsi="Myriad Pro Light;Segoe UI Light"/>
          <w:color w:val="1D1D1B"/>
          <w:spacing w:val="-3"/>
        </w:rPr>
        <w:t xml:space="preserve">Your </w:t>
      </w:r>
      <w:r>
        <w:rPr>
          <w:rFonts w:ascii="Myriad Pro Light;Segoe UI Light" w:hAnsi="Myriad Pro Light;Segoe UI Light"/>
          <w:color w:val="1D1D1B"/>
        </w:rPr>
        <w:t xml:space="preserve">attention is drawn to </w:t>
      </w:r>
      <w:r>
        <w:rPr>
          <w:rFonts w:ascii="Myriad Pro Semibold;Segoe UI" w:hAnsi="Myriad Pro Semibold;Segoe UI"/>
          <w:color w:val="00B0F0"/>
        </w:rPr>
        <w:t>AP 1269A Lflt 1-02 Para</w:t>
      </w:r>
      <w:r>
        <w:rPr>
          <w:rFonts w:ascii="Myriad Pro Semibold;Segoe UI" w:hAnsi="Myriad Pro Semibold;Segoe UI"/>
          <w:color w:val="00B0F0"/>
          <w:spacing w:val="-13"/>
        </w:rPr>
        <w:t xml:space="preserve"> </w:t>
      </w:r>
      <w:r>
        <w:rPr>
          <w:rFonts w:ascii="Myriad Pro Semibold;Segoe UI" w:hAnsi="Myriad Pro Semibold;Segoe UI"/>
          <w:color w:val="00B0F0"/>
        </w:rPr>
        <w:t>10</w:t>
      </w:r>
    </w:p>
    <w:p>
      <w:pPr>
        <w:pStyle w:val="Normal"/>
        <w:spacing w:before="4" w:after="0"/>
        <w:ind w:end="426"/>
        <w:rPr>
          <w:rFonts w:ascii="Myriad Pro Semibold;Segoe UI" w:hAnsi="Myriad Pro Semibold;Segoe UI" w:eastAsia="Myriad Pro Semibold;Segoe UI" w:cs="Myriad Pro Semibold;Segoe UI"/>
          <w:b/>
          <w:bCs/>
        </w:rPr>
      </w:pPr>
      <w:r>
        <w:rPr>
          <w:rFonts w:eastAsia="Myriad Pro Semibold;Segoe UI" w:cs="Myriad Pro Semibold;Segoe UI" w:ascii="Myriad Pro Semibold;Segoe UI" w:hAnsi="Myriad Pro Semibold;Segoe UI"/>
          <w:b/>
          <w:bCs/>
        </w:rPr>
      </w:r>
    </w:p>
    <w:p>
      <w:pPr>
        <w:pStyle w:val="Heading3"/>
        <w:spacing w:lineRule="auto" w:line="257"/>
        <w:ind w:end="426"/>
        <w:rPr>
          <w:b w:val="false"/>
          <w:bCs w:val="false"/>
          <w:sz w:val="22"/>
          <w:szCs w:val="22"/>
        </w:rPr>
      </w:pPr>
      <w:r>
        <w:rPr>
          <w:b w:val="false"/>
          <w:color w:val="1D1D1B"/>
          <w:sz w:val="22"/>
          <w:szCs w:val="22"/>
        </w:rPr>
        <w:t>Although an individual with an E-2/L-2 category may currently have no disability or limitation to</w:t>
      </w:r>
      <w:r>
        <w:rPr>
          <w:b w:val="false"/>
          <w:color w:val="1D1D1B"/>
          <w:spacing w:val="-22"/>
          <w:sz w:val="22"/>
          <w:szCs w:val="22"/>
        </w:rPr>
        <w:t xml:space="preserve"> </w:t>
      </w:r>
      <w:r>
        <w:rPr>
          <w:b w:val="false"/>
          <w:color w:val="1D1D1B"/>
          <w:sz w:val="22"/>
          <w:szCs w:val="22"/>
        </w:rPr>
        <w:t>duty, it does not mean that they will remain fully fit in the future nor does it imply that they will be extended beyond their current terms of</w:t>
      </w:r>
      <w:r>
        <w:rPr>
          <w:b w:val="false"/>
          <w:color w:val="1D1D1B"/>
          <w:spacing w:val="-12"/>
          <w:sz w:val="22"/>
          <w:szCs w:val="22"/>
        </w:rPr>
        <w:t xml:space="preserve"> </w:t>
      </w:r>
      <w:r>
        <w:rPr>
          <w:b w:val="false"/>
          <w:color w:val="1D1D1B"/>
          <w:sz w:val="22"/>
          <w:szCs w:val="22"/>
        </w:rPr>
        <w:t>service.</w:t>
      </w:r>
    </w:p>
    <w:p>
      <w:pPr>
        <w:pStyle w:val="Normal"/>
        <w:spacing w:before="12" w:after="0"/>
        <w:ind w:end="426"/>
        <w:rPr>
          <w:rFonts w:ascii="Myriad Pro Semibold;Segoe UI" w:hAnsi="Myriad Pro Semibold;Segoe UI" w:eastAsia="Myriad Pro Semibold;Segoe UI" w:cs="Myriad Pro Semibold;Segoe UI"/>
          <w:b/>
          <w:bCs/>
          <w:sz w:val="22"/>
          <w:szCs w:val="22"/>
        </w:rPr>
      </w:pPr>
      <w:r>
        <w:rPr>
          <w:rFonts w:eastAsia="Myriad Pro Semibold;Segoe UI" w:cs="Myriad Pro Semibold;Segoe UI" w:ascii="Myriad Pro Semibold;Segoe UI" w:hAnsi="Myriad Pro Semibold;Segoe UI"/>
          <w:b/>
          <w:bCs/>
          <w:sz w:val="22"/>
          <w:szCs w:val="22"/>
        </w:rPr>
      </w:r>
    </w:p>
    <w:p>
      <w:pPr>
        <w:pStyle w:val="Normal"/>
        <w:ind w:start="2120" w:end="426"/>
        <w:rPr>
          <w:rFonts w:ascii="Myriad Pro Semibold;Segoe UI" w:hAnsi="Myriad Pro Semibold;Segoe UI"/>
          <w:b/>
          <w:color w:val="1D1D1B"/>
        </w:rPr>
      </w:pPr>
      <w:r>
        <w:rPr>
          <w:rFonts w:ascii="Myriad Pro Semibold;Segoe UI" w:hAnsi="Myriad Pro Semibold;Segoe UI"/>
          <w:b/>
          <w:color w:val="1D1D1B"/>
        </w:rPr>
        <w:t>Aircrew E-2/L-2</w:t>
      </w:r>
      <w:r>
        <w:rPr>
          <w:rFonts w:ascii="Myriad Pro Semibold;Segoe UI" w:hAnsi="Myriad Pro Semibold;Segoe UI"/>
          <w:b/>
          <w:color w:val="1D1D1B"/>
          <w:spacing w:val="-7"/>
        </w:rPr>
        <w:t xml:space="preserve"> </w:t>
      </w:r>
      <w:r>
        <w:rPr>
          <w:rFonts w:ascii="Myriad Pro Semibold;Segoe UI" w:hAnsi="Myriad Pro Semibold;Segoe UI"/>
          <w:b/>
          <w:color w:val="1D1D1B"/>
        </w:rPr>
        <w:t>Boards</w:t>
      </w:r>
    </w:p>
    <w:p>
      <w:pPr>
        <w:pStyle w:val="Normal"/>
        <w:ind w:start="2120" w:end="426"/>
        <w:rPr>
          <w:rFonts w:ascii="Myriad Pro Semibold;Segoe UI" w:hAnsi="Myriad Pro Semibold;Segoe UI" w:eastAsia="Myriad Pro Semibold;Segoe UI" w:cs="Myriad Pro Semibold;Segoe UI"/>
          <w:b/>
          <w:color w:val="1D1D1B"/>
        </w:rPr>
      </w:pPr>
      <w:r>
        <w:rPr>
          <w:rFonts w:eastAsia="Myriad Pro Semibold;Segoe UI" w:cs="Myriad Pro Semibold;Segoe UI" w:ascii="Myriad Pro Semibold;Segoe UI" w:hAnsi="Myriad Pro Semibold;Segoe UI"/>
          <w:b/>
          <w:color w:val="1D1D1B"/>
        </w:rPr>
      </w:r>
    </w:p>
    <w:p>
      <w:pPr>
        <w:pStyle w:val="Normal"/>
        <w:spacing w:before="20" w:after="0"/>
        <w:ind w:start="2120" w:end="426"/>
        <w:rPr/>
      </w:pPr>
      <w:r>
        <w:rPr>
          <w:rFonts w:cs="Myriad Pro Light;Segoe UI Light" w:ascii="Myriad Pro Light;Segoe UI Light" w:hAnsi="Myriad Pro Light;Segoe UI Light"/>
        </w:rPr>
        <w:t>“</w:t>
      </w:r>
      <w:r>
        <w:rPr>
          <w:rFonts w:cs="Myriad Pro Light;Segoe UI Light" w:ascii="Myriad Pro Light;Segoe UI Light" w:hAnsi="Myriad Pro Light;Segoe UI Light"/>
        </w:rPr>
        <w:t>For aircrew being awarded an E-2 / L-2 medlim for the first time, the MO sends an FMed 23 to CMMC as per ground professions.”</w:t>
      </w:r>
    </w:p>
    <w:p>
      <w:pPr>
        <w:pStyle w:val="BodyText"/>
        <w:spacing w:before="20" w:after="0"/>
        <w:ind w:end="426"/>
        <w:rPr>
          <w:rFonts w:ascii="Myriad Pro Light;Segoe UI Light" w:hAnsi="Myriad Pro Light;Segoe UI Light" w:cs="Myriad Pro Light;Segoe UI Light"/>
          <w:color w:val="1D1D1B"/>
          <w:sz w:val="22"/>
          <w:szCs w:val="22"/>
        </w:rPr>
      </w:pPr>
      <w:r>
        <w:rPr>
          <w:rFonts w:cs="Myriad Pro Light;Segoe UI Light"/>
          <w:color w:val="1D1D1B"/>
          <w:sz w:val="22"/>
          <w:szCs w:val="22"/>
        </w:rPr>
      </w:r>
    </w:p>
    <w:p>
      <w:pPr>
        <w:pStyle w:val="Normal"/>
        <w:spacing w:before="20" w:after="0"/>
        <w:ind w:start="2120" w:end="426"/>
        <w:rPr/>
      </w:pPr>
      <w:r>
        <w:rPr>
          <w:rFonts w:eastAsia="Myriad Pro Light;Segoe UI Light" w:cs="Myriad Pro Light;Segoe UI Light" w:ascii="Myriad Pro Light;Segoe UI Light" w:hAnsi="Myriad Pro Light;Segoe UI Light"/>
          <w:b/>
        </w:rPr>
        <w:t>E-2/L-2 Review JMES Status</w:t>
      </w:r>
    </w:p>
    <w:p>
      <w:pPr>
        <w:pStyle w:val="Normal"/>
        <w:spacing w:before="20" w:after="0"/>
        <w:ind w:start="2120" w:end="426"/>
        <w:rPr>
          <w:rFonts w:ascii="Myriad Pro Light;Segoe UI Light" w:hAnsi="Myriad Pro Light;Segoe UI Light" w:eastAsia="Myriad Pro Light;Segoe UI Light" w:cs="Myriad Pro Light;Segoe UI Light"/>
          <w:b/>
        </w:rPr>
      </w:pPr>
      <w:r>
        <w:rPr>
          <w:rFonts w:eastAsia="Myriad Pro Light;Segoe UI Light" w:cs="Myriad Pro Light;Segoe UI Light" w:ascii="Myriad Pro Light;Segoe UI Light" w:hAnsi="Myriad Pro Light;Segoe UI Light"/>
          <w:b/>
        </w:rPr>
      </w:r>
    </w:p>
    <w:p>
      <w:pPr>
        <w:pStyle w:val="Normal"/>
        <w:ind w:firstLine="40" w:start="2120" w:end="426"/>
        <w:rPr/>
      </w:pPr>
      <w:r>
        <w:rPr>
          <w:rFonts w:cs="Arial" w:ascii="Arial" w:hAnsi="Arial"/>
        </w:rPr>
        <w:t xml:space="preserve">L-2 and E-2 are MFD (unrestricted JMES) and therefore do not require annual review in the same way as MLD or MND. </w:t>
      </w:r>
    </w:p>
    <w:p>
      <w:pPr>
        <w:pStyle w:val="Normal"/>
        <w:ind w:firstLine="40" w:start="2120" w:end="426"/>
        <w:rPr>
          <w:rFonts w:ascii="Arial" w:hAnsi="Arial" w:cs="Arial"/>
        </w:rPr>
      </w:pPr>
      <w:r>
        <w:rPr>
          <w:rFonts w:cs="Arial" w:ascii="Arial" w:hAnsi="Arial"/>
        </w:rPr>
      </w:r>
    </w:p>
    <w:p>
      <w:pPr>
        <w:pStyle w:val="Normal"/>
        <w:ind w:start="2120" w:end="426"/>
        <w:rPr>
          <w:rFonts w:ascii="Arial" w:hAnsi="Arial" w:cs="Arial"/>
        </w:rPr>
      </w:pPr>
      <w:r>
        <w:rPr>
          <w:rFonts w:cs="Arial" w:ascii="Arial" w:hAnsi="Arial"/>
        </w:rPr>
        <w:t>Set the JMES Status to “N/A”</w:t>
      </w:r>
    </w:p>
    <w:p>
      <w:pPr>
        <w:pStyle w:val="BodyText"/>
        <w:spacing w:before="20" w:after="0"/>
        <w:ind w:start="0" w:end="426"/>
        <w:rPr>
          <w:rFonts w:ascii="Arial" w:hAnsi="Arial" w:cs="Arial"/>
          <w:sz w:val="22"/>
          <w:szCs w:val="22"/>
        </w:rPr>
      </w:pPr>
      <w:r>
        <w:rPr>
          <w:rFonts w:cs="Arial" w:ascii="Arial" w:hAnsi="Arial"/>
          <w:sz w:val="22"/>
          <w:szCs w:val="22"/>
        </w:rPr>
      </w:r>
    </w:p>
    <w:p>
      <w:pPr>
        <w:pStyle w:val="BodyText"/>
        <w:spacing w:before="20" w:after="0"/>
        <w:ind w:end="426"/>
        <w:rPr>
          <w:rFonts w:cs="Myriad Pro Light;Segoe UI Light"/>
          <w:sz w:val="22"/>
          <w:szCs w:val="22"/>
        </w:rPr>
      </w:pPr>
      <w:r>
        <w:rPr>
          <w:rFonts w:cs="Myriad Pro Light;Segoe UI Light"/>
          <w:sz w:val="22"/>
          <w:szCs w:val="22"/>
        </w:rPr>
      </w:r>
    </w:p>
    <w:p>
      <w:pPr>
        <w:pStyle w:val="Heading3"/>
        <w:ind w:end="426"/>
        <w:rPr>
          <w:color w:val="1D1D1B"/>
          <w:sz w:val="22"/>
          <w:szCs w:val="22"/>
        </w:rPr>
      </w:pPr>
      <w:r>
        <w:rPr>
          <w:color w:val="1D1D1B"/>
          <w:sz w:val="22"/>
          <w:szCs w:val="22"/>
        </w:rPr>
        <w:t>Employability Review Board</w:t>
      </w:r>
      <w:r>
        <w:rPr>
          <w:color w:val="1D1D1B"/>
          <w:spacing w:val="-15"/>
          <w:sz w:val="22"/>
          <w:szCs w:val="22"/>
        </w:rPr>
        <w:t xml:space="preserve"> </w:t>
      </w:r>
      <w:r>
        <w:rPr>
          <w:color w:val="1D1D1B"/>
          <w:sz w:val="22"/>
          <w:szCs w:val="22"/>
        </w:rPr>
        <w:t>Procedure</w:t>
      </w:r>
    </w:p>
    <w:p>
      <w:pPr>
        <w:pStyle w:val="Heading3"/>
        <w:ind w:end="426"/>
        <w:rPr>
          <w:b w:val="false"/>
          <w:bCs w:val="false"/>
          <w:color w:val="1D1D1B"/>
          <w:sz w:val="22"/>
          <w:szCs w:val="22"/>
        </w:rPr>
      </w:pPr>
      <w:r>
        <w:rPr>
          <w:b w:val="false"/>
          <w:bCs w:val="false"/>
          <w:color w:val="1D1D1B"/>
          <w:sz w:val="22"/>
          <w:szCs w:val="22"/>
        </w:rPr>
      </w:r>
    </w:p>
    <w:p>
      <w:pPr>
        <w:pStyle w:val="BodyText"/>
        <w:spacing w:lineRule="auto" w:line="257" w:before="20" w:after="0"/>
        <w:ind w:end="426"/>
        <w:rPr>
          <w:sz w:val="22"/>
          <w:szCs w:val="22"/>
        </w:rPr>
      </w:pPr>
      <w:r>
        <w:rPr>
          <w:color w:val="1D1D1B"/>
          <w:sz w:val="22"/>
          <w:szCs w:val="22"/>
        </w:rPr>
        <w:t>All Officers and Airmen who have a Permanent Medical Board (PMB) and are awarded an JMES below P2 A-2/-4 L-2</w:t>
      </w:r>
      <w:r>
        <w:rPr>
          <w:color w:val="1D1D1B"/>
          <w:spacing w:val="-17"/>
          <w:sz w:val="22"/>
          <w:szCs w:val="22"/>
        </w:rPr>
        <w:t xml:space="preserve"> </w:t>
      </w:r>
      <w:r>
        <w:rPr>
          <w:color w:val="1D1D1B"/>
          <w:sz w:val="22"/>
          <w:szCs w:val="22"/>
        </w:rPr>
        <w:t>M-1 E-2 P will be subject to an Employability Review Board (ERB). On receipt of the FMB documentation from RAFMB, CMMC raises a report to the Executive (Terms &amp; Conditions of Service (TCoS)) for inclusion in the boarding to inform the final decision on the individual’s employability. The possible outcomes of the ERB</w:t>
      </w:r>
      <w:r>
        <w:rPr>
          <w:color w:val="1D1D1B"/>
          <w:spacing w:val="-26"/>
          <w:sz w:val="22"/>
          <w:szCs w:val="22"/>
        </w:rPr>
        <w:t xml:space="preserve"> </w:t>
      </w:r>
      <w:r>
        <w:rPr>
          <w:color w:val="1D1D1B"/>
          <w:sz w:val="22"/>
          <w:szCs w:val="22"/>
        </w:rPr>
        <w:t>are:</w:t>
      </w:r>
    </w:p>
    <w:p>
      <w:pPr>
        <w:pStyle w:val="Normal"/>
        <w:spacing w:before="12" w:after="0"/>
        <w:ind w:end="426"/>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ColorfulList-Accent11"/>
        <w:numPr>
          <w:ilvl w:val="0"/>
          <w:numId w:val="3"/>
        </w:numPr>
        <w:ind w:hanging="284" w:start="2687" w:end="426"/>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Retain in Service until current exit date or for a period of time decided by the executive then</w:t>
      </w:r>
      <w:r>
        <w:rPr>
          <w:rFonts w:ascii="Myriad Pro Light;Segoe UI Light" w:hAnsi="Myriad Pro Light;Segoe UI Light"/>
          <w:color w:val="1D1D1B"/>
          <w:spacing w:val="-16"/>
        </w:rPr>
        <w:t xml:space="preserve"> </w:t>
      </w:r>
      <w:r>
        <w:rPr>
          <w:rFonts w:ascii="Myriad Pro Light;Segoe UI Light" w:hAnsi="Myriad Pro Light;Segoe UI Light"/>
          <w:color w:val="1D1D1B"/>
        </w:rPr>
        <w:t>review.</w:t>
      </w:r>
    </w:p>
    <w:p>
      <w:pPr>
        <w:pStyle w:val="ColorfulList-Accent11"/>
        <w:numPr>
          <w:ilvl w:val="0"/>
          <w:numId w:val="3"/>
        </w:numPr>
        <w:tabs>
          <w:tab w:val="clear" w:pos="720"/>
          <w:tab w:val="left" w:pos="2688" w:leader="none"/>
        </w:tabs>
        <w:spacing w:before="20" w:after="0"/>
        <w:ind w:hanging="283" w:start="2687" w:end="426"/>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Retain in Service but remuster to alternative suitable</w:t>
      </w:r>
      <w:r>
        <w:rPr>
          <w:rFonts w:ascii="Myriad Pro Light;Segoe UI Light" w:hAnsi="Myriad Pro Light;Segoe UI Light"/>
          <w:color w:val="1D1D1B"/>
          <w:spacing w:val="-2"/>
        </w:rPr>
        <w:t xml:space="preserve"> </w:t>
      </w:r>
      <w:r>
        <w:rPr>
          <w:rFonts w:ascii="Myriad Pro Light;Segoe UI Light" w:hAnsi="Myriad Pro Light;Segoe UI Light"/>
          <w:color w:val="1D1D1B"/>
        </w:rPr>
        <w:t>trade/branch.</w:t>
      </w:r>
    </w:p>
    <w:p>
      <w:pPr>
        <w:pStyle w:val="ColorfulList-Accent11"/>
        <w:numPr>
          <w:ilvl w:val="0"/>
          <w:numId w:val="3"/>
        </w:numPr>
        <w:tabs>
          <w:tab w:val="clear" w:pos="720"/>
          <w:tab w:val="left" w:pos="2688" w:leader="none"/>
        </w:tabs>
        <w:spacing w:before="20" w:after="0"/>
        <w:ind w:hanging="284" w:start="2687" w:end="426"/>
        <w:rPr>
          <w:rFonts w:ascii="Myriad Pro Light;Segoe UI Light" w:hAnsi="Myriad Pro Light;Segoe UI Light" w:eastAsia="Myriad Pro Light;Segoe UI Light" w:cs="Myriad Pro Light;Segoe UI Light"/>
        </w:rPr>
      </w:pPr>
      <w:r>
        <w:rPr>
          <w:rFonts w:ascii="Myriad Pro Light;Segoe UI Light" w:hAnsi="Myriad Pro Light;Segoe UI Light"/>
          <w:color w:val="1D1D1B"/>
        </w:rPr>
        <w:t>Discharge from</w:t>
      </w:r>
      <w:r>
        <w:rPr>
          <w:rFonts w:ascii="Myriad Pro Light;Segoe UI Light" w:hAnsi="Myriad Pro Light;Segoe UI Light"/>
          <w:color w:val="1D1D1B"/>
          <w:spacing w:val="-2"/>
        </w:rPr>
        <w:t xml:space="preserve"> </w:t>
      </w:r>
      <w:r>
        <w:rPr>
          <w:rFonts w:ascii="Myriad Pro Light;Segoe UI Light" w:hAnsi="Myriad Pro Light;Segoe UI Light"/>
          <w:color w:val="1D1D1B"/>
        </w:rPr>
        <w:t>Service.</w:t>
      </w:r>
    </w:p>
    <w:p>
      <w:pPr>
        <w:pStyle w:val="Normal"/>
        <w:spacing w:before="4" w:after="0"/>
        <w:ind w:end="426"/>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BodyText"/>
        <w:spacing w:lineRule="auto" w:line="257"/>
        <w:ind w:end="426"/>
        <w:rPr>
          <w:sz w:val="22"/>
          <w:szCs w:val="22"/>
        </w:rPr>
      </w:pPr>
      <w:r>
        <w:rPr>
          <w:color w:val="1D1D1B"/>
          <w:sz w:val="22"/>
          <w:szCs w:val="22"/>
        </w:rPr>
        <w:t>At the time of the RAFMB, the Service person will be given the opportunity to make their own statement which will be forwarded to TCoS and taken into account at the time of the review board process. It is not mandatory to make a statement and if one is not received within 10 days, the review process will proceed without it. They will also be given an information sheet advising them of</w:t>
      </w:r>
      <w:r>
        <w:rPr>
          <w:color w:val="1D1D1B"/>
          <w:spacing w:val="-26"/>
          <w:sz w:val="22"/>
          <w:szCs w:val="22"/>
        </w:rPr>
        <w:t xml:space="preserve"> </w:t>
      </w:r>
      <w:r>
        <w:rPr>
          <w:color w:val="1D1D1B"/>
          <w:sz w:val="22"/>
          <w:szCs w:val="22"/>
        </w:rPr>
        <w:t>the full</w:t>
      </w:r>
      <w:r>
        <w:rPr>
          <w:color w:val="1D1D1B"/>
          <w:spacing w:val="-8"/>
          <w:sz w:val="22"/>
          <w:szCs w:val="22"/>
        </w:rPr>
        <w:t xml:space="preserve"> </w:t>
      </w:r>
      <w:r>
        <w:rPr>
          <w:color w:val="1D1D1B"/>
          <w:sz w:val="22"/>
          <w:szCs w:val="22"/>
        </w:rPr>
        <w:t>process.</w:t>
      </w:r>
    </w:p>
    <w:p>
      <w:pPr>
        <w:pStyle w:val="Normal"/>
        <w:spacing w:before="12" w:after="0"/>
        <w:ind w:end="426"/>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BodyText"/>
        <w:spacing w:lineRule="auto" w:line="257"/>
        <w:ind w:end="426"/>
        <w:rPr>
          <w:sz w:val="22"/>
          <w:szCs w:val="22"/>
        </w:rPr>
      </w:pPr>
      <w:r>
        <w:rPr>
          <w:color w:val="1D1D1B"/>
          <w:spacing w:val="-3"/>
          <w:sz w:val="22"/>
          <w:szCs w:val="22"/>
        </w:rPr>
        <w:t xml:space="preserve">We </w:t>
      </w:r>
      <w:r>
        <w:rPr>
          <w:color w:val="1D1D1B"/>
          <w:sz w:val="22"/>
          <w:szCs w:val="22"/>
        </w:rPr>
        <w:t>understand that the Service person will, in most cases, be keen to find out the results of the board. These questions should be directed through their parent unit HR staff (Chief Clk) and not through CMMC. This Department is not routinely advised of the outcome of the</w:t>
      </w:r>
      <w:r>
        <w:rPr>
          <w:color w:val="1D1D1B"/>
          <w:spacing w:val="-5"/>
          <w:sz w:val="22"/>
          <w:szCs w:val="22"/>
        </w:rPr>
        <w:t xml:space="preserve"> </w:t>
      </w:r>
      <w:r>
        <w:rPr>
          <w:color w:val="1D1D1B"/>
          <w:sz w:val="22"/>
          <w:szCs w:val="22"/>
        </w:rPr>
        <w:t>ERB.</w:t>
      </w:r>
    </w:p>
    <w:p>
      <w:pPr>
        <w:pStyle w:val="Normal"/>
        <w:spacing w:before="12" w:after="0"/>
        <w:ind w:end="426"/>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Heading3"/>
        <w:spacing w:lineRule="auto" w:line="257"/>
        <w:ind w:end="426"/>
        <w:rPr>
          <w:color w:val="D70929"/>
          <w:sz w:val="22"/>
          <w:szCs w:val="22"/>
        </w:rPr>
      </w:pPr>
      <w:r>
        <w:rPr>
          <w:color w:val="D70929"/>
          <w:sz w:val="22"/>
          <w:szCs w:val="22"/>
        </w:rPr>
        <w:t>It is worth remembering that CMMC can make recommendations when requested</w:t>
      </w:r>
      <w:r>
        <w:rPr>
          <w:color w:val="D70929"/>
          <w:spacing w:val="-18"/>
          <w:sz w:val="22"/>
          <w:szCs w:val="22"/>
        </w:rPr>
        <w:t xml:space="preserve"> </w:t>
      </w:r>
      <w:r>
        <w:rPr>
          <w:color w:val="D70929"/>
          <w:sz w:val="22"/>
          <w:szCs w:val="22"/>
        </w:rPr>
        <w:t xml:space="preserve">but do not make decisions on a Service </w:t>
      </w:r>
      <w:r>
        <w:rPr>
          <w:color w:val="D70929"/>
          <w:spacing w:val="-3"/>
          <w:sz w:val="22"/>
          <w:szCs w:val="22"/>
        </w:rPr>
        <w:t>person’s</w:t>
      </w:r>
      <w:r>
        <w:rPr>
          <w:color w:val="D70929"/>
          <w:spacing w:val="-13"/>
          <w:sz w:val="22"/>
          <w:szCs w:val="22"/>
        </w:rPr>
        <w:t xml:space="preserve"> </w:t>
      </w:r>
      <w:r>
        <w:rPr>
          <w:color w:val="D70929"/>
          <w:sz w:val="22"/>
          <w:szCs w:val="22"/>
        </w:rPr>
        <w:t>career.</w:t>
      </w:r>
    </w:p>
    <w:p>
      <w:pPr>
        <w:pStyle w:val="Heading3"/>
        <w:spacing w:lineRule="auto" w:line="257"/>
        <w:ind w:start="9360" w:end="1418"/>
        <w:jc w:val="center"/>
        <w:rPr>
          <w:rFonts w:ascii="Myriad Pro;Segoe UI" w:hAnsi="Myriad Pro;Segoe UI"/>
          <w:b w:val="false"/>
          <w:color w:val="1D1D1B"/>
          <w:sz w:val="16"/>
          <w:szCs w:val="22"/>
        </w:rPr>
      </w:pPr>
      <w:r>
        <w:rPr>
          <w:rFonts w:ascii="Myriad Pro;Segoe UI" w:hAnsi="Myriad Pro;Segoe UI"/>
          <w:b w:val="false"/>
          <w:color w:val="1D1D1B"/>
          <w:sz w:val="16"/>
          <w:szCs w:val="22"/>
        </w:rPr>
      </w:r>
    </w:p>
    <w:p>
      <w:pPr>
        <w:pStyle w:val="Normal"/>
        <w:ind w:firstLine="720" w:start="1400" w:end="709"/>
        <w:rPr>
          <w:rFonts w:ascii="Myriad Pro Semibold;Segoe UI" w:hAnsi="Myriad Pro Semibold;Segoe UI"/>
          <w:b/>
          <w:color w:val="1D1D1B"/>
        </w:rPr>
      </w:pPr>
      <w:r>
        <w:rPr>
          <w:rFonts w:ascii="Myriad Pro Semibold;Segoe UI" w:hAnsi="Myriad Pro Semibold;Segoe UI"/>
          <w:b/>
          <w:color w:val="1D1D1B"/>
        </w:rPr>
        <w:t>Release from the Service with a</w:t>
      </w:r>
      <w:r>
        <w:rPr>
          <w:rFonts w:ascii="Myriad Pro Semibold;Segoe UI" w:hAnsi="Myriad Pro Semibold;Segoe UI"/>
          <w:b/>
          <w:color w:val="1D1D1B"/>
          <w:spacing w:val="-8"/>
        </w:rPr>
        <w:t xml:space="preserve"> </w:t>
      </w:r>
      <w:r>
        <w:rPr>
          <w:rFonts w:ascii="Myriad Pro Semibold;Segoe UI" w:hAnsi="Myriad Pro Semibold;Segoe UI"/>
          <w:b/>
          <w:color w:val="1D1D1B"/>
        </w:rPr>
        <w:t xml:space="preserve">TJMES - </w:t>
      </w:r>
      <w:r>
        <w:rPr>
          <w:rFonts w:ascii="Myriad Pro Semibold;Segoe UI" w:hAnsi="Myriad Pro Semibold;Segoe UI"/>
          <w:color w:val="00B0F0"/>
        </w:rPr>
        <w:t>AP1269A Lflt 2-01 Para 17-18</w:t>
      </w:r>
    </w:p>
    <w:p>
      <w:pPr>
        <w:pStyle w:val="Normal"/>
        <w:ind w:start="2120" w:end="709"/>
        <w:rPr/>
      </w:pPr>
      <w:r>
        <w:rPr>
          <w:rFonts w:cs="Myriad Pro Light;Segoe UI Light" w:ascii="Myriad Pro Light;Segoe UI Light" w:hAnsi="Myriad Pro Light;Segoe UI Light"/>
        </w:rPr>
        <w:t xml:space="preserve">Individuals who hold a working TJMES and are in their last year of Service do not normally require referral for a Formal Medical Board provided that they are deemed to meet the following criteria: a. They are in full time productive work in Branch or Trade (within the bounds of their Medical Limitations). b. They hold an appropriately protective TJMES. c. Continued service would not significantly worsen their condition. d. They are not deemed to meet the criteria for medical discharge. </w:t>
      </w:r>
    </w:p>
    <w:p>
      <w:pPr>
        <w:pStyle w:val="Normal"/>
        <w:ind w:start="2120" w:end="709"/>
        <w:rPr>
          <w:rFonts w:ascii="Myriad Pro Light;Segoe UI Light" w:hAnsi="Myriad Pro Light;Segoe UI Light" w:cs="Myriad Pro Light;Segoe UI Light"/>
        </w:rPr>
      </w:pPr>
      <w:r>
        <w:rPr>
          <w:rFonts w:cs="Myriad Pro Light;Segoe UI Light" w:ascii="Myriad Pro Light;Segoe UI Light" w:hAnsi="Myriad Pro Light;Segoe UI Light"/>
        </w:rPr>
      </w:r>
    </w:p>
    <w:p>
      <w:pPr>
        <w:pStyle w:val="Normal"/>
        <w:ind w:start="2120" w:end="709"/>
        <w:rPr>
          <w:rFonts w:ascii="Myriad Pro Light;Segoe UI Light" w:hAnsi="Myriad Pro Light;Segoe UI Light" w:cs="Myriad Pro Light;Segoe UI Light"/>
        </w:rPr>
      </w:pPr>
      <w:r>
        <w:rPr>
          <w:rFonts w:cs="Myriad Pro Light;Segoe UI Light" w:ascii="Myriad Pro Light;Segoe UI Light" w:hAnsi="Myriad Pro Light;Segoe UI Light"/>
        </w:rPr>
        <w:t xml:space="preserve">If these criteria are met and the TJMES reaches the 18-month point (or 24 months if an exceptional extension had previously been agreed) then the final TJMES award continues to be current and the review date allowed to become overdue. </w:t>
      </w:r>
    </w:p>
    <w:p>
      <w:pPr>
        <w:pStyle w:val="Normal"/>
        <w:ind w:start="2120" w:end="709"/>
        <w:rPr>
          <w:rFonts w:ascii="Myriad Pro Light;Segoe UI Light" w:hAnsi="Myriad Pro Light;Segoe UI Light" w:cs="Myriad Pro Light;Segoe UI Light"/>
        </w:rPr>
      </w:pPr>
      <w:r>
        <w:rPr>
          <w:rFonts w:cs="Myriad Pro Light;Segoe UI Light" w:ascii="Myriad Pro Light;Segoe UI Light" w:hAnsi="Myriad Pro Light;Segoe UI Light"/>
        </w:rPr>
      </w:r>
    </w:p>
    <w:p>
      <w:pPr>
        <w:pStyle w:val="Normal"/>
        <w:ind w:start="2120" w:end="709"/>
        <w:rPr/>
      </w:pPr>
      <w:r>
        <w:rPr>
          <w:rFonts w:cs="Myriad Pro Light;Segoe UI Light" w:ascii="Myriad Pro Light;Segoe UI Light" w:hAnsi="Myriad Pro Light;Segoe UI Light"/>
        </w:rPr>
        <w:t xml:space="preserve">If there is any doubt that the above criteria are met, or in complex cases, further advice can be sought from the RAFMB. In addition: </w:t>
      </w:r>
    </w:p>
    <w:p>
      <w:pPr>
        <w:pStyle w:val="Normal"/>
        <w:ind w:start="2880" w:end="709"/>
        <w:rPr>
          <w:rFonts w:ascii="Myriad Pro Light;Segoe UI Light" w:hAnsi="Myriad Pro Light;Segoe UI Light" w:cs="Myriad Pro Light;Segoe UI Light"/>
        </w:rPr>
      </w:pPr>
      <w:r>
        <w:rPr>
          <w:rFonts w:cs="Myriad Pro Light;Segoe UI Light" w:ascii="Myriad Pro Light;Segoe UI Light" w:hAnsi="Myriad Pro Light;Segoe UI Light"/>
        </w:rPr>
        <w:t xml:space="preserve">a. In accordance with JSP 950 Part 6 Chapter 7 and Lflt 2-03 Annex C para 9, an individual normally should not be discharged from the Service with a P0 grading. </w:t>
      </w:r>
    </w:p>
    <w:p>
      <w:pPr>
        <w:pStyle w:val="Normal"/>
        <w:ind w:start="2880" w:end="709"/>
        <w:rPr>
          <w:rFonts w:ascii="Myriad Pro Light;Segoe UI Light" w:hAnsi="Myriad Pro Light;Segoe UI Light" w:cs="Myriad Pro Light;Segoe UI Light"/>
        </w:rPr>
      </w:pPr>
      <w:r>
        <w:rPr>
          <w:rFonts w:cs="Myriad Pro Light;Segoe UI Light" w:ascii="Myriad Pro Light;Segoe UI Light" w:hAnsi="Myriad Pro Light;Segoe UI Light"/>
        </w:rPr>
        <w:t>b. SP holding a geographical posting where there is a documented relevant specialist recommendation that they will require this beyond the allowable 12-month period, will require referral for a PMB.</w:t>
      </w:r>
    </w:p>
    <w:p>
      <w:pPr>
        <w:pStyle w:val="Normal"/>
        <w:ind w:start="2880" w:end="709"/>
        <w:rPr>
          <w:rFonts w:ascii="Myriad Pro Light;Segoe UI Light" w:hAnsi="Myriad Pro Light;Segoe UI Light" w:cs="Myriad Pro Light;Segoe UI Light"/>
        </w:rPr>
      </w:pPr>
      <w:r>
        <w:rPr>
          <w:rFonts w:cs="Myriad Pro Light;Segoe UI Light" w:ascii="Myriad Pro Light;Segoe UI Light" w:hAnsi="Myriad Pro Light;Segoe UI Light"/>
        </w:rPr>
        <w:t>c. If SP subsequently have their EED changed such that they are no longer in their LYOS, they should be referred to the RAFMB in accordance with normal practice.</w:t>
      </w:r>
    </w:p>
    <w:p>
      <w:pPr>
        <w:pStyle w:val="Normal"/>
        <w:ind w:firstLine="50" w:start="2880" w:end="709"/>
        <w:rPr>
          <w:rFonts w:ascii="Myriad Pro Light;Segoe UI Light" w:hAnsi="Myriad Pro Light;Segoe UI Light" w:eastAsia="Myriad Pro Semibold;Segoe UI" w:cs="Myriad Pro Semibold;Segoe UI"/>
        </w:rPr>
      </w:pPr>
      <w:r>
        <w:rPr>
          <w:rFonts w:cs="Myriad Pro Light;Segoe UI Light" w:ascii="Myriad Pro Light;Segoe UI Light" w:hAnsi="Myriad Pro Light;Segoe UI Light"/>
        </w:rPr>
        <w:t xml:space="preserve">d. </w:t>
      </w:r>
      <w:r>
        <w:rPr/>
        <w:t xml:space="preserve"> </w:t>
      </w:r>
      <w:r>
        <w:rPr>
          <w:rFonts w:cs="Myriad Pro Light;Segoe UI Light" w:ascii="Myriad Pro Light;Segoe UI Light" w:hAnsi="Myriad Pro Light;Segoe UI Light"/>
        </w:rPr>
        <w:t>Individuals holding a TJMES are still required to undertake a Discharge medical in accordance with AP1269A, Leaflet 3-01, Para 4d.</w:t>
      </w:r>
    </w:p>
    <w:p>
      <w:pPr>
        <w:pStyle w:val="Normal"/>
        <w:spacing w:lineRule="auto" w:line="257" w:before="20" w:after="0"/>
        <w:ind w:firstLine="720" w:start="2160" w:end="709"/>
        <w:rPr>
          <w:rFonts w:ascii="Myriad Pro Light;Segoe UI Light" w:hAnsi="Myriad Pro Light;Segoe UI Light" w:eastAsia="Myriad Pro Light;Segoe UI Light" w:cs="Myriad Pro Light;Segoe UI Light"/>
        </w:rPr>
      </w:pPr>
      <w:r>
        <w:rPr>
          <w:rFonts w:eastAsia="Myriad Pro Light;Segoe UI Light" w:cs="Myriad Pro Light;Segoe UI Light" w:ascii="Myriad Pro Light;Segoe UI Light" w:hAnsi="Myriad Pro Light;Segoe UI Light"/>
        </w:rPr>
      </w:r>
    </w:p>
    <w:p>
      <w:pPr>
        <w:pStyle w:val="Heading3"/>
        <w:ind w:firstLine="720" w:start="1400" w:end="709"/>
        <w:rPr>
          <w:color w:val="1D1D1B"/>
          <w:sz w:val="22"/>
          <w:szCs w:val="22"/>
        </w:rPr>
      </w:pPr>
      <w:r>
        <w:rPr>
          <w:color w:val="1D1D1B"/>
          <w:sz w:val="22"/>
          <w:szCs w:val="22"/>
        </w:rPr>
        <w:t>Temporary Non-Effective</w:t>
      </w:r>
      <w:r>
        <w:rPr>
          <w:color w:val="1D1D1B"/>
          <w:spacing w:val="-5"/>
          <w:sz w:val="22"/>
          <w:szCs w:val="22"/>
        </w:rPr>
        <w:t xml:space="preserve"> </w:t>
      </w:r>
      <w:r>
        <w:rPr>
          <w:color w:val="1D1D1B"/>
          <w:sz w:val="22"/>
          <w:szCs w:val="22"/>
        </w:rPr>
        <w:t xml:space="preserve">Boards (P0) </w:t>
      </w:r>
      <w:r>
        <w:rPr>
          <w:b w:val="false"/>
          <w:color w:val="1D1D1B"/>
          <w:sz w:val="22"/>
          <w:szCs w:val="22"/>
        </w:rPr>
        <w:t xml:space="preserve">– </w:t>
      </w:r>
      <w:r>
        <w:rPr>
          <w:b w:val="false"/>
          <w:color w:val="00B0F0"/>
          <w:sz w:val="22"/>
          <w:szCs w:val="22"/>
        </w:rPr>
        <w:t>AP1269A Lflt</w:t>
      </w:r>
      <w:r>
        <w:rPr>
          <w:b w:val="false"/>
          <w:color w:val="1D1D1B"/>
          <w:sz w:val="22"/>
          <w:szCs w:val="22"/>
        </w:rPr>
        <w:t xml:space="preserve"> </w:t>
      </w:r>
      <w:r>
        <w:rPr>
          <w:rFonts w:cs="Arial" w:ascii="Arial" w:hAnsi="Arial"/>
          <w:b w:val="false"/>
          <w:color w:val="00B0F0"/>
          <w:sz w:val="22"/>
          <w:szCs w:val="22"/>
        </w:rPr>
        <w:t>2-03 Annex C</w:t>
      </w:r>
      <w:r>
        <w:rPr>
          <w:rFonts w:cs="Arial" w:ascii="Arial" w:hAnsi="Arial"/>
          <w:color w:val="00B0F0"/>
          <w:sz w:val="22"/>
          <w:szCs w:val="22"/>
        </w:rPr>
        <w:t xml:space="preserve">  </w:t>
      </w:r>
    </w:p>
    <w:p>
      <w:pPr>
        <w:pStyle w:val="BodyText"/>
        <w:spacing w:lineRule="auto" w:line="257" w:before="20" w:after="0"/>
        <w:ind w:end="709"/>
        <w:rPr>
          <w:sz w:val="22"/>
          <w:szCs w:val="22"/>
        </w:rPr>
      </w:pPr>
      <w:r>
        <w:rPr>
          <w:color w:val="1D1D1B"/>
          <w:sz w:val="22"/>
          <w:szCs w:val="22"/>
        </w:rPr>
        <w:t>Please ensure that there is enough clinical information included in the summary and that it is raised and sent</w:t>
      </w:r>
      <w:r>
        <w:rPr>
          <w:color w:val="1D1D1B"/>
          <w:spacing w:val="-3"/>
          <w:sz w:val="22"/>
          <w:szCs w:val="22"/>
        </w:rPr>
        <w:t xml:space="preserve"> </w:t>
      </w:r>
      <w:r>
        <w:rPr>
          <w:color w:val="1D1D1B"/>
          <w:sz w:val="22"/>
          <w:szCs w:val="22"/>
        </w:rPr>
        <w:t>to</w:t>
      </w:r>
      <w:r>
        <w:rPr>
          <w:color w:val="1D1D1B"/>
          <w:spacing w:val="-3"/>
          <w:sz w:val="22"/>
          <w:szCs w:val="22"/>
        </w:rPr>
        <w:t xml:space="preserve"> </w:t>
      </w:r>
      <w:r>
        <w:rPr>
          <w:color w:val="1D1D1B"/>
          <w:sz w:val="22"/>
          <w:szCs w:val="22"/>
        </w:rPr>
        <w:t>us</w:t>
      </w:r>
      <w:r>
        <w:rPr>
          <w:color w:val="1D1D1B"/>
          <w:spacing w:val="-3"/>
          <w:sz w:val="22"/>
          <w:szCs w:val="22"/>
        </w:rPr>
        <w:t xml:space="preserve"> </w:t>
      </w:r>
      <w:r>
        <w:rPr>
          <w:color w:val="1D1D1B"/>
          <w:sz w:val="22"/>
          <w:szCs w:val="22"/>
        </w:rPr>
        <w:t>promptly.</w:t>
      </w:r>
      <w:r>
        <w:rPr>
          <w:color w:val="1D1D1B"/>
          <w:spacing w:val="-3"/>
          <w:sz w:val="22"/>
          <w:szCs w:val="22"/>
        </w:rPr>
        <w:t xml:space="preserve"> </w:t>
      </w:r>
      <w:r>
        <w:rPr>
          <w:color w:val="1D1D1B"/>
          <w:sz w:val="22"/>
          <w:szCs w:val="22"/>
        </w:rPr>
        <w:t>Once</w:t>
      </w:r>
      <w:r>
        <w:rPr>
          <w:color w:val="1D1D1B"/>
          <w:spacing w:val="-3"/>
          <w:sz w:val="22"/>
          <w:szCs w:val="22"/>
        </w:rPr>
        <w:t xml:space="preserve"> </w:t>
      </w:r>
      <w:r>
        <w:rPr>
          <w:color w:val="1D1D1B"/>
          <w:sz w:val="22"/>
          <w:szCs w:val="22"/>
        </w:rPr>
        <w:t>the</w:t>
      </w:r>
      <w:r>
        <w:rPr>
          <w:color w:val="1D1D1B"/>
          <w:spacing w:val="-3"/>
          <w:sz w:val="22"/>
          <w:szCs w:val="22"/>
        </w:rPr>
        <w:t xml:space="preserve"> </w:t>
      </w:r>
      <w:r>
        <w:rPr>
          <w:color w:val="1D1D1B"/>
          <w:sz w:val="22"/>
          <w:szCs w:val="22"/>
        </w:rPr>
        <w:t>board</w:t>
      </w:r>
      <w:r>
        <w:rPr>
          <w:color w:val="1D1D1B"/>
          <w:spacing w:val="-3"/>
          <w:sz w:val="22"/>
          <w:szCs w:val="22"/>
        </w:rPr>
        <w:t xml:space="preserve"> </w:t>
      </w:r>
      <w:r>
        <w:rPr>
          <w:color w:val="1D1D1B"/>
          <w:sz w:val="22"/>
          <w:szCs w:val="22"/>
        </w:rPr>
        <w:t>is</w:t>
      </w:r>
      <w:r>
        <w:rPr>
          <w:color w:val="1D1D1B"/>
          <w:spacing w:val="-3"/>
          <w:sz w:val="22"/>
          <w:szCs w:val="22"/>
        </w:rPr>
        <w:t xml:space="preserve"> </w:t>
      </w:r>
      <w:r>
        <w:rPr>
          <w:color w:val="1D1D1B"/>
          <w:sz w:val="22"/>
          <w:szCs w:val="22"/>
        </w:rPr>
        <w:t>received,</w:t>
      </w:r>
      <w:r>
        <w:rPr>
          <w:color w:val="1D1D1B"/>
          <w:spacing w:val="-3"/>
          <w:sz w:val="22"/>
          <w:szCs w:val="22"/>
        </w:rPr>
        <w:t xml:space="preserve"> </w:t>
      </w:r>
      <w:r>
        <w:rPr>
          <w:color w:val="1D1D1B"/>
          <w:sz w:val="22"/>
          <w:szCs w:val="22"/>
        </w:rPr>
        <w:t>CMMC</w:t>
      </w:r>
      <w:r>
        <w:rPr>
          <w:color w:val="1D1D1B"/>
          <w:spacing w:val="-3"/>
          <w:sz w:val="22"/>
          <w:szCs w:val="22"/>
        </w:rPr>
        <w:t xml:space="preserve"> </w:t>
      </w:r>
      <w:r>
        <w:rPr>
          <w:color w:val="1D1D1B"/>
          <w:sz w:val="22"/>
          <w:szCs w:val="22"/>
        </w:rPr>
        <w:t>aim</w:t>
      </w:r>
      <w:r>
        <w:rPr>
          <w:color w:val="1D1D1B"/>
          <w:spacing w:val="-3"/>
          <w:sz w:val="22"/>
          <w:szCs w:val="22"/>
        </w:rPr>
        <w:t xml:space="preserve"> </w:t>
      </w:r>
      <w:r>
        <w:rPr>
          <w:color w:val="1D1D1B"/>
          <w:sz w:val="22"/>
          <w:szCs w:val="22"/>
        </w:rPr>
        <w:t>to</w:t>
      </w:r>
      <w:r>
        <w:rPr>
          <w:color w:val="1D1D1B"/>
          <w:spacing w:val="-3"/>
          <w:sz w:val="22"/>
          <w:szCs w:val="22"/>
        </w:rPr>
        <w:t xml:space="preserve"> </w:t>
      </w:r>
      <w:r>
        <w:rPr>
          <w:color w:val="1D1D1B"/>
          <w:sz w:val="22"/>
          <w:szCs w:val="22"/>
        </w:rPr>
        <w:t>reach</w:t>
      </w:r>
      <w:r>
        <w:rPr>
          <w:color w:val="1D1D1B"/>
          <w:spacing w:val="-3"/>
          <w:sz w:val="22"/>
          <w:szCs w:val="22"/>
        </w:rPr>
        <w:t xml:space="preserve"> </w:t>
      </w:r>
      <w:r>
        <w:rPr>
          <w:color w:val="1D1D1B"/>
          <w:sz w:val="22"/>
          <w:szCs w:val="22"/>
        </w:rPr>
        <w:t>a</w:t>
      </w:r>
      <w:r>
        <w:rPr>
          <w:color w:val="1D1D1B"/>
          <w:spacing w:val="-3"/>
          <w:sz w:val="22"/>
          <w:szCs w:val="22"/>
        </w:rPr>
        <w:t xml:space="preserve"> </w:t>
      </w:r>
      <w:r>
        <w:rPr>
          <w:color w:val="1D1D1B"/>
          <w:sz w:val="22"/>
          <w:szCs w:val="22"/>
        </w:rPr>
        <w:t>decision</w:t>
      </w:r>
      <w:r>
        <w:rPr>
          <w:color w:val="1D1D1B"/>
          <w:spacing w:val="-3"/>
          <w:sz w:val="22"/>
          <w:szCs w:val="22"/>
        </w:rPr>
        <w:t xml:space="preserve"> </w:t>
      </w:r>
      <w:r>
        <w:rPr>
          <w:color w:val="1D1D1B"/>
          <w:sz w:val="22"/>
          <w:szCs w:val="22"/>
        </w:rPr>
        <w:t>on</w:t>
      </w:r>
      <w:r>
        <w:rPr>
          <w:color w:val="1D1D1B"/>
          <w:spacing w:val="-3"/>
          <w:sz w:val="22"/>
          <w:szCs w:val="22"/>
        </w:rPr>
        <w:t xml:space="preserve"> </w:t>
      </w:r>
      <w:r>
        <w:rPr>
          <w:color w:val="1D1D1B"/>
          <w:sz w:val="22"/>
          <w:szCs w:val="22"/>
        </w:rPr>
        <w:t>approval</w:t>
      </w:r>
      <w:r>
        <w:rPr>
          <w:color w:val="1D1D1B"/>
          <w:spacing w:val="-3"/>
          <w:sz w:val="22"/>
          <w:szCs w:val="22"/>
        </w:rPr>
        <w:t xml:space="preserve"> </w:t>
      </w:r>
      <w:r>
        <w:rPr>
          <w:color w:val="1D1D1B"/>
          <w:sz w:val="22"/>
          <w:szCs w:val="22"/>
        </w:rPr>
        <w:t>within</w:t>
      </w:r>
      <w:r>
        <w:rPr>
          <w:color w:val="1D1D1B"/>
          <w:spacing w:val="-3"/>
          <w:sz w:val="22"/>
          <w:szCs w:val="22"/>
        </w:rPr>
        <w:t xml:space="preserve"> </w:t>
      </w:r>
      <w:r>
        <w:rPr>
          <w:color w:val="1D1D1B"/>
          <w:sz w:val="22"/>
          <w:szCs w:val="22"/>
        </w:rPr>
        <w:t>1-3</w:t>
      </w:r>
      <w:r>
        <w:rPr>
          <w:color w:val="1D1D1B"/>
          <w:spacing w:val="-3"/>
          <w:sz w:val="22"/>
          <w:szCs w:val="22"/>
        </w:rPr>
        <w:t xml:space="preserve"> </w:t>
      </w:r>
      <w:r>
        <w:rPr>
          <w:color w:val="1D1D1B"/>
          <w:sz w:val="22"/>
          <w:szCs w:val="22"/>
        </w:rPr>
        <w:t xml:space="preserve">working days. If approved, the documentation will be returned to you for your action. </w:t>
      </w:r>
      <w:r>
        <w:rPr>
          <w:color w:val="1D1D1B"/>
          <w:spacing w:val="-3"/>
          <w:sz w:val="22"/>
          <w:szCs w:val="22"/>
        </w:rPr>
        <w:t xml:space="preserve">We </w:t>
      </w:r>
      <w:r>
        <w:rPr>
          <w:color w:val="1D1D1B"/>
          <w:sz w:val="22"/>
          <w:szCs w:val="22"/>
        </w:rPr>
        <w:t>notify Personnel Recovery Unit (PRU), recommending ROMD and the Career Manager (CM) that the patient has been awarded a Non-Effective JMES and ask them to decide on whose Non-Effective strength they should be held. The Unit Chief Clerk will be advised once a decision has been</w:t>
      </w:r>
      <w:r>
        <w:rPr>
          <w:color w:val="1D1D1B"/>
          <w:spacing w:val="-3"/>
          <w:sz w:val="22"/>
          <w:szCs w:val="22"/>
        </w:rPr>
        <w:t xml:space="preserve"> </w:t>
      </w:r>
      <w:r>
        <w:rPr>
          <w:color w:val="1D1D1B"/>
          <w:sz w:val="22"/>
          <w:szCs w:val="22"/>
        </w:rPr>
        <w:t>made.</w:t>
      </w:r>
    </w:p>
    <w:p>
      <w:pPr>
        <w:pStyle w:val="Normal"/>
        <w:spacing w:before="12" w:after="0"/>
        <w:ind w:end="709"/>
        <w:rPr>
          <w:rFonts w:ascii="Myriad Pro Light;Segoe UI Light" w:hAnsi="Myriad Pro Light;Segoe UI Light" w:eastAsia="Myriad Pro Light;Segoe UI Light" w:cs="Myriad Pro Light;Segoe UI Light"/>
          <w:sz w:val="22"/>
          <w:szCs w:val="22"/>
        </w:rPr>
      </w:pPr>
      <w:r>
        <w:rPr>
          <w:rFonts w:eastAsia="Myriad Pro Light;Segoe UI Light" w:cs="Myriad Pro Light;Segoe UI Light" w:ascii="Myriad Pro Light;Segoe UI Light" w:hAnsi="Myriad Pro Light;Segoe UI Light"/>
          <w:sz w:val="22"/>
          <w:szCs w:val="22"/>
        </w:rPr>
      </w:r>
    </w:p>
    <w:p>
      <w:pPr>
        <w:pStyle w:val="Heading3"/>
        <w:spacing w:lineRule="auto" w:line="257"/>
        <w:ind w:end="709"/>
        <w:rPr>
          <w:rFonts w:ascii="Myriad Pro Light;Segoe UI Light" w:hAnsi="Myriad Pro Light;Segoe UI Light" w:cs="Myriad Pro Light;Segoe UI Light"/>
          <w:sz w:val="22"/>
          <w:szCs w:val="22"/>
        </w:rPr>
      </w:pPr>
      <w:r>
        <w:rPr>
          <w:rFonts w:cs="Myriad Pro Light;Segoe UI Light" w:ascii="Myriad Pro Light;Segoe UI Light" w:hAnsi="Myriad Pro Light;Segoe UI Light"/>
          <w:sz w:val="22"/>
          <w:szCs w:val="22"/>
        </w:rPr>
        <w:t>NB – Authorisation must</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have</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been</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sought</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from</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ROMD/ROHT</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and</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noted</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in</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the</w:t>
      </w:r>
      <w:r>
        <w:rPr>
          <w:rFonts w:cs="Myriad Pro Light;Segoe UI Light" w:ascii="Myriad Pro Light;Segoe UI Light" w:hAnsi="Myriad Pro Light;Segoe UI Light"/>
          <w:spacing w:val="-3"/>
          <w:sz w:val="22"/>
          <w:szCs w:val="22"/>
        </w:rPr>
        <w:t xml:space="preserve"> </w:t>
      </w:r>
      <w:r>
        <w:rPr>
          <w:rFonts w:cs="Myriad Pro Light;Segoe UI Light" w:ascii="Myriad Pro Light;Segoe UI Light" w:hAnsi="Myriad Pro Light;Segoe UI Light"/>
          <w:sz w:val="22"/>
          <w:szCs w:val="22"/>
        </w:rPr>
        <w:t>narrative. We also require details of the patient’s home contact address, telephone</w:t>
      </w:r>
      <w:r>
        <w:rPr>
          <w:rFonts w:cs="Myriad Pro Light;Segoe UI Light" w:ascii="Myriad Pro Light;Segoe UI Light" w:hAnsi="Myriad Pro Light;Segoe UI Light"/>
          <w:spacing w:val="-23"/>
          <w:sz w:val="22"/>
          <w:szCs w:val="22"/>
        </w:rPr>
        <w:t xml:space="preserve"> </w:t>
      </w:r>
      <w:r>
        <w:rPr>
          <w:rFonts w:cs="Myriad Pro Light;Segoe UI Light" w:ascii="Myriad Pro Light;Segoe UI Light" w:hAnsi="Myriad Pro Light;Segoe UI Light"/>
          <w:sz w:val="22"/>
          <w:szCs w:val="22"/>
        </w:rPr>
        <w:t>number (and GP provider if known).</w:t>
      </w:r>
    </w:p>
    <w:p>
      <w:pPr>
        <w:pStyle w:val="BodyText"/>
        <w:spacing w:lineRule="auto" w:line="257" w:before="20" w:after="0"/>
        <w:ind w:firstLine="40" w:end="709"/>
        <w:rPr/>
      </w:pPr>
      <w:r>
        <w:rPr>
          <w:b/>
          <w:sz w:val="22"/>
          <w:szCs w:val="22"/>
        </w:rPr>
        <w:t>Please ensure the patient’s trade/branch is recorded correctly on the FMed 23 so that we can identify the correct CM/Desk Officer to forward to.</w:t>
      </w:r>
    </w:p>
    <w:p>
      <w:pPr>
        <w:pStyle w:val="Heading3"/>
        <w:spacing w:lineRule="auto" w:line="257"/>
        <w:ind w:end="709"/>
        <w:rPr>
          <w:rFonts w:ascii="Myriad Pro;Segoe UI" w:hAnsi="Myriad Pro;Segoe UI"/>
          <w:b w:val="false"/>
          <w:color w:val="D70929"/>
          <w:sz w:val="22"/>
          <w:szCs w:val="22"/>
        </w:rPr>
      </w:pPr>
      <w:r>
        <w:rPr>
          <w:rFonts w:ascii="Myriad Pro;Segoe UI" w:hAnsi="Myriad Pro;Segoe UI"/>
          <w:b w:val="false"/>
          <w:color w:val="D70929"/>
          <w:sz w:val="22"/>
          <w:szCs w:val="22"/>
        </w:rPr>
      </w:r>
    </w:p>
    <w:p>
      <w:pPr>
        <w:pStyle w:val="Heading3"/>
        <w:spacing w:before="69" w:after="0"/>
        <w:ind w:end="709"/>
        <w:rPr>
          <w:rFonts w:cs="Arial"/>
          <w:b w:val="false"/>
          <w:color w:val="00B0F0"/>
          <w:sz w:val="22"/>
          <w:szCs w:val="22"/>
        </w:rPr>
      </w:pPr>
      <w:r>
        <w:rPr>
          <w:rFonts w:cs="Arial"/>
          <w:sz w:val="22"/>
          <w:szCs w:val="22"/>
        </w:rPr>
        <w:t>Geographical Assignment in the UK</w:t>
      </w:r>
      <w:r>
        <w:rPr>
          <w:rFonts w:cs="Arial"/>
          <w:b w:val="false"/>
          <w:color w:val="00B0F0"/>
          <w:sz w:val="22"/>
          <w:szCs w:val="22"/>
        </w:rPr>
        <w:t xml:space="preserve"> –</w:t>
      </w:r>
      <w:r>
        <w:rPr>
          <w:b w:val="false"/>
          <w:color w:val="00B0F0"/>
          <w:sz w:val="22"/>
          <w:szCs w:val="22"/>
        </w:rPr>
        <w:t xml:space="preserve"> </w:t>
      </w:r>
      <w:r>
        <w:rPr>
          <w:rFonts w:cs="Arial"/>
          <w:b w:val="false"/>
          <w:color w:val="00B0F0"/>
          <w:sz w:val="22"/>
          <w:szCs w:val="22"/>
        </w:rPr>
        <w:t>AP1269A Lflt 2-03 Annex D</w:t>
      </w:r>
    </w:p>
    <w:p>
      <w:pPr>
        <w:pStyle w:val="Heading3"/>
        <w:spacing w:before="69" w:after="0"/>
        <w:ind w:end="709"/>
        <w:rPr>
          <w:b w:val="false"/>
          <w:bCs w:val="false"/>
          <w:color w:val="1D1D1B"/>
          <w:sz w:val="22"/>
          <w:szCs w:val="22"/>
        </w:rPr>
      </w:pPr>
      <w:r>
        <w:rPr>
          <w:b w:val="false"/>
          <w:bCs w:val="false"/>
          <w:color w:val="1D1D1B"/>
          <w:sz w:val="22"/>
          <w:szCs w:val="22"/>
        </w:rPr>
        <w:t xml:space="preserve">Please ensure that these are raised and sent to us promptly. The board is raised in the best interest of the patient and therefore the sooner the patient is assigned, the sooner they can be on the road to recovery. Once approved, we are required to advise the CM of the requirement for the geographical restriction. </w:t>
      </w:r>
      <w:r>
        <w:rPr>
          <w:rFonts w:ascii="Myriad Pro;Segoe UI" w:hAnsi="Myriad Pro;Segoe UI"/>
          <w:b w:val="false"/>
          <w:bCs w:val="false"/>
          <w:sz w:val="22"/>
          <w:szCs w:val="22"/>
        </w:rPr>
        <w:t>Please ensure the patient’s trade/branch is recorded correctly on the FMed 23 so that we can identify the correct CM/Desk Officer to forward too.</w:t>
      </w:r>
    </w:p>
    <w:p>
      <w:pPr>
        <w:pStyle w:val="BodyText"/>
        <w:spacing w:lineRule="auto" w:line="257" w:before="20" w:after="0"/>
        <w:ind w:end="709"/>
        <w:rPr>
          <w:rFonts w:ascii="Myriad Pro;Segoe UI" w:hAnsi="Myriad Pro;Segoe UI"/>
          <w:color w:val="D70929"/>
        </w:rPr>
      </w:pPr>
      <w:r>
        <w:rPr>
          <w:rFonts w:ascii="Myriad Pro Semibold;Segoe UI" w:hAnsi="Myriad Pro Semibold;Segoe UI"/>
          <w:color w:val="D70929"/>
          <w:sz w:val="22"/>
          <w:szCs w:val="22"/>
        </w:rPr>
        <w:t>It is a good thing to remember that once they are recovered and upgraded, the individual is vulnerable for assignment again</w:t>
      </w:r>
      <w:r>
        <w:rPr>
          <w:color w:val="1D1D1B"/>
          <w:sz w:val="22"/>
          <w:szCs w:val="22"/>
        </w:rPr>
        <w:t>. A geographical limitation can only be in force for a</w:t>
      </w:r>
      <w:r>
        <w:rPr>
          <w:color w:val="1D1D1B"/>
          <w:spacing w:val="-16"/>
          <w:sz w:val="22"/>
          <w:szCs w:val="22"/>
        </w:rPr>
        <w:t xml:space="preserve"> </w:t>
      </w:r>
      <w:r>
        <w:rPr>
          <w:color w:val="1D1D1B"/>
          <w:sz w:val="22"/>
          <w:szCs w:val="22"/>
        </w:rPr>
        <w:t>maximum of 12 months (two periods of six months). If after one year the requirement for a geographical</w:t>
      </w:r>
      <w:r>
        <w:rPr>
          <w:color w:val="1D1D1B"/>
          <w:spacing w:val="-12"/>
          <w:sz w:val="22"/>
          <w:szCs w:val="22"/>
        </w:rPr>
        <w:t xml:space="preserve"> </w:t>
      </w:r>
      <w:r>
        <w:rPr>
          <w:color w:val="1D1D1B"/>
          <w:sz w:val="22"/>
          <w:szCs w:val="22"/>
        </w:rPr>
        <w:t>assignment still exists, the individual is to be brought before the RAFMB which may then recommend termination</w:t>
      </w:r>
      <w:r>
        <w:rPr>
          <w:color w:val="1D1D1B"/>
          <w:spacing w:val="-26"/>
          <w:sz w:val="22"/>
          <w:szCs w:val="22"/>
        </w:rPr>
        <w:t xml:space="preserve"> </w:t>
      </w:r>
      <w:r>
        <w:rPr>
          <w:color w:val="1D1D1B"/>
          <w:sz w:val="22"/>
          <w:szCs w:val="22"/>
        </w:rPr>
        <w:t>on medical</w:t>
      </w:r>
      <w:r>
        <w:rPr>
          <w:color w:val="1D1D1B"/>
          <w:spacing w:val="-10"/>
          <w:sz w:val="22"/>
          <w:szCs w:val="22"/>
        </w:rPr>
        <w:t xml:space="preserve"> </w:t>
      </w:r>
      <w:r>
        <w:rPr>
          <w:color w:val="1D1D1B"/>
          <w:sz w:val="22"/>
          <w:szCs w:val="22"/>
        </w:rPr>
        <w:t>grounds.</w:t>
      </w:r>
    </w:p>
    <w:p>
      <w:pPr>
        <w:pStyle w:val="Heading3"/>
        <w:ind w:firstLine="720" w:start="1400" w:end="709"/>
        <w:rPr>
          <w:color w:val="1D1D1B"/>
          <w:sz w:val="22"/>
          <w:szCs w:val="22"/>
        </w:rPr>
      </w:pPr>
      <w:r>
        <w:rPr>
          <w:rFonts w:eastAsia="Times New Roman" w:cs="Arial" w:ascii="Arial" w:hAnsi="Arial"/>
          <w:sz w:val="24"/>
          <w:szCs w:val="24"/>
          <w:lang w:val="en-GB"/>
        </w:rPr>
        <w:tab/>
        <w:tab/>
      </w:r>
      <w:r>
        <w:rPr>
          <w:color w:val="1D1D1B"/>
          <w:sz w:val="22"/>
          <w:szCs w:val="22"/>
        </w:rPr>
        <w:t>Promotion / Further</w:t>
      </w:r>
      <w:r>
        <w:rPr>
          <w:color w:val="1D1D1B"/>
          <w:spacing w:val="-10"/>
          <w:sz w:val="22"/>
          <w:szCs w:val="22"/>
        </w:rPr>
        <w:t xml:space="preserve"> </w:t>
      </w:r>
      <w:r>
        <w:rPr>
          <w:color w:val="1D1D1B"/>
          <w:sz w:val="22"/>
          <w:szCs w:val="22"/>
        </w:rPr>
        <w:t>Service / Deployment / Assignment / Rescinding ET</w:t>
      </w:r>
    </w:p>
    <w:p>
      <w:pPr>
        <w:pStyle w:val="Heading3"/>
        <w:ind w:end="709"/>
        <w:rPr>
          <w:b w:val="false"/>
          <w:bCs w:val="false"/>
          <w:color w:val="1D1D1B"/>
          <w:sz w:val="22"/>
          <w:szCs w:val="22"/>
        </w:rPr>
      </w:pPr>
      <w:r>
        <w:rPr>
          <w:b w:val="false"/>
          <w:bCs w:val="false"/>
          <w:color w:val="1D1D1B"/>
          <w:sz w:val="22"/>
          <w:szCs w:val="22"/>
        </w:rPr>
      </w:r>
    </w:p>
    <w:p>
      <w:pPr>
        <w:pStyle w:val="BodyText"/>
        <w:spacing w:lineRule="auto" w:line="257" w:before="20" w:after="0"/>
        <w:ind w:end="709"/>
        <w:rPr/>
      </w:pPr>
      <w:r>
        <w:rPr>
          <w:color w:val="1D1D1B"/>
          <w:sz w:val="22"/>
          <w:szCs w:val="22"/>
        </w:rPr>
        <w:t xml:space="preserve">CMMC are asked to make recommendations for personnel with a lowered JMES and there is doubt about their future employability, for personnel who have been selected for promotion, further service, deployment and occasionally assignments. A member of CMMC staff will contact the relevant SMC </w:t>
      </w:r>
      <w:r>
        <w:rPr>
          <w:rFonts w:ascii="Myriad Pro Semibold;Segoe UI" w:hAnsi="Myriad Pro Semibold;Segoe UI"/>
          <w:color w:val="C00000"/>
          <w:sz w:val="22"/>
          <w:szCs w:val="22"/>
        </w:rPr>
        <w:t>via email</w:t>
      </w:r>
      <w:r>
        <w:rPr>
          <w:rFonts w:ascii="Myriad Pro Semibold;Segoe UI" w:hAnsi="Myriad Pro Semibold;Segoe UI"/>
          <w:b/>
          <w:color w:val="D70929"/>
          <w:sz w:val="22"/>
          <w:szCs w:val="22"/>
        </w:rPr>
        <w:t xml:space="preserve"> </w:t>
      </w:r>
      <w:r>
        <w:rPr>
          <w:color w:val="1D1D1B"/>
          <w:sz w:val="22"/>
          <w:szCs w:val="22"/>
        </w:rPr>
        <w:t>for up to date medical information. On receipt, it is passed to CMMC MO to make their comment. The Service person will be informed of the final decision via their Chf</w:t>
      </w:r>
      <w:r>
        <w:rPr>
          <w:color w:val="1D1D1B"/>
          <w:spacing w:val="-3"/>
          <w:sz w:val="22"/>
          <w:szCs w:val="22"/>
        </w:rPr>
        <w:t xml:space="preserve"> </w:t>
      </w:r>
      <w:r>
        <w:rPr>
          <w:color w:val="1D1D1B"/>
          <w:sz w:val="22"/>
          <w:szCs w:val="22"/>
        </w:rPr>
        <w:t>Clk.</w:t>
      </w:r>
    </w:p>
    <w:p>
      <w:pPr>
        <w:pStyle w:val="BodyText"/>
        <w:spacing w:lineRule="auto" w:line="257" w:before="20" w:after="0"/>
        <w:ind w:end="709"/>
        <w:rPr>
          <w:color w:val="1D1D1B"/>
          <w:sz w:val="22"/>
          <w:szCs w:val="22"/>
        </w:rPr>
      </w:pPr>
      <w:r>
        <w:rPr>
          <w:color w:val="1D1D1B"/>
          <w:sz w:val="22"/>
          <w:szCs w:val="22"/>
        </w:rPr>
      </w:r>
    </w:p>
    <w:p>
      <w:pPr>
        <w:pStyle w:val="Heading3"/>
        <w:ind w:end="709"/>
        <w:rPr>
          <w:color w:val="1D1D1B"/>
          <w:sz w:val="22"/>
          <w:szCs w:val="22"/>
        </w:rPr>
      </w:pPr>
      <w:r>
        <w:rPr>
          <w:color w:val="1D1D1B"/>
          <w:sz w:val="22"/>
          <w:szCs w:val="22"/>
        </w:rPr>
        <w:t>Medical</w:t>
      </w:r>
      <w:r>
        <w:rPr>
          <w:color w:val="1D1D1B"/>
          <w:spacing w:val="-1"/>
          <w:sz w:val="22"/>
          <w:szCs w:val="22"/>
        </w:rPr>
        <w:t xml:space="preserve"> </w:t>
      </w:r>
      <w:r>
        <w:rPr>
          <w:color w:val="1D1D1B"/>
          <w:sz w:val="22"/>
          <w:szCs w:val="22"/>
        </w:rPr>
        <w:t>Terminations</w:t>
      </w:r>
    </w:p>
    <w:p>
      <w:pPr>
        <w:pStyle w:val="Heading3"/>
        <w:ind w:end="709"/>
        <w:rPr>
          <w:b w:val="false"/>
          <w:bCs w:val="false"/>
          <w:color w:val="1D1D1B"/>
          <w:sz w:val="22"/>
          <w:szCs w:val="22"/>
        </w:rPr>
      </w:pPr>
      <w:r>
        <w:rPr>
          <w:b w:val="false"/>
          <w:bCs w:val="false"/>
          <w:color w:val="1D1D1B"/>
          <w:sz w:val="22"/>
          <w:szCs w:val="22"/>
        </w:rPr>
      </w:r>
    </w:p>
    <w:p>
      <w:pPr>
        <w:pStyle w:val="BodyText"/>
        <w:spacing w:lineRule="auto" w:line="257" w:before="20" w:after="0"/>
        <w:ind w:end="709"/>
        <w:jc w:val="both"/>
        <w:rPr>
          <w:sz w:val="22"/>
          <w:szCs w:val="22"/>
        </w:rPr>
      </w:pPr>
      <w:r>
        <w:rPr>
          <w:color w:val="1D1D1B"/>
          <w:sz w:val="22"/>
          <w:szCs w:val="22"/>
        </w:rPr>
        <w:t xml:space="preserve">RAFMB advise CMMC of all ‘Unfit Further Service’ boards via </w:t>
      </w:r>
      <w:r>
        <w:rPr>
          <w:color w:val="1D1D1B"/>
          <w:spacing w:val="-5"/>
          <w:sz w:val="22"/>
          <w:szCs w:val="22"/>
        </w:rPr>
        <w:t xml:space="preserve">DMICP. </w:t>
      </w:r>
      <w:r>
        <w:rPr>
          <w:color w:val="1D1D1B"/>
          <w:sz w:val="22"/>
          <w:szCs w:val="22"/>
        </w:rPr>
        <w:t>The patient will be told, by RAFMB, to return to Unit and report to the Chf Clk, to be briefed regarding leave/courses until they are advised of a date of termination (</w:t>
      </w:r>
      <w:r>
        <w:rPr>
          <w:color w:val="C00000"/>
          <w:sz w:val="22"/>
          <w:szCs w:val="22"/>
        </w:rPr>
        <w:t>via the Chf Clk</w:t>
      </w:r>
      <w:r>
        <w:rPr>
          <w:color w:val="1D1D1B"/>
          <w:sz w:val="22"/>
          <w:szCs w:val="22"/>
        </w:rPr>
        <w:t>). When the documentation arrives from RAFMB, boarding paperwork is raised and</w:t>
      </w:r>
      <w:r>
        <w:rPr>
          <w:color w:val="1D1D1B"/>
          <w:spacing w:val="-4"/>
          <w:sz w:val="22"/>
          <w:szCs w:val="22"/>
        </w:rPr>
        <w:t xml:space="preserve"> </w:t>
      </w:r>
      <w:r>
        <w:rPr>
          <w:color w:val="1D1D1B"/>
          <w:sz w:val="22"/>
          <w:szCs w:val="22"/>
        </w:rPr>
        <w:t>passed to the Executive.</w:t>
      </w:r>
    </w:p>
    <w:p>
      <w:pPr>
        <w:pStyle w:val="Heading3"/>
        <w:spacing w:lineRule="auto" w:line="257"/>
        <w:ind w:end="709"/>
        <w:rPr>
          <w:rFonts w:ascii="Myriad Pro;Segoe UI" w:hAnsi="Myriad Pro;Segoe UI"/>
          <w:color w:val="D70929"/>
          <w:sz w:val="22"/>
          <w:szCs w:val="22"/>
        </w:rPr>
      </w:pPr>
      <w:r>
        <w:rPr>
          <w:rFonts w:ascii="Myriad Pro;Segoe UI" w:hAnsi="Myriad Pro;Segoe UI"/>
          <w:color w:val="D70929"/>
          <w:sz w:val="22"/>
          <w:szCs w:val="22"/>
        </w:rPr>
      </w:r>
    </w:p>
    <w:p>
      <w:pPr>
        <w:pStyle w:val="Heading3"/>
        <w:ind w:end="709"/>
        <w:rPr/>
      </w:pPr>
      <w:r>
        <w:rPr>
          <w:color w:val="1D1D1B"/>
          <w:sz w:val="22"/>
          <w:szCs w:val="22"/>
        </w:rPr>
        <w:t>Disclosure of</w:t>
      </w:r>
      <w:r>
        <w:rPr>
          <w:color w:val="1D1D1B"/>
          <w:spacing w:val="-6"/>
          <w:sz w:val="22"/>
          <w:szCs w:val="22"/>
        </w:rPr>
        <w:t xml:space="preserve"> </w:t>
      </w:r>
      <w:r>
        <w:rPr>
          <w:color w:val="1D1D1B"/>
          <w:sz w:val="22"/>
          <w:szCs w:val="22"/>
        </w:rPr>
        <w:t>Information</w:t>
      </w:r>
    </w:p>
    <w:p>
      <w:pPr>
        <w:pStyle w:val="Heading3"/>
        <w:ind w:end="709"/>
        <w:rPr>
          <w:b w:val="false"/>
          <w:bCs w:val="false"/>
          <w:color w:val="1D1D1B"/>
          <w:sz w:val="22"/>
          <w:szCs w:val="22"/>
        </w:rPr>
      </w:pPr>
      <w:r>
        <w:rPr>
          <w:b w:val="false"/>
          <w:bCs w:val="false"/>
          <w:color w:val="1D1D1B"/>
          <w:sz w:val="22"/>
          <w:szCs w:val="22"/>
        </w:rPr>
      </w:r>
    </w:p>
    <w:p>
      <w:pPr>
        <w:pStyle w:val="BodyText"/>
        <w:ind w:start="2121" w:end="709"/>
        <w:rPr>
          <w:color w:val="1D1D1B"/>
          <w:spacing w:val="-19"/>
          <w:sz w:val="22"/>
          <w:szCs w:val="22"/>
        </w:rPr>
      </w:pPr>
      <w:r>
        <w:rPr>
          <w:color w:val="1D1D1B"/>
          <w:sz w:val="22"/>
          <w:szCs w:val="22"/>
        </w:rPr>
        <w:t xml:space="preserve">Under the </w:t>
      </w:r>
      <w:r>
        <w:rPr>
          <w:color w:val="1D1D1B"/>
          <w:spacing w:val="-7"/>
          <w:sz w:val="22"/>
          <w:szCs w:val="22"/>
        </w:rPr>
        <w:t xml:space="preserve">DPA </w:t>
      </w:r>
      <w:r>
        <w:rPr>
          <w:color w:val="1D1D1B"/>
          <w:sz w:val="22"/>
          <w:szCs w:val="22"/>
        </w:rPr>
        <w:t>2018, Service personnel are entitled to receive copies of their F Med 4. Before they leave the service, they can request a copy is sent to their new</w:t>
      </w:r>
      <w:r>
        <w:rPr>
          <w:color w:val="1D1D1B"/>
          <w:spacing w:val="-18"/>
          <w:sz w:val="22"/>
          <w:szCs w:val="22"/>
        </w:rPr>
        <w:t xml:space="preserve"> </w:t>
      </w:r>
      <w:r>
        <w:rPr>
          <w:color w:val="1D1D1B"/>
          <w:spacing w:val="-19"/>
          <w:sz w:val="22"/>
          <w:szCs w:val="22"/>
        </w:rPr>
        <w:t>GP from:</w:t>
      </w:r>
    </w:p>
    <w:p>
      <w:pPr>
        <w:pStyle w:val="BodyText"/>
        <w:ind w:start="2121" w:end="709"/>
        <w:rPr>
          <w:color w:val="1D1D1B"/>
          <w:spacing w:val="-19"/>
          <w:sz w:val="22"/>
          <w:szCs w:val="22"/>
        </w:rPr>
      </w:pPr>
      <w:r>
        <w:rPr>
          <w:color w:val="1D1D1B"/>
          <w:spacing w:val="-19"/>
          <w:sz w:val="22"/>
          <w:szCs w:val="22"/>
        </w:rPr>
      </w:r>
    </w:p>
    <w:p>
      <w:pPr>
        <w:pStyle w:val="BodyText"/>
        <w:ind w:start="2121" w:end="709"/>
        <w:rPr/>
      </w:pPr>
      <w:r>
        <w:rPr>
          <w:color w:val="1D1D1B"/>
          <w:spacing w:val="-19"/>
          <w:sz w:val="22"/>
          <w:szCs w:val="22"/>
        </w:rPr>
        <w:tab/>
        <w:tab/>
      </w:r>
      <w:r>
        <w:rPr>
          <w:rFonts w:cs="Comic Sans MS" w:ascii="Comic Sans MS" w:hAnsi="Comic Sans MS"/>
          <w:color w:val="1D1D1B"/>
          <w:spacing w:val="-19"/>
          <w:sz w:val="22"/>
          <w:szCs w:val="22"/>
        </w:rPr>
        <w:t>RAF Disclosures Cranwell</w:t>
      </w:r>
    </w:p>
    <w:p>
      <w:pPr>
        <w:pStyle w:val="BodyText"/>
        <w:ind w:start="2121" w:end="709"/>
        <w:rPr/>
      </w:pPr>
      <w:r>
        <w:rPr>
          <w:rFonts w:cs="Comic Sans MS" w:ascii="Comic Sans MS" w:hAnsi="Comic Sans MS"/>
          <w:color w:val="1D1D1B"/>
          <w:spacing w:val="-19"/>
          <w:sz w:val="22"/>
          <w:szCs w:val="22"/>
        </w:rPr>
        <w:tab/>
        <w:tab/>
        <w:t>Trenchard Hall</w:t>
      </w:r>
    </w:p>
    <w:p>
      <w:pPr>
        <w:pStyle w:val="BodyText"/>
        <w:ind w:start="2121" w:end="709"/>
        <w:rPr>
          <w:rFonts w:ascii="Comic Sans MS" w:hAnsi="Comic Sans MS" w:cs="Comic Sans MS"/>
          <w:color w:val="1D1D1B"/>
          <w:spacing w:val="-19"/>
          <w:sz w:val="22"/>
          <w:szCs w:val="22"/>
        </w:rPr>
      </w:pPr>
      <w:r>
        <w:rPr>
          <w:rFonts w:cs="Comic Sans MS" w:ascii="Comic Sans MS" w:hAnsi="Comic Sans MS"/>
          <w:color w:val="1D1D1B"/>
          <w:spacing w:val="-19"/>
          <w:sz w:val="22"/>
          <w:szCs w:val="22"/>
        </w:rPr>
        <w:tab/>
        <w:tab/>
        <w:t>RAF Cranwell</w:t>
      </w:r>
    </w:p>
    <w:p>
      <w:pPr>
        <w:pStyle w:val="BodyText"/>
        <w:ind w:start="2121" w:end="709"/>
        <w:rPr>
          <w:rFonts w:ascii="Comic Sans MS" w:hAnsi="Comic Sans MS" w:cs="Comic Sans MS"/>
          <w:color w:val="1D1D1B"/>
          <w:spacing w:val="-19"/>
          <w:sz w:val="22"/>
          <w:szCs w:val="22"/>
        </w:rPr>
      </w:pPr>
      <w:r>
        <w:rPr>
          <w:rFonts w:cs="Comic Sans MS" w:ascii="Comic Sans MS" w:hAnsi="Comic Sans MS"/>
          <w:color w:val="1D1D1B"/>
          <w:spacing w:val="-19"/>
          <w:sz w:val="22"/>
          <w:szCs w:val="22"/>
        </w:rPr>
        <w:tab/>
        <w:tab/>
        <w:t>Sleaford</w:t>
      </w:r>
    </w:p>
    <w:p>
      <w:pPr>
        <w:pStyle w:val="BodyText"/>
        <w:ind w:start="2121" w:end="709"/>
        <w:rPr>
          <w:rFonts w:ascii="Comic Sans MS" w:hAnsi="Comic Sans MS" w:cs="Comic Sans MS"/>
          <w:color w:val="1D1D1B"/>
          <w:spacing w:val="-19"/>
          <w:sz w:val="22"/>
          <w:szCs w:val="22"/>
        </w:rPr>
      </w:pPr>
      <w:r>
        <w:rPr>
          <w:rFonts w:cs="Comic Sans MS" w:ascii="Comic Sans MS" w:hAnsi="Comic Sans MS"/>
          <w:color w:val="1D1D1B"/>
          <w:spacing w:val="-19"/>
          <w:sz w:val="22"/>
          <w:szCs w:val="22"/>
        </w:rPr>
        <w:tab/>
        <w:tab/>
        <w:t>Lincs</w:t>
      </w:r>
    </w:p>
    <w:p>
      <w:pPr>
        <w:pStyle w:val="BodyText"/>
        <w:ind w:start="2121" w:end="709"/>
        <w:rPr>
          <w:rFonts w:ascii="Comic Sans MS" w:hAnsi="Comic Sans MS" w:cs="Comic Sans MS"/>
          <w:color w:val="1D1D1B"/>
          <w:spacing w:val="-19"/>
          <w:sz w:val="22"/>
          <w:szCs w:val="22"/>
        </w:rPr>
      </w:pPr>
      <w:r>
        <w:rPr>
          <w:rFonts w:cs="Comic Sans MS" w:ascii="Comic Sans MS" w:hAnsi="Comic Sans MS"/>
          <w:color w:val="1D1D1B"/>
          <w:spacing w:val="-19"/>
          <w:sz w:val="22"/>
          <w:szCs w:val="22"/>
        </w:rPr>
        <w:tab/>
        <w:tab/>
        <w:t>NG34 AHB</w:t>
      </w:r>
    </w:p>
    <w:p>
      <w:pPr>
        <w:pStyle w:val="BodyText"/>
        <w:ind w:start="2121" w:end="709"/>
        <w:rPr>
          <w:rFonts w:ascii="Comic Sans MS" w:hAnsi="Comic Sans MS" w:cs="Comic Sans MS"/>
          <w:color w:val="1D1D1B"/>
          <w:spacing w:val="-19"/>
          <w:sz w:val="22"/>
          <w:szCs w:val="22"/>
        </w:rPr>
      </w:pPr>
      <w:r>
        <w:rPr>
          <w:rFonts w:cs="Comic Sans MS" w:ascii="Comic Sans MS" w:hAnsi="Comic Sans MS"/>
          <w:color w:val="1D1D1B"/>
          <w:spacing w:val="-19"/>
          <w:sz w:val="22"/>
          <w:szCs w:val="22"/>
        </w:rPr>
      </w:r>
    </w:p>
    <w:p>
      <w:pPr>
        <w:pStyle w:val="BodyText"/>
        <w:ind w:start="2121" w:end="709"/>
        <w:rPr>
          <w:rFonts w:ascii="Comic Sans MS" w:hAnsi="Comic Sans MS" w:cs="Myriad Pro Light;Segoe UI Light"/>
          <w:sz w:val="22"/>
          <w:szCs w:val="22"/>
        </w:rPr>
      </w:pPr>
      <w:r>
        <w:rPr>
          <w:rFonts w:cs="Comic Sans MS" w:ascii="Comic Sans MS" w:hAnsi="Comic Sans MS"/>
          <w:color w:val="1D1D1B"/>
          <w:spacing w:val="-19"/>
          <w:sz w:val="22"/>
          <w:szCs w:val="22"/>
        </w:rPr>
        <w:t>Med facilities should not use old FMED 133 templates with CMMC address on.</w:t>
      </w:r>
    </w:p>
    <w:p>
      <w:pPr>
        <w:pStyle w:val="Heading3"/>
        <w:spacing w:lineRule="auto" w:line="257"/>
        <w:ind w:end="709"/>
        <w:rPr>
          <w:rFonts w:ascii="Myriad Pro;Segoe UI" w:hAnsi="Myriad Pro;Segoe UI" w:cs="Myriad Pro Light;Segoe UI Light"/>
          <w:color w:val="D70929"/>
          <w:sz w:val="22"/>
          <w:szCs w:val="22"/>
        </w:rPr>
      </w:pPr>
      <w:r>
        <w:rPr>
          <w:rFonts w:cs="Myriad Pro Light;Segoe UI Light" w:ascii="Myriad Pro;Segoe UI" w:hAnsi="Myriad Pro;Segoe UI"/>
          <w:color w:val="D70929"/>
          <w:sz w:val="22"/>
          <w:szCs w:val="22"/>
        </w:rPr>
      </w:r>
    </w:p>
    <w:p>
      <w:pPr>
        <w:pStyle w:val="Heading3"/>
        <w:spacing w:lineRule="auto" w:line="257"/>
        <w:ind w:end="709"/>
        <w:rPr>
          <w:rFonts w:ascii="Myriad Pro;Segoe UI" w:hAnsi="Myriad Pro;Segoe UI"/>
          <w:sz w:val="22"/>
          <w:szCs w:val="22"/>
        </w:rPr>
      </w:pPr>
      <w:r>
        <w:rPr>
          <w:rFonts w:ascii="Myriad Pro;Segoe UI" w:hAnsi="Myriad Pro;Segoe UI"/>
          <w:sz w:val="22"/>
          <w:szCs w:val="22"/>
        </w:rPr>
        <w:t>Mode of Exit Review</w:t>
      </w:r>
    </w:p>
    <w:p>
      <w:pPr>
        <w:pStyle w:val="Heading3"/>
        <w:spacing w:lineRule="auto" w:line="257"/>
        <w:ind w:end="709"/>
        <w:rPr>
          <w:rFonts w:ascii="Myriad Pro;Segoe UI" w:hAnsi="Myriad Pro;Segoe UI"/>
          <w:color w:val="D70929"/>
          <w:sz w:val="22"/>
          <w:szCs w:val="22"/>
        </w:rPr>
      </w:pPr>
      <w:r>
        <w:rPr>
          <w:rFonts w:ascii="Myriad Pro;Segoe UI" w:hAnsi="Myriad Pro;Segoe UI"/>
          <w:color w:val="D70929"/>
          <w:sz w:val="22"/>
          <w:szCs w:val="22"/>
        </w:rPr>
      </w:r>
    </w:p>
    <w:p>
      <w:pPr>
        <w:pStyle w:val="Heading3"/>
        <w:spacing w:lineRule="auto" w:line="257"/>
        <w:ind w:end="709"/>
        <w:rPr>
          <w:rFonts w:ascii="Myriad Pro;Segoe UI" w:hAnsi="Myriad Pro;Segoe UI"/>
          <w:b w:val="false"/>
          <w:sz w:val="22"/>
          <w:szCs w:val="22"/>
        </w:rPr>
      </w:pPr>
      <w:r>
        <w:rPr>
          <w:rFonts w:ascii="Myriad Pro;Segoe UI" w:hAnsi="Myriad Pro;Segoe UI"/>
          <w:b w:val="false"/>
          <w:sz w:val="22"/>
          <w:szCs w:val="22"/>
        </w:rPr>
        <w:t>Ex-Service Personnel can request a Mode of Exit review in writing to SO1 APC</w:t>
      </w:r>
    </w:p>
    <w:p>
      <w:pPr>
        <w:pStyle w:val="Heading3"/>
        <w:spacing w:lineRule="auto" w:line="257"/>
        <w:ind w:end="709"/>
        <w:rPr>
          <w:rFonts w:ascii="Myriad Pro;Segoe UI" w:hAnsi="Myriad Pro;Segoe UI"/>
          <w:sz w:val="22"/>
          <w:szCs w:val="22"/>
        </w:rPr>
      </w:pPr>
      <w:r>
        <w:rPr>
          <w:rFonts w:ascii="Myriad Pro;Segoe UI" w:hAnsi="Myriad Pro;Segoe UI"/>
          <w:sz w:val="22"/>
          <w:szCs w:val="22"/>
        </w:rPr>
        <w:t>Not by email, or telephone.</w:t>
      </w:r>
    </w:p>
    <w:p>
      <w:pPr>
        <w:pStyle w:val="Heading3"/>
        <w:spacing w:lineRule="auto" w:line="257"/>
        <w:ind w:start="0" w:end="709"/>
        <w:rPr>
          <w:rFonts w:ascii="Myriad Pro;Segoe UI" w:hAnsi="Myriad Pro;Segoe UI"/>
          <w:b w:val="false"/>
          <w:sz w:val="22"/>
          <w:szCs w:val="22"/>
        </w:rPr>
      </w:pPr>
      <w:r>
        <w:rPr>
          <w:rFonts w:ascii="Myriad Pro;Segoe UI" w:hAnsi="Myriad Pro;Segoe UI"/>
          <w:b w:val="false"/>
          <w:sz w:val="22"/>
          <w:szCs w:val="22"/>
        </w:rPr>
      </w:r>
    </w:p>
    <w:p>
      <w:pPr>
        <w:pStyle w:val="Heading3"/>
        <w:spacing w:lineRule="auto" w:line="257"/>
        <w:ind w:end="709"/>
        <w:rPr>
          <w:rFonts w:ascii="Myriad Pro;Segoe UI" w:hAnsi="Myriad Pro;Segoe UI"/>
          <w:sz w:val="22"/>
          <w:szCs w:val="22"/>
        </w:rPr>
      </w:pPr>
      <w:r>
        <w:rPr>
          <w:rFonts w:ascii="Myriad Pro;Segoe UI" w:hAnsi="Myriad Pro;Segoe UI"/>
          <w:b w:val="false"/>
          <w:sz w:val="22"/>
          <w:szCs w:val="22"/>
        </w:rPr>
        <w:t xml:space="preserve">SMC should you need advice on this matter please email - </w:t>
      </w:r>
      <w:hyperlink r:id="rId267">
        <w:r>
          <w:rPr>
            <w:rStyle w:val="Hyperlink"/>
            <w:rFonts w:cs="Arial" w:ascii="Arial" w:hAnsi="Arial"/>
          </w:rPr>
          <w:t>Air-COSPers-Pol-APCSpecCwrk-Mlbx@mod.gov.uk</w:t>
        </w:r>
      </w:hyperlink>
      <w:r>
        <w:rPr>
          <w:rFonts w:ascii="Myriad Pro;Segoe UI" w:hAnsi="Myriad Pro;Segoe UI"/>
          <w:b w:val="false"/>
          <w:sz w:val="22"/>
          <w:szCs w:val="22"/>
        </w:rPr>
        <w:t xml:space="preserve">. </w:t>
      </w:r>
      <w:r>
        <w:rPr>
          <w:rFonts w:ascii="Myriad Pro;Segoe UI" w:hAnsi="Myriad Pro;Segoe UI"/>
          <w:sz w:val="22"/>
          <w:szCs w:val="22"/>
        </w:rPr>
        <w:t>These details should not be given out to patients.</w:t>
      </w:r>
    </w:p>
    <w:p>
      <w:pPr>
        <w:pStyle w:val="Heading3"/>
        <w:spacing w:lineRule="auto" w:line="257"/>
        <w:ind w:end="2110"/>
        <w:jc w:val="end"/>
        <w:rPr>
          <w:rFonts w:ascii="Myriad Pro;Segoe UI" w:hAnsi="Myriad Pro;Segoe UI"/>
          <w:b w:val="false"/>
          <w:color w:val="1D1D1B"/>
          <w:spacing w:val="-4"/>
          <w:sz w:val="16"/>
          <w:szCs w:val="22"/>
        </w:rPr>
      </w:pPr>
      <w:r>
        <w:rPr>
          <w:rFonts w:ascii="Myriad Pro;Segoe UI" w:hAnsi="Myriad Pro;Segoe UI"/>
          <w:b w:val="false"/>
          <w:color w:val="1D1D1B"/>
          <w:spacing w:val="-4"/>
          <w:sz w:val="16"/>
          <w:szCs w:val="22"/>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276"/>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start="0" w:end="1276"/>
        <w:rPr>
          <w:rFonts w:ascii="Myriad Pro;Segoe UI" w:hAnsi="Myriad Pro;Segoe UI"/>
          <w:b w:val="false"/>
          <w:color w:val="D70929"/>
          <w:spacing w:val="-4"/>
          <w:sz w:val="16"/>
        </w:rPr>
      </w:pPr>
      <w:r>
        <w:rPr>
          <w:rFonts w:ascii="Myriad Pro;Segoe UI" w:hAnsi="Myriad Pro;Segoe UI"/>
          <w:b w:val="false"/>
          <w:color w:val="D70929"/>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ind w:firstLine="720" w:start="1400" w:end="1134"/>
        <w:rPr>
          <w:rFonts w:ascii="Arial" w:hAnsi="Arial" w:eastAsia="Calibri" w:cs="Arial"/>
          <w:b w:val="false"/>
          <w:color w:val="000000"/>
          <w:spacing w:val="-4"/>
          <w:sz w:val="22"/>
          <w:szCs w:val="22"/>
          <w:lang w:val="en-GB" w:eastAsia="en-GB"/>
        </w:rPr>
      </w:pPr>
      <w:r>
        <w:rPr>
          <w:rFonts w:eastAsia="Calibri" w:cs="Arial" w:ascii="Arial" w:hAnsi="Arial"/>
          <w:b w:val="false"/>
          <w:color w:val="000000"/>
          <w:spacing w:val="-4"/>
          <w:sz w:val="22"/>
          <w:szCs w:val="22"/>
          <w:lang w:val="en-GB" w:eastAsia="en-GB"/>
        </w:rPr>
      </w:r>
    </w:p>
    <w:p>
      <w:pPr>
        <w:pStyle w:val="Heading3"/>
        <w:ind w:firstLine="720" w:start="1400" w:end="1134"/>
        <w:rPr>
          <w:sz w:val="22"/>
          <w:szCs w:val="22"/>
        </w:rPr>
      </w:pPr>
      <w:r>
        <w:rPr>
          <w:rFonts w:eastAsia="Calibri" w:cs="Arial" w:ascii="Arial" w:hAnsi="Arial"/>
          <w:color w:val="000000"/>
          <w:sz w:val="22"/>
          <w:szCs w:val="22"/>
          <w:lang w:val="en-GB" w:eastAsia="en-GB"/>
        </w:rPr>
        <w:t xml:space="preserve">Smoking Cessation </w:t>
      </w:r>
      <w:r>
        <w:rPr>
          <w:bCs w:val="false"/>
          <w:sz w:val="22"/>
          <w:szCs w:val="22"/>
        </w:rPr>
        <w:t>Occupational Implications (Champix and Zyban)</w:t>
      </w:r>
    </w:p>
    <w:p>
      <w:pPr>
        <w:pStyle w:val="Heading3"/>
        <w:ind w:end="1134"/>
        <w:rPr>
          <w:b w:val="false"/>
          <w:sz w:val="22"/>
          <w:szCs w:val="22"/>
        </w:rPr>
      </w:pPr>
      <w:r>
        <w:rPr>
          <w:b w:val="false"/>
          <w:sz w:val="22"/>
          <w:szCs w:val="22"/>
        </w:rPr>
      </w:r>
    </w:p>
    <w:p>
      <w:pPr>
        <w:pStyle w:val="Heading3"/>
        <w:ind w:end="1134"/>
        <w:rPr>
          <w:b w:val="false"/>
          <w:color w:val="00B0F0"/>
          <w:sz w:val="22"/>
          <w:szCs w:val="22"/>
        </w:rPr>
      </w:pPr>
      <w:r>
        <w:rPr>
          <w:b w:val="false"/>
          <w:color w:val="00B0F0"/>
          <w:sz w:val="22"/>
          <w:szCs w:val="22"/>
        </w:rPr>
        <w:t>JSP 950 Part 1 Lflt 7-3-1 Para 27-29 and AP1269A Lflt 5-03 Para 18</w:t>
      </w:r>
    </w:p>
    <w:p>
      <w:pPr>
        <w:pStyle w:val="Heading3"/>
        <w:ind w:end="1134"/>
        <w:rPr>
          <w:b w:val="false"/>
          <w:color w:val="00B0F0"/>
          <w:sz w:val="22"/>
          <w:szCs w:val="22"/>
        </w:rPr>
      </w:pPr>
      <w:r>
        <w:rPr>
          <w:b w:val="false"/>
          <w:color w:val="00B0F0"/>
          <w:sz w:val="22"/>
          <w:szCs w:val="22"/>
        </w:rPr>
      </w:r>
    </w:p>
    <w:p>
      <w:pPr>
        <w:pStyle w:val="Heading3"/>
        <w:ind w:end="1134"/>
        <w:rPr>
          <w:b w:val="false"/>
          <w:sz w:val="22"/>
          <w:szCs w:val="22"/>
        </w:rPr>
      </w:pPr>
      <w:r>
        <w:rPr>
          <w:b w:val="false"/>
          <w:sz w:val="22"/>
          <w:szCs w:val="22"/>
          <w:highlight w:val="yellow"/>
        </w:rPr>
        <w:t>Note there is no requirement to alter the individual’s S category whilst on this medication.</w:t>
      </w:r>
    </w:p>
    <w:p>
      <w:pPr>
        <w:pStyle w:val="Heading3"/>
        <w:ind w:end="1134"/>
        <w:rPr>
          <w:b w:val="false"/>
          <w:color w:val="1D1D1B"/>
          <w:sz w:val="22"/>
          <w:szCs w:val="22"/>
        </w:rPr>
      </w:pPr>
      <w:r>
        <w:rPr>
          <w:b w:val="false"/>
          <w:color w:val="1D1D1B"/>
          <w:sz w:val="22"/>
          <w:szCs w:val="22"/>
        </w:rPr>
      </w:r>
    </w:p>
    <w:p>
      <w:pPr>
        <w:pStyle w:val="Heading3"/>
        <w:ind w:start="2880" w:end="1134"/>
        <w:rPr>
          <w:rFonts w:ascii="Calibri" w:hAnsi="Calibri" w:cs="Calibri"/>
          <w:b w:val="false"/>
          <w:i/>
          <w:i/>
          <w:sz w:val="22"/>
          <w:szCs w:val="22"/>
        </w:rPr>
      </w:pPr>
      <w:r>
        <w:rPr>
          <w:rFonts w:cs="Calibri" w:ascii="Calibri" w:hAnsi="Calibri"/>
          <w:b w:val="false"/>
          <w:sz w:val="22"/>
          <w:szCs w:val="22"/>
        </w:rPr>
        <w:t>JSP 950 Pt 1 lflt 7-3-1 Para 27.</w:t>
      </w:r>
      <w:r>
        <w:rPr>
          <w:rFonts w:cs="Calibri" w:ascii="Calibri" w:hAnsi="Calibri"/>
          <w:b w:val="false"/>
          <w:i/>
          <w:sz w:val="22"/>
          <w:szCs w:val="22"/>
        </w:rPr>
        <w:t xml:space="preserve"> For other personnel, where there is no other suitable alternative, Varenicline may be prescribed but requires temporary medical downgrading (highest grading of P7 MND Temp, no weapons handling, no lone working).</w:t>
      </w:r>
    </w:p>
    <w:p>
      <w:pPr>
        <w:pStyle w:val="Heading3"/>
        <w:ind w:start="2880" w:end="1134"/>
        <w:rPr>
          <w:rFonts w:ascii="Calibri" w:hAnsi="Calibri" w:cs="Calibri"/>
          <w:b w:val="false"/>
          <w:i/>
          <w:i/>
          <w:sz w:val="22"/>
          <w:szCs w:val="22"/>
        </w:rPr>
      </w:pPr>
      <w:r>
        <w:rPr>
          <w:rFonts w:cs="Calibri" w:ascii="Calibri" w:hAnsi="Calibri"/>
          <w:b w:val="false"/>
          <w:i/>
          <w:sz w:val="22"/>
          <w:szCs w:val="22"/>
        </w:rPr>
      </w:r>
    </w:p>
    <w:p>
      <w:pPr>
        <w:pStyle w:val="Normal"/>
        <w:widowControl/>
        <w:ind w:start="2880" w:end="0"/>
        <w:rPr>
          <w:rFonts w:eastAsia="Times New Roman" w:cs="Calibri"/>
          <w:sz w:val="24"/>
          <w:szCs w:val="24"/>
          <w:lang w:val="en-GB" w:eastAsia="en-GB"/>
        </w:rPr>
      </w:pPr>
      <w:r>
        <w:rPr>
          <w:rFonts w:cs="Calibri"/>
          <w:iCs/>
        </w:rPr>
        <w:t>AP1269A Lflt 5-03 Para 18</w:t>
      </w:r>
      <w:r>
        <w:rPr>
          <w:rFonts w:cs="Calibri"/>
          <w:i/>
          <w:iCs/>
        </w:rPr>
        <w:t>. In view of the significant occupational implications when taking Bupropion, Service personnel using the drug are unfit to deploy operationally and are to be awarded a temporary JMES of E-3, ‘Unfit for service outside base areas’ (MedLim 5002) and ‘Unfit handling live arms’ (MedLim 9000). It should be noted that malaria prophylaxis is not to be taken with Bupropion.</w:t>
      </w:r>
      <w:r>
        <w:rPr>
          <w:rFonts w:eastAsia="Times New Roman" w:cs="Calibri"/>
          <w:sz w:val="24"/>
          <w:szCs w:val="24"/>
          <w:lang w:eastAsia="en-GB"/>
        </w:rPr>
        <w:t xml:space="preserve"> </w:t>
      </w:r>
    </w:p>
    <w:p>
      <w:pPr>
        <w:pStyle w:val="Heading3"/>
        <w:ind w:start="2880" w:end="1134"/>
        <w:rPr>
          <w:rFonts w:ascii="Calibri" w:hAnsi="Calibri" w:eastAsia="Times New Roman" w:cs="Calibri"/>
          <w:b w:val="false"/>
          <w:color w:val="1D1D1B"/>
          <w:sz w:val="22"/>
          <w:szCs w:val="22"/>
          <w:lang w:val="en-GB" w:eastAsia="en-GB"/>
        </w:rPr>
      </w:pPr>
      <w:r>
        <w:rPr>
          <w:rFonts w:eastAsia="Times New Roman" w:cs="Calibri" w:ascii="Calibri" w:hAnsi="Calibri"/>
          <w:b w:val="false"/>
          <w:color w:val="1D1D1B"/>
          <w:sz w:val="22"/>
          <w:szCs w:val="22"/>
          <w:lang w:val="en-GB" w:eastAsia="en-GB"/>
        </w:rPr>
      </w:r>
    </w:p>
    <w:p>
      <w:pPr>
        <w:pStyle w:val="Heading3"/>
        <w:ind w:end="1134"/>
        <w:rPr>
          <w:rFonts w:ascii="Calibri" w:hAnsi="Calibri" w:cs="Calibri"/>
          <w:b w:val="false"/>
          <w:color w:val="1D1D1B"/>
          <w:sz w:val="22"/>
          <w:szCs w:val="22"/>
        </w:rPr>
      </w:pPr>
      <w:r>
        <w:rPr>
          <w:rFonts w:cs="Calibri" w:ascii="Calibri" w:hAnsi="Calibri"/>
          <w:b w:val="false"/>
          <w:color w:val="1D1D1B"/>
          <w:sz w:val="22"/>
          <w:szCs w:val="22"/>
        </w:rPr>
      </w:r>
    </w:p>
    <w:p>
      <w:pPr>
        <w:pStyle w:val="Heading3"/>
        <w:ind w:end="1134"/>
        <w:rPr/>
      </w:pPr>
      <w:r>
        <w:rPr>
          <w:color w:val="1D1D1B"/>
          <w:sz w:val="22"/>
          <w:szCs w:val="22"/>
        </w:rPr>
        <w:t>Copy requested by Veterans UK on Medical Discharge</w:t>
      </w:r>
    </w:p>
    <w:p>
      <w:pPr>
        <w:pStyle w:val="Heading3"/>
        <w:ind w:end="1134"/>
        <w:rPr>
          <w:color w:val="1D1D1B"/>
          <w:sz w:val="22"/>
          <w:szCs w:val="22"/>
        </w:rPr>
      </w:pPr>
      <w:r>
        <w:rPr>
          <w:color w:val="1D1D1B"/>
          <w:sz w:val="22"/>
          <w:szCs w:val="22"/>
        </w:rPr>
      </w:r>
    </w:p>
    <w:p>
      <w:pPr>
        <w:pStyle w:val="Normal"/>
        <w:ind w:firstLine="40" w:start="2120" w:end="1134"/>
        <w:rPr/>
      </w:pPr>
      <w:r>
        <w:rPr>
          <w:rFonts w:cs="Arial" w:ascii="Myriad Pro Semibold;Segoe UI" w:hAnsi="Myriad Pro Semibold;Segoe UI"/>
          <w:lang w:eastAsia="en-GB"/>
        </w:rPr>
        <w:t xml:space="preserve">Policy states that all Medical Records should have pertinent information copied to DMICP records and then be forwarded to TNT (Restore). </w:t>
      </w:r>
      <w:r>
        <w:rPr>
          <w:rFonts w:cs="Arial" w:ascii="Myriad Pro Semibold;Segoe UI" w:hAnsi="Myriad Pro Semibold;Segoe UI"/>
        </w:rPr>
        <w:t>Veterans UK will request the originals from TNT (Restore) for personnel medically terminated. If medical documentation are still in the possession of the SMC, they are to be copied to</w:t>
      </w:r>
      <w:r>
        <w:rPr>
          <w:rFonts w:cs="Arial" w:ascii="Myriad Pro Semibold;Segoe UI" w:hAnsi="Myriad Pro Semibold;Segoe UI"/>
          <w:lang w:eastAsia="en-GB"/>
        </w:rPr>
        <w:t xml:space="preserve"> the following address:</w:t>
      </w:r>
    </w:p>
    <w:p>
      <w:pPr>
        <w:pStyle w:val="Normal"/>
        <w:ind w:firstLine="40" w:start="2120" w:end="1134"/>
        <w:rPr>
          <w:rFonts w:ascii="Myriad Pro Semibold;Segoe UI" w:hAnsi="Myriad Pro Semibold;Segoe UI" w:cs="Arial"/>
          <w:lang w:eastAsia="en-GB"/>
        </w:rPr>
      </w:pPr>
      <w:r>
        <w:rPr>
          <w:rFonts w:cs="Arial" w:ascii="Myriad Pro Semibold;Segoe UI" w:hAnsi="Myriad Pro Semibold;Segoe UI"/>
          <w:lang w:eastAsia="en-GB"/>
        </w:rPr>
      </w:r>
    </w:p>
    <w:p>
      <w:pPr>
        <w:pStyle w:val="Normal"/>
        <w:ind w:firstLine="720" w:start="1400" w:end="1134"/>
        <w:rPr/>
      </w:pPr>
      <w:r>
        <w:rPr>
          <w:rFonts w:cs="Arial" w:ascii="Myriad Pro Semibold;Segoe UI" w:hAnsi="Myriad Pro Semibold;Segoe UI"/>
        </w:rPr>
        <w:t>Veterans UK Medical Discharge Team</w:t>
      </w:r>
      <w:r>
        <w:rPr>
          <w:rFonts w:cs="Arial" w:ascii="Myriad Pro Semibold;Segoe UI" w:hAnsi="Myriad Pro Semibold;Segoe UI"/>
          <w:lang w:eastAsia="en-GB"/>
        </w:rPr>
        <w:t xml:space="preserve"> </w:t>
      </w:r>
    </w:p>
    <w:p>
      <w:pPr>
        <w:pStyle w:val="Normal"/>
        <w:ind w:firstLine="720" w:start="1400" w:end="1134"/>
        <w:rPr/>
      </w:pPr>
      <w:r>
        <w:rPr>
          <w:rFonts w:cs="Arial" w:ascii="Myriad Pro Semibold;Segoe UI" w:hAnsi="Myriad Pro Semibold;Segoe UI"/>
          <w:lang w:eastAsia="en-GB"/>
        </w:rPr>
        <w:t>Room 6223</w:t>
      </w:r>
    </w:p>
    <w:p>
      <w:pPr>
        <w:pStyle w:val="Normal"/>
        <w:ind w:firstLine="720" w:start="1400" w:end="1134"/>
        <w:rPr>
          <w:rFonts w:ascii="Myriad Pro Semibold;Segoe UI" w:hAnsi="Myriad Pro Semibold;Segoe UI" w:cs="Arial"/>
          <w:lang w:eastAsia="en-GB"/>
        </w:rPr>
      </w:pPr>
      <w:r>
        <w:rPr>
          <w:rFonts w:cs="Arial" w:ascii="Myriad Pro Semibold;Segoe UI" w:hAnsi="Myriad Pro Semibold;Segoe UI"/>
          <w:lang w:eastAsia="en-GB"/>
        </w:rPr>
        <w:t>Norcross</w:t>
      </w:r>
    </w:p>
    <w:p>
      <w:pPr>
        <w:pStyle w:val="Normal"/>
        <w:ind w:firstLine="680" w:start="1440" w:end="1134"/>
        <w:rPr>
          <w:rFonts w:ascii="Myriad Pro Semibold;Segoe UI" w:hAnsi="Myriad Pro Semibold;Segoe UI" w:cs="Arial"/>
          <w:lang w:eastAsia="en-GB"/>
        </w:rPr>
      </w:pPr>
      <w:r>
        <w:rPr>
          <w:rFonts w:cs="Arial" w:ascii="Myriad Pro Semibold;Segoe UI" w:hAnsi="Myriad Pro Semibold;Segoe UI"/>
          <w:lang w:eastAsia="en-GB"/>
        </w:rPr>
        <w:t>BLACKPOOL</w:t>
      </w:r>
    </w:p>
    <w:p>
      <w:pPr>
        <w:pStyle w:val="Normal"/>
        <w:ind w:firstLine="720" w:start="1400" w:end="1134"/>
        <w:rPr>
          <w:rFonts w:ascii="Myriad Pro Semibold;Segoe UI" w:hAnsi="Myriad Pro Semibold;Segoe UI" w:cs="Arial"/>
          <w:lang w:eastAsia="en-GB"/>
        </w:rPr>
      </w:pPr>
      <w:r>
        <w:rPr>
          <w:rFonts w:cs="Arial" w:ascii="Myriad Pro Semibold;Segoe UI" w:hAnsi="Myriad Pro Semibold;Segoe UI"/>
          <w:lang w:eastAsia="en-GB"/>
        </w:rPr>
        <w:t>FY5 3WP</w:t>
      </w:r>
    </w:p>
    <w:p>
      <w:pPr>
        <w:pStyle w:val="Normal"/>
        <w:ind w:end="1134"/>
        <w:rPr>
          <w:rFonts w:ascii="Myriad Pro Semibold;Segoe UI" w:hAnsi="Myriad Pro Semibold;Segoe UI" w:cs="Arial"/>
          <w:lang w:eastAsia="en-GB"/>
        </w:rPr>
      </w:pPr>
      <w:r>
        <w:rPr>
          <w:rFonts w:cs="Arial" w:ascii="Myriad Pro Semibold;Segoe UI" w:hAnsi="Myriad Pro Semibold;Segoe UI"/>
          <w:lang w:eastAsia="en-GB"/>
        </w:rPr>
      </w:r>
    </w:p>
    <w:p>
      <w:pPr>
        <w:pStyle w:val="Normal"/>
        <w:ind w:firstLine="720" w:start="1400" w:end="1134"/>
        <w:rPr>
          <w:rFonts w:ascii="Myriad Pro;Segoe UI" w:hAnsi="Myriad Pro;Segoe UI" w:eastAsia="Myriad Pro;Segoe UI" w:cs="Myriad Pro;Segoe UI"/>
          <w:b/>
          <w:bCs/>
        </w:rPr>
      </w:pPr>
      <w:r>
        <w:rPr>
          <w:rFonts w:cs="Arial" w:ascii="Myriad Pro Semibold;Segoe UI" w:hAnsi="Myriad Pro Semibold;Segoe UI"/>
          <w:color w:val="1F497D"/>
        </w:rPr>
        <w:t>Veterans UK</w:t>
      </w:r>
      <w:r>
        <w:rPr>
          <w:rFonts w:cs="Arial" w:ascii="Myriad Pro Semibold;Segoe UI" w:hAnsi="Myriad Pro Semibold;Segoe UI"/>
          <w:lang w:eastAsia="en-GB"/>
        </w:rPr>
        <w:t xml:space="preserve">: </w:t>
      </w:r>
      <w:hyperlink r:id="rId268">
        <w:r>
          <w:rPr>
            <w:rStyle w:val="Hyperlink"/>
            <w:rFonts w:cs="Arial" w:ascii="Myriad Pro Semibold;Segoe UI" w:hAnsi="Myriad Pro Semibold;Segoe UI"/>
            <w:lang w:eastAsia="en-GB"/>
          </w:rPr>
          <w:t>DBSVets-AFCS@mod.uk</w:t>
        </w:r>
      </w:hyperlink>
      <w:r>
        <w:rPr>
          <w:rFonts w:ascii="Myriad Pro;Segoe UI" w:hAnsi="Myriad Pro;Segoe UI"/>
          <w:color w:val="1D1D1B"/>
        </w:rPr>
        <w:tab/>
      </w:r>
      <w:r>
        <w:rPr>
          <w:rFonts w:ascii="Myriad Pro;Segoe UI" w:hAnsi="Myriad Pro;Segoe UI"/>
          <w:color w:val="1D1D1B"/>
          <w:spacing w:val="-4"/>
        </w:rPr>
        <w:t xml:space="preserve">           </w:t>
      </w:r>
    </w:p>
    <w:p>
      <w:pPr>
        <w:pStyle w:val="Heading3"/>
        <w:ind w:end="1134"/>
        <w:rPr>
          <w:rFonts w:ascii="Myriad Pro;Segoe UI" w:hAnsi="Myriad Pro;Segoe UI" w:eastAsia="Myriad Pro;Segoe UI" w:cs="Myriad Pro;Segoe UI"/>
          <w:b w:val="false"/>
          <w:bCs w:val="false"/>
          <w:color w:val="1D1D1B"/>
          <w:sz w:val="22"/>
          <w:szCs w:val="22"/>
        </w:rPr>
      </w:pPr>
      <w:r>
        <w:rPr>
          <w:rFonts w:eastAsia="Myriad Pro;Segoe UI" w:cs="Myriad Pro;Segoe UI" w:ascii="Myriad Pro;Segoe UI" w:hAnsi="Myriad Pro;Segoe UI"/>
          <w:b w:val="false"/>
          <w:bCs w:val="false"/>
          <w:color w:val="1D1D1B"/>
          <w:sz w:val="22"/>
          <w:szCs w:val="22"/>
        </w:rPr>
      </w:r>
    </w:p>
    <w:p>
      <w:pPr>
        <w:pStyle w:val="Heading3"/>
        <w:ind w:end="1134"/>
        <w:rPr>
          <w:color w:val="1D1D1B"/>
          <w:sz w:val="22"/>
          <w:szCs w:val="22"/>
        </w:rPr>
      </w:pPr>
      <w:r>
        <w:rPr>
          <w:color w:val="1D1D1B"/>
          <w:sz w:val="22"/>
          <w:szCs w:val="22"/>
        </w:rPr>
        <w:t xml:space="preserve">Basic and Enhanced Medical Risk Assessment (MRA) for Deployment (Non Formed Units) </w:t>
      </w:r>
      <w:r>
        <w:rPr>
          <w:b w:val="false"/>
          <w:color w:val="00B0F0"/>
          <w:sz w:val="22"/>
          <w:szCs w:val="22"/>
        </w:rPr>
        <w:t>AP1269A Lflt 1-02</w:t>
      </w:r>
    </w:p>
    <w:p>
      <w:pPr>
        <w:pStyle w:val="Normal"/>
        <w:ind w:end="1134"/>
        <w:rPr>
          <w:rFonts w:eastAsia="Times New Roman"/>
          <w:color w:val="1D1D1B"/>
          <w:sz w:val="22"/>
          <w:szCs w:val="22"/>
          <w:lang w:val="en-GB" w:eastAsia="en-GB"/>
        </w:rPr>
      </w:pPr>
      <w:r>
        <w:rPr>
          <w:rFonts w:eastAsia="Times New Roman"/>
          <w:color w:val="1D1D1B"/>
          <w:sz w:val="22"/>
          <w:szCs w:val="22"/>
          <w:lang w:val="en-GB" w:eastAsia="en-GB"/>
        </w:rPr>
      </w:r>
    </w:p>
    <w:p>
      <w:pPr>
        <w:pStyle w:val="Normal"/>
        <w:widowControl/>
        <w:tabs>
          <w:tab w:val="left" w:pos="240" w:leader="none"/>
          <w:tab w:val="left" w:pos="720" w:leader="none"/>
          <w:tab w:val="left" w:pos="1701" w:leader="none"/>
          <w:tab w:val="left" w:pos="2268" w:leader="none"/>
        </w:tabs>
        <w:ind w:start="2520" w:end="0"/>
        <w:jc w:val="both"/>
        <w:rPr>
          <w:rFonts w:eastAsia="Times New Roman" w:cs="Arial"/>
          <w:i/>
          <w:i/>
          <w:lang w:val="en-GB"/>
        </w:rPr>
      </w:pPr>
      <w:r>
        <w:rPr>
          <w:rFonts w:eastAsia="Times New Roman" w:cs="Arial"/>
          <w:i/>
          <w:lang w:val="en-GB"/>
        </w:rPr>
        <w:t xml:space="preserve">Manning staffs may wish to use personnel awarded with MLD for deployments. On request, MRA (Medical Risk Assessment) will be raised, see footnote 12 &amp; 14 Lflt 1-01, </w:t>
      </w:r>
    </w:p>
    <w:p>
      <w:pPr>
        <w:pStyle w:val="Normal"/>
        <w:widowControl/>
        <w:tabs>
          <w:tab w:val="left" w:pos="240" w:leader="none"/>
          <w:tab w:val="left" w:pos="720" w:leader="none"/>
          <w:tab w:val="left" w:pos="1701" w:leader="none"/>
          <w:tab w:val="left" w:pos="2268" w:leader="none"/>
        </w:tabs>
        <w:ind w:start="567" w:end="0"/>
        <w:jc w:val="both"/>
        <w:rPr>
          <w:rFonts w:eastAsia="Times New Roman" w:cs="Arial"/>
          <w:i/>
          <w:i/>
          <w:lang w:val="en-GB"/>
        </w:rPr>
      </w:pPr>
      <w:r>
        <w:rPr>
          <w:rFonts w:eastAsia="Times New Roman" w:cs="Arial"/>
          <w:i/>
          <w:lang w:val="en-GB"/>
        </w:rPr>
      </w:r>
    </w:p>
    <w:p>
      <w:pPr>
        <w:pStyle w:val="Normal"/>
        <w:widowControl/>
        <w:tabs>
          <w:tab w:val="left" w:pos="240" w:leader="none"/>
          <w:tab w:val="left" w:pos="720" w:leader="none"/>
          <w:tab w:val="left" w:pos="1701" w:leader="none"/>
          <w:tab w:val="left" w:pos="2268" w:leader="none"/>
        </w:tabs>
        <w:spacing w:before="0" w:after="0"/>
        <w:ind w:start="3240" w:end="0"/>
        <w:contextualSpacing/>
        <w:jc w:val="both"/>
        <w:rPr/>
      </w:pPr>
      <w:r>
        <w:rPr>
          <w:rFonts w:eastAsia="Times New Roman" w:cs="Arial"/>
          <w:i/>
          <w:lang w:val="en-GB"/>
        </w:rPr>
        <w:t xml:space="preserve">E3 – Basic Medical Risk Assessment – completed by unit MO, with consent to access medical records for CMMC. Referred to CMMC on DMCIP once complete. MRA returned to CMMC in same format as request. If MO in Theatre contacted whilst completing form, ensure this is within the text. </w:t>
      </w:r>
    </w:p>
    <w:p>
      <w:pPr>
        <w:pStyle w:val="Normal"/>
        <w:widowControl/>
        <w:tabs>
          <w:tab w:val="left" w:pos="240" w:leader="none"/>
          <w:tab w:val="left" w:pos="720" w:leader="none"/>
          <w:tab w:val="left" w:pos="1701" w:leader="none"/>
          <w:tab w:val="left" w:pos="2268" w:leader="none"/>
        </w:tabs>
        <w:spacing w:before="0" w:after="0"/>
        <w:ind w:start="2415" w:end="0"/>
        <w:contextualSpacing/>
        <w:jc w:val="both"/>
        <w:rPr>
          <w:rFonts w:eastAsia="Times New Roman" w:cs="Arial"/>
          <w:i/>
          <w:i/>
          <w:lang w:val="en-GB"/>
        </w:rPr>
      </w:pPr>
      <w:r>
        <w:rPr>
          <w:rFonts w:eastAsia="Times New Roman" w:cs="Arial"/>
          <w:i/>
          <w:lang w:val="en-GB"/>
        </w:rPr>
      </w:r>
    </w:p>
    <w:p>
      <w:pPr>
        <w:pStyle w:val="Normal"/>
        <w:widowControl/>
        <w:tabs>
          <w:tab w:val="left" w:pos="240" w:leader="none"/>
          <w:tab w:val="left" w:pos="720" w:leader="none"/>
          <w:tab w:val="left" w:pos="1701" w:leader="none"/>
          <w:tab w:val="left" w:pos="2268" w:leader="none"/>
        </w:tabs>
        <w:spacing w:before="0" w:after="0"/>
        <w:ind w:start="3240" w:end="0"/>
        <w:contextualSpacing/>
        <w:jc w:val="both"/>
        <w:rPr/>
      </w:pPr>
      <w:r>
        <w:rPr>
          <w:rFonts w:eastAsia="Times New Roman" w:cs="Arial"/>
          <w:i/>
          <w:lang w:val="en-GB"/>
        </w:rPr>
        <w:t xml:space="preserve">E4 – Enhanced Medical Risk Assessment – consent for access to medical records for CMMC completed by SMC, referred to CMMC via DMICP. MRA will then be completed by CMMC. It should be noted that this assessment is for the medical risk, not the operational risk.   </w:t>
      </w:r>
    </w:p>
    <w:p>
      <w:pPr>
        <w:pStyle w:val="Normal"/>
        <w:widowControl/>
        <w:tabs>
          <w:tab w:val="left" w:pos="240" w:leader="none"/>
          <w:tab w:val="left" w:pos="720" w:leader="none"/>
          <w:tab w:val="left" w:pos="1701" w:leader="none"/>
          <w:tab w:val="left" w:pos="2268" w:leader="none"/>
        </w:tabs>
        <w:spacing w:before="0" w:after="0"/>
        <w:ind w:start="1695" w:end="0"/>
        <w:contextualSpacing/>
        <w:jc w:val="both"/>
        <w:rPr>
          <w:rFonts w:eastAsia="Times New Roman" w:cs="Arial"/>
          <w:i/>
          <w:i/>
          <w:lang w:val="en-GB"/>
        </w:rPr>
      </w:pPr>
      <w:r>
        <w:rPr>
          <w:rFonts w:eastAsia="Times New Roman" w:cs="Arial"/>
          <w:i/>
          <w:lang w:val="en-GB"/>
        </w:rPr>
      </w:r>
    </w:p>
    <w:p>
      <w:pPr>
        <w:pStyle w:val="Heading3"/>
        <w:ind w:end="2305"/>
        <w:rPr>
          <w:rFonts w:ascii="Calibri" w:hAnsi="Calibri" w:cs="Arial"/>
          <w:i/>
          <w:i/>
          <w:sz w:val="22"/>
          <w:szCs w:val="22"/>
        </w:rPr>
      </w:pPr>
      <w:r>
        <w:rPr>
          <w:rFonts w:eastAsia="Times New Roman" w:cs="Arial" w:ascii="Calibri" w:hAnsi="Calibri"/>
          <w:b w:val="false"/>
          <w:bCs w:val="false"/>
          <w:i/>
          <w:sz w:val="22"/>
          <w:szCs w:val="22"/>
          <w:lang w:val="en-GB"/>
        </w:rPr>
        <w:t>Note: MRA’s should only be undertaken by MO’s/CMP’s/Locum’s with a knowledge and understanding of the deployed environment.</w:t>
      </w:r>
    </w:p>
    <w:p>
      <w:pPr>
        <w:pStyle w:val="Heading3"/>
        <w:ind w:end="2305"/>
        <w:rPr>
          <w:rFonts w:ascii="Calibri" w:hAnsi="Calibri" w:cs="Arial"/>
          <w:i/>
          <w:i/>
          <w:color w:val="1D1D1B"/>
          <w:sz w:val="24"/>
          <w:szCs w:val="24"/>
        </w:rPr>
      </w:pPr>
      <w:r>
        <w:rPr>
          <w:rFonts w:cs="Arial" w:ascii="Calibri" w:hAnsi="Calibri"/>
          <w:i/>
          <w:color w:val="1D1D1B"/>
          <w:sz w:val="24"/>
          <w:szCs w:val="24"/>
        </w:rPr>
      </w:r>
    </w:p>
    <w:p>
      <w:pPr>
        <w:pStyle w:val="Heading3"/>
        <w:ind w:end="2305"/>
        <w:rPr>
          <w:color w:val="1D1D1B"/>
          <w:sz w:val="24"/>
          <w:szCs w:val="24"/>
        </w:rPr>
      </w:pPr>
      <w:r>
        <w:rPr>
          <w:color w:val="1D1D1B"/>
          <w:sz w:val="24"/>
          <w:szCs w:val="24"/>
        </w:rPr>
      </w:r>
    </w:p>
    <w:p>
      <w:pPr>
        <w:pStyle w:val="Heading3"/>
        <w:spacing w:lineRule="auto" w:line="257"/>
        <w:ind w:start="9360" w:end="1276"/>
        <w:rPr>
          <w:rFonts w:ascii="Myriad Pro;Segoe UI" w:hAnsi="Myriad Pro;Segoe UI"/>
          <w:b w:val="false"/>
          <w:color w:val="1D1D1B"/>
          <w:sz w:val="16"/>
        </w:rPr>
      </w:pPr>
      <w:bookmarkStart w:id="0" w:name="_Hlk518369486"/>
      <w:bookmarkEnd w:id="0"/>
      <w:r>
        <w:rPr>
          <w:rFonts w:ascii="Myriad Pro;Segoe UI" w:hAnsi="Myriad Pro;Segoe UI"/>
          <w:b w:val="false"/>
          <w:color w:val="1D1D1B"/>
          <w:spacing w:val="-4"/>
          <w:sz w:val="16"/>
        </w:rPr>
        <w:t>PAGE</w:t>
      </w:r>
      <w:r>
        <w:rPr>
          <w:rFonts w:ascii="Myriad Pro;Segoe UI" w:hAnsi="Myriad Pro;Segoe UI"/>
          <w:b w:val="false"/>
          <w:color w:val="1D1D1B"/>
          <w:spacing w:val="2"/>
          <w:sz w:val="16"/>
        </w:rPr>
        <w:t xml:space="preserve"> </w:t>
      </w:r>
      <w:r>
        <w:rPr>
          <w:rFonts w:ascii="Myriad Pro;Segoe UI" w:hAnsi="Myriad Pro;Segoe UI"/>
          <w:b w:val="false"/>
          <w:color w:val="1D1D1B"/>
          <w:sz w:val="16"/>
        </w:rPr>
        <w:t>20</w:t>
      </w:r>
    </w:p>
    <w:p>
      <w:pPr>
        <w:pStyle w:val="Heading3"/>
        <w:spacing w:lineRule="auto" w:line="257"/>
        <w:ind w:end="2110"/>
        <w:jc w:val="end"/>
        <w:rPr>
          <w:rFonts w:ascii="Myriad Pro;Segoe UI" w:hAnsi="Myriad Pro;Segoe UI"/>
          <w:b w:val="false"/>
          <w:color w:val="1D1D1B"/>
          <w:sz w:val="16"/>
        </w:rPr>
      </w:pPr>
      <w:r>
        <w:rPr>
          <w:rFonts w:ascii="Myriad Pro;Segoe UI" w:hAnsi="Myriad Pro;Segoe UI"/>
          <w:b w:val="false"/>
          <w:color w:val="1D1D1B"/>
          <w:sz w:val="16"/>
        </w:rPr>
      </w:r>
      <w:bookmarkStart w:id="1" w:name="_Hlk518369486"/>
      <w:bookmarkStart w:id="2" w:name="_Hlk518369486"/>
      <w:bookmarkEnd w:id="2"/>
    </w:p>
    <w:p>
      <w:pPr>
        <w:pStyle w:val="Heading3"/>
        <w:spacing w:lineRule="auto" w:line="257"/>
        <w:ind w:end="2110"/>
        <w:jc w:val="end"/>
        <w:rPr>
          <w:rFonts w:ascii="Myriad Pro;Segoe UI" w:hAnsi="Myriad Pro;Segoe UI"/>
          <w:b w:val="false"/>
          <w:color w:val="1D1D1B"/>
          <w:sz w:val="16"/>
        </w:rPr>
      </w:pPr>
      <w:r>
        <w:rPr>
          <w:rFonts w:ascii="Myriad Pro;Segoe UI" w:hAnsi="Myriad Pro;Segoe UI"/>
          <w:b w:val="false"/>
          <w:color w:val="1D1D1B"/>
          <w:sz w:val="16"/>
        </w:rPr>
      </w:r>
    </w:p>
    <w:p>
      <w:pPr>
        <w:pStyle w:val="Heading3"/>
        <w:spacing w:lineRule="auto" w:line="257"/>
        <w:ind w:end="2110"/>
        <w:jc w:val="end"/>
        <w:rPr>
          <w:rFonts w:ascii="Myriad Pro;Segoe UI" w:hAnsi="Myriad Pro;Segoe UI"/>
          <w:b w:val="false"/>
          <w:color w:val="1D1D1B"/>
          <w:sz w:val="16"/>
        </w:rPr>
      </w:pPr>
      <w:r>
        <w:rPr>
          <w:rFonts w:ascii="Myriad Pro;Segoe UI" w:hAnsi="Myriad Pro;Segoe UI"/>
          <w:b w:val="false"/>
          <w:color w:val="1D1D1B"/>
          <w:sz w:val="16"/>
        </w:rPr>
      </w:r>
    </w:p>
    <w:p>
      <w:pPr>
        <w:pStyle w:val="Heading3"/>
        <w:ind w:end="1134"/>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ind w:end="1134"/>
        <w:rPr>
          <w:color w:val="1D1D1B"/>
          <w:sz w:val="22"/>
          <w:szCs w:val="22"/>
        </w:rPr>
      </w:pPr>
      <w:r>
        <w:rPr>
          <w:color w:val="1D1D1B"/>
          <w:sz w:val="22"/>
          <w:szCs w:val="22"/>
        </w:rPr>
        <w:t xml:space="preserve">Basic and Enhanced Medical Risk Assessment (MRA) for Deployment - Formed Units) </w:t>
      </w:r>
      <w:r>
        <w:rPr>
          <w:b w:val="false"/>
          <w:color w:val="00B0F0"/>
          <w:sz w:val="22"/>
          <w:szCs w:val="22"/>
        </w:rPr>
        <w:t>AP1269A Lflt 1-02</w:t>
      </w:r>
    </w:p>
    <w:p>
      <w:pPr>
        <w:pStyle w:val="Normal"/>
        <w:ind w:end="1134"/>
        <w:rPr>
          <w:rFonts w:eastAsia="Times New Roman"/>
          <w:color w:val="1D1D1B"/>
          <w:sz w:val="22"/>
          <w:szCs w:val="22"/>
          <w:lang w:val="en-GB" w:eastAsia="en-GB"/>
        </w:rPr>
      </w:pPr>
      <w:r>
        <w:rPr>
          <w:rFonts w:eastAsia="Times New Roman"/>
          <w:color w:val="1D1D1B"/>
          <w:sz w:val="22"/>
          <w:szCs w:val="22"/>
          <w:lang w:val="en-GB" w:eastAsia="en-GB"/>
        </w:rPr>
      </w:r>
    </w:p>
    <w:p>
      <w:pPr>
        <w:pStyle w:val="Heading3"/>
        <w:spacing w:lineRule="auto" w:line="257"/>
        <w:ind w:end="2110"/>
        <w:rPr>
          <w:rFonts w:ascii="Calibri" w:hAnsi="Calibri" w:cs="Calibri"/>
          <w:b w:val="false"/>
          <w:i/>
          <w:i/>
          <w:sz w:val="22"/>
          <w:szCs w:val="22"/>
        </w:rPr>
      </w:pPr>
      <w:r>
        <w:rPr>
          <w:rFonts w:cs="Arial" w:ascii="Calibri" w:hAnsi="Calibri"/>
          <w:b w:val="false"/>
          <w:i/>
          <w:sz w:val="22"/>
          <w:szCs w:val="22"/>
        </w:rPr>
        <w:t>When deploying with a formed unit, the formed unit will raise an MRA, E-3 completed by unit MO and E-4 completed by the UMO, if considers the individual to be fit to deploy, in consultation with CMMC. These are to be scanned onto the individuals’ medical records. Completed MRA then returned to the originator.</w:t>
      </w:r>
    </w:p>
    <w:p>
      <w:pPr>
        <w:pStyle w:val="Heading3"/>
        <w:spacing w:lineRule="auto" w:line="257"/>
        <w:ind w:end="2110"/>
        <w:rPr>
          <w:rFonts w:ascii="Myriad Pro;Segoe UI" w:hAnsi="Myriad Pro;Segoe UI" w:cs="Calibri"/>
          <w:b w:val="false"/>
          <w:i/>
          <w:i/>
          <w:color w:val="1D1D1B"/>
          <w:sz w:val="22"/>
          <w:szCs w:val="22"/>
        </w:rPr>
      </w:pPr>
      <w:r>
        <w:rPr>
          <w:rFonts w:cs="Calibri" w:ascii="Myriad Pro;Segoe UI" w:hAnsi="Myriad Pro;Segoe UI"/>
          <w:b w:val="false"/>
          <w:i/>
          <w:color w:val="1D1D1B"/>
          <w:sz w:val="22"/>
          <w:szCs w:val="22"/>
        </w:rPr>
      </w:r>
    </w:p>
    <w:p>
      <w:pPr>
        <w:pStyle w:val="Heading3"/>
        <w:spacing w:lineRule="auto" w:line="257"/>
        <w:ind w:end="2110"/>
        <w:rPr/>
      </w:pPr>
      <w:r>
        <w:rPr>
          <w:rFonts w:ascii="Myriad Pro;Segoe UI" w:hAnsi="Myriad Pro;Segoe UI"/>
          <w:color w:val="1D1D1B"/>
          <w:sz w:val="22"/>
          <w:szCs w:val="22"/>
        </w:rPr>
        <w:t xml:space="preserve">Overseas Assignments for personnel with E-3 and below. </w:t>
      </w:r>
    </w:p>
    <w:p>
      <w:pPr>
        <w:pStyle w:val="Heading3"/>
        <w:spacing w:lineRule="auto" w:line="257"/>
        <w:ind w:end="2110"/>
        <w:rPr>
          <w:rFonts w:ascii="Myriad Pro;Segoe UI" w:hAnsi="Myriad Pro;Segoe UI"/>
          <w:b w:val="false"/>
          <w:color w:val="00B0F0"/>
          <w:sz w:val="22"/>
          <w:szCs w:val="22"/>
        </w:rPr>
      </w:pPr>
      <w:r>
        <w:rPr>
          <w:rFonts w:ascii="Myriad Pro;Segoe UI" w:hAnsi="Myriad Pro;Segoe UI"/>
          <w:b w:val="false"/>
          <w:color w:val="00B0F0"/>
          <w:sz w:val="22"/>
          <w:szCs w:val="22"/>
        </w:rPr>
        <w:t>AP3392 Vol 2 Lflt 1530 Annex A</w:t>
      </w:r>
    </w:p>
    <w:p>
      <w:pPr>
        <w:pStyle w:val="Heading3"/>
        <w:spacing w:lineRule="auto" w:line="257"/>
        <w:ind w:end="2110"/>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rPr>
          <w:rFonts w:ascii="Myriad Pro;Segoe UI" w:hAnsi="Myriad Pro;Segoe UI"/>
          <w:b w:val="false"/>
          <w:color w:val="1D1D1B"/>
          <w:sz w:val="22"/>
          <w:szCs w:val="22"/>
        </w:rPr>
      </w:pPr>
      <w:r>
        <w:rPr>
          <w:rFonts w:ascii="Myriad Pro;Segoe UI" w:hAnsi="Myriad Pro;Segoe UI"/>
          <w:b w:val="false"/>
          <w:color w:val="1D1D1B"/>
          <w:sz w:val="22"/>
          <w:szCs w:val="22"/>
        </w:rPr>
        <w:t>All personnel with a JMES of E-3 or below, who have a proposed overseas assignment, must have a MRA raised by Manning. Once consent is given by the individual and received on DMICP, the MRA for overseas assignment will be completed by CMMC.</w:t>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b w:val="false"/>
          <w:color w:val="1D1D1B"/>
          <w:sz w:val="22"/>
          <w:szCs w:val="22"/>
        </w:rPr>
      </w:pPr>
      <w:r>
        <w:rPr>
          <w:rFonts w:ascii="Myriad Pro;Segoe UI" w:hAnsi="Myriad Pro;Segoe UI"/>
          <w:b w:val="false"/>
          <w:color w:val="1D1D1B"/>
          <w:sz w:val="22"/>
          <w:szCs w:val="22"/>
        </w:rPr>
      </w:r>
    </w:p>
    <w:p>
      <w:pPr>
        <w:pStyle w:val="Heading3"/>
        <w:spacing w:lineRule="auto" w:line="257"/>
        <w:ind w:end="2110"/>
        <w:jc w:val="center"/>
        <w:rPr>
          <w:rFonts w:ascii="Myriad Pro;Segoe UI" w:hAnsi="Myriad Pro;Segoe UI" w:eastAsia="Myriad Pro;Segoe UI" w:cs="Myriad Pro;Segoe UI"/>
          <w:b w:val="false"/>
          <w:color w:val="1D1D1B"/>
          <w:sz w:val="22"/>
          <w:szCs w:val="22"/>
        </w:rPr>
      </w:pPr>
      <w:r>
        <w:rPr>
          <w:rFonts w:eastAsia="Myriad Pro;Segoe UI" w:cs="Myriad Pro;Segoe UI" w:ascii="Myriad Pro;Segoe UI" w:hAnsi="Myriad Pro;Segoe UI"/>
          <w:b w:val="false"/>
          <w:color w:val="1D1D1B"/>
          <w:sz w:val="22"/>
          <w:szCs w:val="22"/>
        </w:rPr>
        <w:t xml:space="preserve">  </w:t>
      </w:r>
    </w:p>
    <w:p>
      <w:pPr>
        <w:sectPr>
          <w:headerReference w:type="default" r:id="rId269"/>
          <w:headerReference w:type="first" r:id="rId270"/>
          <w:footerReference w:type="default" r:id="rId271"/>
          <w:footerReference w:type="first" r:id="rId272"/>
          <w:type w:val="nextPage"/>
          <w:pgSz w:w="12750" w:h="17680"/>
          <w:pgMar w:left="0" w:right="984" w:gutter="0" w:header="0" w:top="420" w:footer="693" w:bottom="880"/>
          <w:pgNumType w:fmt="decimal"/>
          <w:formProt w:val="false"/>
          <w:textDirection w:val="lrTb"/>
          <w:docGrid w:type="default" w:linePitch="360" w:charSpace="0"/>
        </w:sectPr>
        <w:pStyle w:val="Heading3"/>
        <w:spacing w:lineRule="auto" w:line="257"/>
        <w:ind w:start="9360" w:end="1276"/>
        <w:rPr>
          <w:rFonts w:ascii="Myriad Pro;Segoe UI" w:hAnsi="Myriad Pro;Segoe UI"/>
          <w:b w:val="false"/>
          <w:color w:val="1D1D1B"/>
          <w:sz w:val="16"/>
        </w:rPr>
      </w:pPr>
      <w:r>
        <w:rPr>
          <w:rFonts w:ascii="Myriad Pro;Segoe UI" w:hAnsi="Myriad Pro;Segoe UI"/>
          <w:b w:val="false"/>
          <w:color w:val="1D1D1B"/>
          <w:spacing w:val="-4"/>
          <w:sz w:val="16"/>
        </w:rPr>
        <w:t>PAGE</w:t>
      </w:r>
      <w:r>
        <w:rPr>
          <w:rFonts w:ascii="Myriad Pro;Segoe UI" w:hAnsi="Myriad Pro;Segoe UI"/>
          <w:b w:val="false"/>
          <w:color w:val="1D1D1B"/>
          <w:spacing w:val="2"/>
          <w:sz w:val="16"/>
        </w:rPr>
        <w:t xml:space="preserve"> </w:t>
      </w:r>
      <w:r>
        <w:rPr>
          <w:rFonts w:ascii="Myriad Pro;Segoe UI" w:hAnsi="Myriad Pro;Segoe UI"/>
          <w:b w:val="false"/>
          <w:color w:val="1D1D1B"/>
          <w:sz w:val="16"/>
        </w:rPr>
        <w:t>21</w:t>
      </w:r>
    </w:p>
    <w:p>
      <w:pPr>
        <w:pStyle w:val="Heading3"/>
        <w:ind w:end="2305"/>
        <w:rPr>
          <w:rFonts w:ascii="Myriad Pro;Segoe UI" w:hAnsi="Myriad Pro;Segoe UI"/>
          <w:b w:val="false"/>
          <w:color w:val="1D1D1B"/>
          <w:sz w:val="24"/>
          <w:szCs w:val="24"/>
        </w:rPr>
      </w:pPr>
      <w:r>
        <w:rPr>
          <w:rFonts w:ascii="Myriad Pro;Segoe UI" w:hAnsi="Myriad Pro;Segoe UI"/>
          <w:b w:val="false"/>
          <w:color w:val="1D1D1B"/>
          <w:sz w:val="24"/>
          <w:szCs w:val="24"/>
        </w:rPr>
      </w:r>
    </w:p>
    <w:p>
      <w:pPr>
        <w:pStyle w:val="Normal"/>
        <w:rPr>
          <w:b/>
          <w:color w:val="1D1D1B"/>
          <w:sz w:val="24"/>
          <w:szCs w:val="24"/>
        </w:rPr>
      </w:pPr>
      <w:r>
        <w:rPr>
          <w:b/>
          <w:color w:val="1D1D1B"/>
          <w:sz w:val="24"/>
          <w:szCs w:val="24"/>
        </w:rPr>
      </w:r>
    </w:p>
    <w:p>
      <w:pPr>
        <w:pStyle w:val="Normal"/>
        <w:rPr>
          <w:b/>
          <w:sz w:val="24"/>
          <w:szCs w:val="24"/>
        </w:rPr>
      </w:pPr>
      <w:r>
        <w:rPr>
          <w:b/>
          <w:sz w:val="24"/>
          <w:szCs w:val="24"/>
        </w:rPr>
      </w:r>
    </w:p>
    <w:p>
      <w:pPr>
        <w:pStyle w:val="Normal"/>
        <w:rPr>
          <w:b/>
          <w:sz w:val="24"/>
          <w:szCs w:val="24"/>
        </w:rPr>
      </w:pPr>
      <w:r>
        <w:rPr>
          <w:b/>
          <w:sz w:val="24"/>
          <w:szCs w:val="24"/>
        </w:rPr>
      </w:r>
    </w:p>
    <w:p>
      <w:pPr>
        <w:pStyle w:val="Normal"/>
        <w:ind w:firstLine="720" w:end="0"/>
        <w:rPr>
          <w:b/>
          <w:sz w:val="24"/>
          <w:szCs w:val="24"/>
          <w:lang w:val="en-GB"/>
        </w:rPr>
      </w:pPr>
      <w:r>
        <w:rPr>
          <w:b/>
          <w:sz w:val="24"/>
          <w:szCs w:val="24"/>
          <w:lang w:val="en-GB"/>
        </w:rPr>
        <w:t xml:space="preserve">RAF ACCEPTABLE HARMONISED JMES L/E GRADE COMBINATIONS ADMINISTERED IN PRIMARY HEALTH CARE </w:t>
      </w:r>
    </w:p>
    <w:tbl>
      <w:tblPr>
        <w:tblW w:w="15309" w:type="dxa"/>
        <w:jc w:val="start"/>
        <w:tblInd w:w="392" w:type="dxa"/>
        <w:tblLayout w:type="fixed"/>
        <w:tblCellMar>
          <w:top w:w="0" w:type="dxa"/>
          <w:start w:w="108" w:type="dxa"/>
          <w:bottom w:w="0" w:type="dxa"/>
          <w:end w:w="108" w:type="dxa"/>
        </w:tblCellMar>
      </w:tblPr>
      <w:tblGrid>
        <w:gridCol w:w="1295"/>
        <w:gridCol w:w="1386"/>
        <w:gridCol w:w="1004"/>
        <w:gridCol w:w="1498"/>
        <w:gridCol w:w="912"/>
        <w:gridCol w:w="1590"/>
        <w:gridCol w:w="962"/>
        <w:gridCol w:w="1535"/>
        <w:gridCol w:w="874"/>
        <w:gridCol w:w="1276"/>
        <w:gridCol w:w="851"/>
        <w:gridCol w:w="1275"/>
        <w:gridCol w:w="851"/>
      </w:tblGrid>
      <w:tr>
        <w:trPr>
          <w:trHeight w:val="438" w:hRule="atLeast"/>
        </w:trPr>
        <w:tc>
          <w:tcPr>
            <w:tcW w:w="1295"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4"/>
                <w:szCs w:val="24"/>
              </w:rPr>
            </w:pPr>
            <w:r>
              <w:rPr>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L-1</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L-2</w:t>
            </w:r>
          </w:p>
        </w:tc>
        <w:tc>
          <w:tcPr>
            <w:tcW w:w="2552"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L-3</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L-4</w:t>
            </w:r>
          </w:p>
        </w:tc>
        <w:tc>
          <w:tcPr>
            <w:tcW w:w="2127"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L-5</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L-6</w:t>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E-1</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1004"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green"/>
              </w:rPr>
              <w:t>MFD</w:t>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912"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green"/>
              </w:rPr>
              <w:t>MFD</w:t>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7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r>
      <w:tr>
        <w:trPr>
          <w:trHeight w:val="703" w:hRule="atLeast"/>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Fit Unrestricted Duty Worldwide in all Environments</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Minor Functional Limitations</w:t>
            </w:r>
          </w:p>
        </w:tc>
        <w:tc>
          <w:tcPr>
            <w:tcW w:w="2552"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409"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7"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6"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E-2</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1004"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green"/>
              </w:rPr>
              <w:t>MFD</w:t>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912"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green"/>
              </w:rPr>
              <w:t>MFD</w:t>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7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r>
      <w:tr>
        <w:trPr>
          <w:trHeight w:val="844" w:hRule="atLeast"/>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Medical Marker</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Minor Functional Limitations and Medical Marker</w:t>
            </w:r>
          </w:p>
        </w:tc>
        <w:tc>
          <w:tcPr>
            <w:tcW w:w="2552"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409"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7"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6"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E-3</w:t>
            </w:r>
          </w:p>
          <w:p>
            <w:pPr>
              <w:pStyle w:val="Normal"/>
              <w:jc w:val="center"/>
              <w:rPr>
                <w:b/>
                <w:sz w:val="24"/>
                <w:szCs w:val="24"/>
              </w:rPr>
            </w:pPr>
            <w:r>
              <w:rPr>
                <w:b/>
                <w:sz w:val="24"/>
                <w:szCs w:val="24"/>
              </w:rPr>
              <w:t>Basic MRA</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100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91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962"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yellow"/>
              </w:rPr>
              <w:t>MLD</w:t>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74"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yellow"/>
              </w:rPr>
              <w:t>MLD</w:t>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51"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r>
      <w:tr>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552"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 xml:space="preserve">General Service Limitation </w:t>
            </w:r>
          </w:p>
          <w:p>
            <w:pPr>
              <w:pStyle w:val="Normal"/>
              <w:rPr>
                <w:sz w:val="24"/>
                <w:szCs w:val="24"/>
              </w:rPr>
            </w:pPr>
            <w:r>
              <w:rPr>
                <w:sz w:val="24"/>
                <w:szCs w:val="24"/>
              </w:rPr>
              <w:t>Enhanced Medical Care Required</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Branch/Trade Limitation</w:t>
            </w:r>
          </w:p>
          <w:p>
            <w:pPr>
              <w:pStyle w:val="Normal"/>
              <w:rPr>
                <w:sz w:val="24"/>
                <w:szCs w:val="24"/>
              </w:rPr>
            </w:pPr>
            <w:r>
              <w:rPr>
                <w:sz w:val="24"/>
                <w:szCs w:val="24"/>
              </w:rPr>
              <w:t>Enhanced Medical Care Required</w:t>
            </w:r>
          </w:p>
        </w:tc>
        <w:tc>
          <w:tcPr>
            <w:tcW w:w="2127"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6"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E-4</w:t>
            </w:r>
          </w:p>
          <w:p>
            <w:pPr>
              <w:pStyle w:val="Normal"/>
              <w:jc w:val="center"/>
              <w:rPr>
                <w:b/>
                <w:sz w:val="24"/>
                <w:szCs w:val="24"/>
              </w:rPr>
            </w:pPr>
            <w:r>
              <w:rPr>
                <w:b/>
                <w:sz w:val="24"/>
                <w:szCs w:val="24"/>
              </w:rPr>
              <w:t>Enhanced MRA</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100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91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962"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yellow"/>
              </w:rPr>
              <w:t>MLD</w:t>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74"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yellow"/>
              </w:rPr>
              <w:t>MLD</w:t>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r>
      <w:tr>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552"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 xml:space="preserve">General Service Limitation </w:t>
            </w:r>
          </w:p>
          <w:p>
            <w:pPr>
              <w:pStyle w:val="Normal"/>
              <w:rPr>
                <w:sz w:val="24"/>
                <w:szCs w:val="24"/>
              </w:rPr>
            </w:pPr>
            <w:r>
              <w:rPr>
                <w:sz w:val="24"/>
                <w:szCs w:val="24"/>
              </w:rPr>
              <w:t>UK Level of Care</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Branch/Trade Limitation</w:t>
            </w:r>
          </w:p>
          <w:p>
            <w:pPr>
              <w:pStyle w:val="Normal"/>
              <w:rPr>
                <w:sz w:val="24"/>
                <w:szCs w:val="24"/>
              </w:rPr>
            </w:pPr>
            <w:r>
              <w:rPr>
                <w:sz w:val="24"/>
                <w:szCs w:val="24"/>
              </w:rPr>
              <w:t>UK Level of Care</w:t>
            </w:r>
          </w:p>
          <w:p>
            <w:pPr>
              <w:pStyle w:val="Normal"/>
              <w:rPr>
                <w:sz w:val="24"/>
                <w:szCs w:val="24"/>
              </w:rPr>
            </w:pPr>
            <w:r>
              <w:rPr>
                <w:sz w:val="24"/>
                <w:szCs w:val="24"/>
              </w:rPr>
            </w:r>
          </w:p>
        </w:tc>
        <w:tc>
          <w:tcPr>
            <w:tcW w:w="2127"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 xml:space="preserve">Overseas and </w:t>
            </w:r>
          </w:p>
          <w:p>
            <w:pPr>
              <w:pStyle w:val="Normal"/>
              <w:rPr>
                <w:sz w:val="24"/>
                <w:szCs w:val="24"/>
              </w:rPr>
            </w:pPr>
            <w:r>
              <w:rPr>
                <w:sz w:val="24"/>
                <w:szCs w:val="24"/>
              </w:rPr>
              <w:t>Non-deployable</w:t>
            </w:r>
          </w:p>
          <w:p>
            <w:pPr>
              <w:pStyle w:val="Normal"/>
              <w:rPr>
                <w:sz w:val="24"/>
                <w:szCs w:val="24"/>
              </w:rPr>
            </w:pPr>
            <w:r>
              <w:rPr>
                <w:sz w:val="24"/>
                <w:szCs w:val="24"/>
              </w:rPr>
              <w:t>Requires UK Level of Care</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TNE Patient Overseas</w:t>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E-5</w:t>
            </w:r>
          </w:p>
          <w:p>
            <w:pPr>
              <w:pStyle w:val="Normal"/>
              <w:jc w:val="center"/>
              <w:rPr>
                <w:b/>
                <w:sz w:val="24"/>
                <w:szCs w:val="24"/>
              </w:rPr>
            </w:pPr>
            <w:r>
              <w:rPr>
                <w:b/>
                <w:sz w:val="24"/>
                <w:szCs w:val="24"/>
              </w:rPr>
              <w:t>UK only</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100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91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Usually Permitted</w:t>
            </w:r>
          </w:p>
        </w:tc>
        <w:tc>
          <w:tcPr>
            <w:tcW w:w="87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r>
      <w:tr>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410"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552"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409"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highlight w:val="cyan"/>
              </w:rPr>
            </w:pPr>
            <w:r>
              <w:rPr>
                <w:sz w:val="24"/>
                <w:szCs w:val="24"/>
              </w:rPr>
              <w:t>Only if Discussed and Agreed with CMMC</w:t>
            </w:r>
          </w:p>
        </w:tc>
        <w:tc>
          <w:tcPr>
            <w:tcW w:w="2127"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UK Only and Non-deployable</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TNE</w:t>
            </w:r>
          </w:p>
          <w:p>
            <w:pPr>
              <w:pStyle w:val="Normal"/>
              <w:rPr>
                <w:sz w:val="24"/>
                <w:szCs w:val="24"/>
              </w:rPr>
            </w:pPr>
            <w:r>
              <w:rPr>
                <w:sz w:val="24"/>
                <w:szCs w:val="24"/>
              </w:rPr>
            </w:r>
          </w:p>
        </w:tc>
      </w:tr>
      <w:tr>
        <w:trPr/>
        <w:tc>
          <w:tcPr>
            <w:tcW w:w="1295" w:type="dxa"/>
            <w:vMerge w:val="restart"/>
            <w:tcBorders>
              <w:top w:val="single" w:sz="4" w:space="0" w:color="000000"/>
              <w:start w:val="single" w:sz="4" w:space="0" w:color="000000"/>
              <w:bottom w:val="single" w:sz="4" w:space="0" w:color="000000"/>
              <w:end w:val="single" w:sz="4" w:space="0" w:color="000000"/>
            </w:tcBorders>
          </w:tcPr>
          <w:p>
            <w:pPr>
              <w:pStyle w:val="Normal"/>
              <w:jc w:val="center"/>
              <w:rPr>
                <w:b/>
                <w:sz w:val="24"/>
                <w:szCs w:val="24"/>
              </w:rPr>
            </w:pPr>
            <w:r>
              <w:rPr>
                <w:b/>
                <w:sz w:val="24"/>
                <w:szCs w:val="24"/>
              </w:rPr>
              <w:t>E-6</w:t>
            </w:r>
          </w:p>
        </w:tc>
        <w:tc>
          <w:tcPr>
            <w:tcW w:w="138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100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498"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91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90"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962"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53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color w:val="FF0000"/>
                <w:sz w:val="24"/>
                <w:szCs w:val="24"/>
              </w:rPr>
              <w:t>Not Permitted</w:t>
            </w:r>
          </w:p>
        </w:tc>
        <w:tc>
          <w:tcPr>
            <w:tcW w:w="874" w:type="dxa"/>
            <w:tcBorders>
              <w:top w:val="single" w:sz="4" w:space="0" w:color="000000"/>
              <w:start w:val="single" w:sz="4" w:space="0" w:color="000000"/>
              <w:bottom w:val="single" w:sz="4" w:space="0" w:color="000000"/>
              <w:end w:val="single" w:sz="4" w:space="0" w:color="000000"/>
            </w:tcBorders>
          </w:tcPr>
          <w:p>
            <w:pPr>
              <w:pStyle w:val="Normal"/>
              <w:snapToGrid w:val="false"/>
              <w:rPr>
                <w:sz w:val="24"/>
                <w:szCs w:val="24"/>
              </w:rPr>
            </w:pPr>
            <w:r>
              <w:rPr>
                <w:sz w:val="24"/>
                <w:szCs w:val="24"/>
              </w:rPr>
            </w:r>
          </w:p>
        </w:tc>
        <w:tc>
          <w:tcPr>
            <w:tcW w:w="1276"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c>
          <w:tcPr>
            <w:tcW w:w="1275" w:type="dxa"/>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Allowed</w:t>
            </w:r>
          </w:p>
        </w:tc>
        <w:tc>
          <w:tcPr>
            <w:tcW w:w="851" w:type="dxa"/>
            <w:tcBorders>
              <w:top w:val="single" w:sz="4" w:space="0" w:color="000000"/>
              <w:start w:val="single" w:sz="4" w:space="0" w:color="000000"/>
              <w:bottom w:val="single" w:sz="4" w:space="0" w:color="000000"/>
              <w:end w:val="single" w:sz="4" w:space="0" w:color="000000"/>
            </w:tcBorders>
          </w:tcPr>
          <w:p>
            <w:pPr>
              <w:pStyle w:val="Normal"/>
              <w:rPr>
                <w:b/>
                <w:sz w:val="24"/>
                <w:szCs w:val="24"/>
              </w:rPr>
            </w:pPr>
            <w:r>
              <w:rPr>
                <w:b/>
                <w:sz w:val="24"/>
                <w:szCs w:val="24"/>
                <w:highlight w:val="red"/>
              </w:rPr>
              <w:t>MND</w:t>
            </w:r>
          </w:p>
        </w:tc>
      </w:tr>
      <w:tr>
        <w:trPr>
          <w:trHeight w:val="553" w:hRule="atLeast"/>
        </w:trPr>
        <w:tc>
          <w:tcPr>
            <w:tcW w:w="129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b/>
                <w:sz w:val="24"/>
                <w:szCs w:val="24"/>
              </w:rPr>
            </w:pPr>
            <w:r>
              <w:rPr>
                <w:b/>
                <w:sz w:val="24"/>
                <w:szCs w:val="24"/>
              </w:rPr>
            </w:r>
          </w:p>
        </w:tc>
        <w:tc>
          <w:tcPr>
            <w:tcW w:w="2390"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b/>
                <w:sz w:val="24"/>
                <w:szCs w:val="24"/>
              </w:rPr>
            </w:pPr>
            <w:r>
              <w:rPr>
                <w:b/>
                <w:sz w:val="24"/>
                <w:szCs w:val="24"/>
              </w:rPr>
            </w:r>
          </w:p>
        </w:tc>
        <w:tc>
          <w:tcPr>
            <w:tcW w:w="2410"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552"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409" w:type="dxa"/>
            <w:gridSpan w:val="2"/>
            <w:tcBorders>
              <w:top w:val="single" w:sz="4" w:space="0" w:color="000000"/>
              <w:start w:val="single" w:sz="4" w:space="0" w:color="000000"/>
              <w:bottom w:val="single" w:sz="4" w:space="0" w:color="000000"/>
              <w:end w:val="single" w:sz="4" w:space="0" w:color="000000"/>
            </w:tcBorders>
            <w:shd w:fill="E7E6E6" w:val="clear"/>
          </w:tcPr>
          <w:p>
            <w:pPr>
              <w:pStyle w:val="Normal"/>
              <w:snapToGrid w:val="false"/>
              <w:rPr>
                <w:sz w:val="24"/>
                <w:szCs w:val="24"/>
              </w:rPr>
            </w:pPr>
            <w:r>
              <w:rPr>
                <w:sz w:val="24"/>
                <w:szCs w:val="24"/>
              </w:rPr>
            </w:r>
          </w:p>
        </w:tc>
        <w:tc>
          <w:tcPr>
            <w:tcW w:w="2127" w:type="dxa"/>
            <w:gridSpan w:val="2"/>
            <w:tcBorders>
              <w:top w:val="single" w:sz="4" w:space="0" w:color="000000"/>
              <w:start w:val="single" w:sz="4" w:space="0" w:color="000000"/>
              <w:bottom w:val="single" w:sz="4" w:space="0" w:color="000000"/>
              <w:end w:val="single" w:sz="4" w:space="0" w:color="000000"/>
            </w:tcBorders>
            <w:shd w:fill="FFFFFF" w:val="clear"/>
          </w:tcPr>
          <w:p>
            <w:pPr>
              <w:pStyle w:val="Normal"/>
              <w:rPr>
                <w:sz w:val="24"/>
                <w:szCs w:val="24"/>
              </w:rPr>
            </w:pPr>
            <w:r>
              <w:rPr>
                <w:sz w:val="24"/>
                <w:szCs w:val="24"/>
              </w:rPr>
              <w:t>Pregnancy</w:t>
            </w:r>
          </w:p>
        </w:tc>
        <w:tc>
          <w:tcPr>
            <w:tcW w:w="2126" w:type="dxa"/>
            <w:gridSpan w:val="2"/>
            <w:tcBorders>
              <w:top w:val="single" w:sz="4" w:space="0" w:color="000000"/>
              <w:start w:val="single" w:sz="4" w:space="0" w:color="000000"/>
              <w:bottom w:val="single" w:sz="4" w:space="0" w:color="000000"/>
              <w:end w:val="single" w:sz="4" w:space="0" w:color="000000"/>
            </w:tcBorders>
          </w:tcPr>
          <w:p>
            <w:pPr>
              <w:pStyle w:val="Normal"/>
              <w:rPr>
                <w:sz w:val="24"/>
                <w:szCs w:val="24"/>
              </w:rPr>
            </w:pPr>
            <w:r>
              <w:rPr>
                <w:sz w:val="24"/>
                <w:szCs w:val="24"/>
              </w:rPr>
              <w:t>Pregnancy whilst TNE</w:t>
            </w:r>
          </w:p>
        </w:tc>
      </w:tr>
    </w:tbl>
    <w:p>
      <w:pPr>
        <w:pStyle w:val="Heading3"/>
        <w:spacing w:lineRule="auto" w:line="257"/>
        <w:ind w:start="0"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start="13680" w:end="2110"/>
        <w:rPr>
          <w:rFonts w:ascii="Myriad Pro;Segoe UI" w:hAnsi="Myriad Pro;Segoe UI"/>
          <w:b w:val="false"/>
          <w:color w:val="1D1D1B"/>
          <w:sz w:val="16"/>
        </w:rPr>
      </w:pPr>
      <w:r>
        <w:rPr>
          <w:rFonts w:ascii="Myriad Pro;Segoe UI" w:hAnsi="Myriad Pro;Segoe UI"/>
          <w:b w:val="false"/>
          <w:color w:val="1D1D1B"/>
          <w:spacing w:val="-4"/>
          <w:sz w:val="16"/>
        </w:rPr>
        <w:t>PAGE</w:t>
      </w:r>
      <w:r>
        <w:rPr>
          <w:rFonts w:ascii="Myriad Pro;Segoe UI" w:hAnsi="Myriad Pro;Segoe UI"/>
          <w:b w:val="false"/>
          <w:color w:val="1D1D1B"/>
          <w:spacing w:val="2"/>
          <w:sz w:val="16"/>
        </w:rPr>
        <w:t xml:space="preserve"> </w:t>
      </w:r>
      <w:r>
        <w:rPr>
          <w:rFonts w:ascii="Myriad Pro;Segoe UI" w:hAnsi="Myriad Pro;Segoe UI"/>
          <w:b w:val="false"/>
          <w:color w:val="1D1D1B"/>
          <w:sz w:val="16"/>
        </w:rPr>
        <w:t>22</w:t>
      </w:r>
    </w:p>
    <w:p>
      <w:pPr>
        <w:pStyle w:val="Heading3"/>
        <w:spacing w:lineRule="auto" w:line="257"/>
        <w:ind w:start="0" w:end="2110"/>
        <w:jc w:val="end"/>
        <w:rPr>
          <w:rFonts w:ascii="Myriad Pro;Segoe UI" w:hAnsi="Myriad Pro;Segoe UI"/>
          <w:b w:val="false"/>
          <w:color w:val="1D1D1B"/>
          <w:sz w:val="16"/>
        </w:rPr>
      </w:pPr>
      <w:r>
        <w:rPr>
          <w:rFonts w:ascii="Myriad Pro;Segoe UI" w:hAnsi="Myriad Pro;Segoe UI"/>
          <w:b w:val="false"/>
          <w:color w:val="1D1D1B"/>
          <w:sz w:val="16"/>
        </w:rPr>
      </w:r>
    </w:p>
    <w:p>
      <w:pPr>
        <w:pStyle w:val="Normal"/>
        <w:rPr>
          <w:rFonts w:ascii="Myriad Pro;Segoe UI" w:hAnsi="Myriad Pro;Segoe UI"/>
          <w:b/>
          <w:color w:val="1D1D1B"/>
          <w:sz w:val="24"/>
          <w:szCs w:val="24"/>
        </w:rPr>
      </w:pPr>
      <w:r>
        <w:rPr>
          <w:rFonts w:ascii="Myriad Pro;Segoe UI" w:hAnsi="Myriad Pro;Segoe UI"/>
          <w:b/>
          <w:color w:val="1D1D1B"/>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i/>
          <w:i/>
          <w:sz w:val="24"/>
          <w:szCs w:val="24"/>
        </w:rPr>
      </w:pPr>
      <w:r>
        <w:rPr>
          <w:rFonts w:cs="Calibri"/>
          <w:sz w:val="24"/>
          <w:szCs w:val="24"/>
        </w:rPr>
        <w:t xml:space="preserve">          </w:t>
      </w:r>
      <w:r>
        <w:rPr>
          <w:b/>
          <w:sz w:val="24"/>
          <w:szCs w:val="24"/>
        </w:rPr>
        <w:t xml:space="preserve">NOTE: </w:t>
      </w:r>
      <w:r>
        <w:rPr>
          <w:i/>
          <w:sz w:val="24"/>
          <w:szCs w:val="24"/>
        </w:rPr>
        <w:t>The RAF has the flexibility in the award of PJMES and may award or advice L /E combinations that are not usually permitted in TJMES’s.</w:t>
      </w:r>
    </w:p>
    <w:p>
      <w:pPr>
        <w:pStyle w:val="Normal"/>
        <w:rPr>
          <w:i/>
          <w:i/>
          <w:sz w:val="24"/>
          <w:szCs w:val="24"/>
        </w:rPr>
      </w:pPr>
      <w:r>
        <w:rPr>
          <w:i/>
          <w:sz w:val="24"/>
          <w:szCs w:val="24"/>
        </w:rPr>
      </w:r>
    </w:p>
    <w:p>
      <w:pPr>
        <w:pStyle w:val="Normal"/>
        <w:ind w:start="567" w:end="2064"/>
        <w:rPr>
          <w:sz w:val="24"/>
          <w:szCs w:val="24"/>
        </w:rPr>
      </w:pPr>
      <w:r>
        <w:rPr>
          <w:sz w:val="24"/>
          <w:szCs w:val="24"/>
        </w:rPr>
        <w:t>A grades are not directly linked to L, M or E grades. Those graded A-5 are unlikely to be deployable however.</w:t>
      </w:r>
    </w:p>
    <w:p>
      <w:pPr>
        <w:pStyle w:val="Normal"/>
        <w:ind w:start="567" w:end="2064"/>
        <w:rPr>
          <w:sz w:val="24"/>
          <w:szCs w:val="24"/>
        </w:rPr>
      </w:pPr>
      <w:r>
        <w:rPr>
          <w:sz w:val="24"/>
          <w:szCs w:val="24"/>
        </w:rPr>
      </w:r>
    </w:p>
    <w:p>
      <w:pPr>
        <w:pStyle w:val="Normal"/>
        <w:ind w:start="567" w:end="2064"/>
        <w:rPr/>
      </w:pPr>
      <w:r>
        <w:rPr>
          <w:sz w:val="24"/>
          <w:szCs w:val="24"/>
        </w:rPr>
        <w:t>M-1 is the appropriate unrestricted grade for personnel whose Career Employment Group (CEG) has a liability to embark as part of ship’s crew, and is compatible with MFD.  Those not able to achieve M-1 should be graded M-2, M-3 or M-5 as appropriate, and cannot be MFD.</w:t>
      </w:r>
    </w:p>
    <w:p>
      <w:pPr>
        <w:pStyle w:val="Normal"/>
        <w:ind w:start="567" w:end="2064"/>
        <w:rPr>
          <w:sz w:val="24"/>
          <w:szCs w:val="24"/>
        </w:rPr>
      </w:pPr>
      <w:r>
        <w:rPr>
          <w:sz w:val="24"/>
          <w:szCs w:val="24"/>
        </w:rPr>
        <w:t>M-2 is not a marker and requires at least E-3 MLD.</w:t>
      </w:r>
    </w:p>
    <w:p>
      <w:pPr>
        <w:pStyle w:val="Normal"/>
        <w:ind w:start="567" w:end="2064"/>
        <w:rPr>
          <w:sz w:val="24"/>
          <w:szCs w:val="24"/>
        </w:rPr>
      </w:pPr>
      <w:r>
        <w:rPr>
          <w:sz w:val="24"/>
          <w:szCs w:val="24"/>
        </w:rPr>
        <w:t>M-4 is the appropriate unrestricted grade for personnel whose CEG has no liability to embark as part of ship’s crew, and is compatible with MFD.  Those not able to achieve M-4 should be graded M-5.</w:t>
      </w:r>
    </w:p>
    <w:p>
      <w:pPr>
        <w:pStyle w:val="Normal"/>
        <w:ind w:start="567" w:end="2064"/>
        <w:rPr>
          <w:sz w:val="24"/>
          <w:szCs w:val="24"/>
        </w:rPr>
      </w:pPr>
      <w:r>
        <w:rPr>
          <w:sz w:val="24"/>
          <w:szCs w:val="24"/>
        </w:rPr>
        <w:t>M-6 is the appropriate restricted grade for TNE.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ListParagraph"/>
        <w:widowControl/>
        <w:rPr>
          <w:b/>
          <w:color w:val="1F497D"/>
          <w:lang w:val="en-GB"/>
        </w:rPr>
      </w:pPr>
      <w:r>
        <w:rPr>
          <w:b/>
          <w:sz w:val="24"/>
          <w:szCs w:val="24"/>
          <w:highlight w:val="yellow"/>
        </w:rPr>
        <w:t xml:space="preserve">NB - </w:t>
      </w:r>
      <w:r>
        <w:rPr>
          <w:b/>
          <w:color w:val="1F497D"/>
          <w:highlight w:val="yellow"/>
        </w:rPr>
        <w:t>RAF personnel downgraded should typically be awarded M4 or M5. If there is a specific MRA required for Maritime duty that may require M2/M3 then ROMD input should be sought. This would be for personnel classed as crew (requiring sea survival training) rather than classed as a passenger.</w:t>
      </w:r>
      <w:r>
        <w:rPr>
          <w:b/>
          <w:color w:val="1F497D"/>
        </w:rPr>
        <w:t xml:space="preserve"> </w:t>
      </w:r>
    </w:p>
    <w:p>
      <w:pPr>
        <w:pStyle w:val="Normal"/>
        <w:rPr>
          <w:b/>
          <w:color w:val="1F497D"/>
          <w:sz w:val="24"/>
          <w:szCs w:val="24"/>
          <w:lang w:val="en-GB"/>
        </w:rPr>
      </w:pPr>
      <w:r>
        <w:rPr>
          <w:b/>
          <w:color w:val="1F497D"/>
          <w:sz w:val="24"/>
          <w:szCs w:val="24"/>
          <w:lang w:val="en-GB"/>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sectPr>
          <w:headerReference w:type="default" r:id="rId273"/>
          <w:headerReference w:type="first" r:id="rId274"/>
          <w:footerReference w:type="default" r:id="rId275"/>
          <w:footerReference w:type="first" r:id="rId276"/>
          <w:type w:val="nextPage"/>
          <w:pgSz w:orient="landscape" w:w="17680" w:h="12750"/>
          <w:pgMar w:left="879" w:right="420" w:gutter="0" w:header="0" w:top="301" w:footer="693" w:bottom="987"/>
          <w:pgNumType w:fmt="decimal"/>
          <w:formProt w:val="false"/>
          <w:textDirection w:val="lrTb"/>
          <w:docGrid w:type="default" w:linePitch="360" w:charSpace="0"/>
        </w:sectPr>
        <w:pStyle w:val="Heading3"/>
        <w:spacing w:lineRule="auto" w:line="257"/>
        <w:ind w:start="13680" w:end="2110"/>
        <w:rPr>
          <w:rFonts w:ascii="Myriad Pro;Segoe UI" w:hAnsi="Myriad Pro;Segoe UI"/>
          <w:b w:val="false"/>
          <w:color w:val="1D1D1B"/>
          <w:sz w:val="16"/>
        </w:rPr>
      </w:pPr>
      <w:r>
        <w:rPr>
          <w:rFonts w:ascii="Myriad Pro;Segoe UI" w:hAnsi="Myriad Pro;Segoe UI"/>
          <w:b w:val="false"/>
          <w:color w:val="1D1D1B"/>
          <w:spacing w:val="-4"/>
          <w:sz w:val="16"/>
        </w:rPr>
        <w:t>PAGE</w:t>
      </w:r>
      <w:r>
        <w:rPr>
          <w:rFonts w:ascii="Myriad Pro;Segoe UI" w:hAnsi="Myriad Pro;Segoe UI"/>
          <w:b w:val="false"/>
          <w:color w:val="1D1D1B"/>
          <w:spacing w:val="2"/>
          <w:sz w:val="16"/>
        </w:rPr>
        <w:t xml:space="preserve"> </w:t>
      </w:r>
      <w:r>
        <w:rPr>
          <w:rFonts w:ascii="Myriad Pro;Segoe UI" w:hAnsi="Myriad Pro;Segoe UI"/>
          <w:b w:val="false"/>
          <w:color w:val="1D1D1B"/>
          <w:sz w:val="16"/>
        </w:rPr>
        <w:t>23</w:t>
      </w:r>
    </w:p>
    <w:p>
      <w:pPr>
        <w:pStyle w:val="Heading3"/>
        <w:ind w:end="2305"/>
        <w:rPr>
          <w:rFonts w:ascii="Myriad Pro;Segoe UI" w:hAnsi="Myriad Pro;Segoe UI"/>
          <w:b w:val="false"/>
          <w:color w:val="1D1D1B"/>
          <w:sz w:val="24"/>
          <w:szCs w:val="24"/>
        </w:rPr>
      </w:pPr>
      <w:r>
        <w:rPr>
          <w:rFonts w:ascii="Myriad Pro;Segoe UI" w:hAnsi="Myriad Pro;Segoe UI"/>
          <w:b w:val="false"/>
          <w:color w:val="1D1D1B"/>
          <w:sz w:val="24"/>
          <w:szCs w:val="24"/>
        </w:rPr>
      </w:r>
    </w:p>
    <w:p>
      <w:pPr>
        <w:pStyle w:val="Heading3"/>
        <w:ind w:end="2305"/>
        <w:rPr>
          <w:color w:val="1D1D1B"/>
          <w:sz w:val="24"/>
          <w:szCs w:val="24"/>
        </w:rPr>
      </w:pPr>
      <w:r>
        <w:rPr>
          <w:color w:val="1D1D1B"/>
          <w:sz w:val="24"/>
          <w:szCs w:val="24"/>
        </w:rPr>
      </w:r>
    </w:p>
    <w:p>
      <w:pPr>
        <w:pStyle w:val="Heading3"/>
        <w:ind w:end="2305"/>
        <w:rPr>
          <w:color w:val="1D1D1B"/>
          <w:sz w:val="24"/>
          <w:szCs w:val="24"/>
        </w:rPr>
      </w:pPr>
      <w:r>
        <w:rPr>
          <w:color w:val="1D1D1B"/>
          <w:sz w:val="24"/>
          <w:szCs w:val="24"/>
        </w:rPr>
      </w:r>
    </w:p>
    <w:p>
      <w:pPr>
        <w:pStyle w:val="Heading3"/>
        <w:ind w:end="2305"/>
        <w:rPr>
          <w:color w:val="1D1D1B"/>
          <w:sz w:val="24"/>
          <w:szCs w:val="24"/>
          <w:u w:val="single"/>
        </w:rPr>
      </w:pPr>
      <w:r>
        <w:rPr>
          <w:color w:val="1D1D1B"/>
          <w:sz w:val="24"/>
          <w:szCs w:val="24"/>
          <w:u w:val="single"/>
        </w:rPr>
        <w:t>Glossary of terms</w:t>
      </w:r>
    </w:p>
    <w:p>
      <w:pPr>
        <w:pStyle w:val="Heading3"/>
        <w:ind w:end="2305"/>
        <w:rPr>
          <w:color w:val="1D1D1B"/>
          <w:sz w:val="24"/>
          <w:szCs w:val="24"/>
          <w:u w:val="single"/>
        </w:rPr>
      </w:pPr>
      <w:r>
        <w:rPr>
          <w:color w:val="1D1D1B"/>
          <w:sz w:val="24"/>
          <w:szCs w:val="24"/>
          <w:u w:val="single"/>
        </w:rPr>
      </w:r>
    </w:p>
    <w:p>
      <w:pPr>
        <w:pStyle w:val="Heading3"/>
        <w:ind w:end="2305"/>
        <w:rPr>
          <w:b w:val="false"/>
          <w:color w:val="1D1D1B"/>
          <w:sz w:val="24"/>
          <w:szCs w:val="24"/>
        </w:rPr>
      </w:pPr>
      <w:r>
        <w:rPr>
          <w:color w:val="1D1D1B"/>
          <w:sz w:val="24"/>
          <w:szCs w:val="24"/>
        </w:rPr>
        <w:t xml:space="preserve">CMMC – </w:t>
        <w:tab/>
      </w:r>
      <w:r>
        <w:rPr>
          <w:b w:val="false"/>
          <w:color w:val="1D1D1B"/>
          <w:sz w:val="24"/>
          <w:szCs w:val="24"/>
        </w:rPr>
        <w:t>Career Management Medical Casework</w:t>
      </w:r>
    </w:p>
    <w:p>
      <w:pPr>
        <w:pStyle w:val="Heading3"/>
        <w:ind w:end="2305"/>
        <w:rPr>
          <w:b w:val="false"/>
          <w:color w:val="1D1D1B"/>
          <w:sz w:val="24"/>
          <w:szCs w:val="24"/>
        </w:rPr>
      </w:pPr>
      <w:r>
        <w:rPr>
          <w:color w:val="1D1D1B"/>
          <w:sz w:val="24"/>
          <w:szCs w:val="24"/>
        </w:rPr>
        <w:t>RAFMB –</w:t>
      </w:r>
      <w:r>
        <w:rPr>
          <w:b w:val="false"/>
          <w:color w:val="1D1D1B"/>
          <w:sz w:val="24"/>
          <w:szCs w:val="24"/>
        </w:rPr>
        <w:t xml:space="preserve"> </w:t>
        <w:tab/>
        <w:t>Royal Air Force Medical Board</w:t>
      </w:r>
    </w:p>
    <w:p>
      <w:pPr>
        <w:pStyle w:val="Heading3"/>
        <w:ind w:end="2305"/>
        <w:rPr>
          <w:color w:val="1D1D1B"/>
          <w:sz w:val="24"/>
          <w:szCs w:val="24"/>
        </w:rPr>
      </w:pPr>
      <w:r>
        <w:rPr>
          <w:color w:val="1D1D1B"/>
          <w:sz w:val="24"/>
          <w:szCs w:val="24"/>
        </w:rPr>
        <w:t xml:space="preserve">SMC – </w:t>
        <w:tab/>
      </w:r>
      <w:r>
        <w:rPr>
          <w:b w:val="false"/>
          <w:color w:val="1D1D1B"/>
          <w:sz w:val="24"/>
          <w:szCs w:val="24"/>
        </w:rPr>
        <w:t>Station Medical Centre</w:t>
      </w:r>
    </w:p>
    <w:p>
      <w:pPr>
        <w:pStyle w:val="Heading3"/>
        <w:ind w:end="2305"/>
        <w:rPr>
          <w:color w:val="1D1D1B"/>
          <w:sz w:val="24"/>
          <w:szCs w:val="24"/>
        </w:rPr>
      </w:pPr>
      <w:r>
        <w:rPr>
          <w:color w:val="1D1D1B"/>
          <w:sz w:val="24"/>
          <w:szCs w:val="24"/>
        </w:rPr>
        <w:t xml:space="preserve">T/JMES – </w:t>
        <w:tab/>
      </w:r>
      <w:r>
        <w:rPr>
          <w:b w:val="false"/>
          <w:color w:val="1D1D1B"/>
          <w:sz w:val="24"/>
          <w:szCs w:val="24"/>
        </w:rPr>
        <w:t>Temporary/Joint Medical Employment Standard</w:t>
      </w:r>
    </w:p>
    <w:p>
      <w:pPr>
        <w:pStyle w:val="Heading3"/>
        <w:ind w:end="2305"/>
        <w:rPr/>
      </w:pPr>
      <w:r>
        <w:rPr>
          <w:color w:val="1D1D1B"/>
          <w:sz w:val="24"/>
          <w:szCs w:val="24"/>
        </w:rPr>
        <w:t xml:space="preserve">CM – </w:t>
        <w:tab/>
        <w:tab/>
      </w:r>
      <w:r>
        <w:rPr>
          <w:b w:val="false"/>
          <w:color w:val="1D1D1B"/>
          <w:sz w:val="24"/>
          <w:szCs w:val="24"/>
        </w:rPr>
        <w:t>Career Manager</w:t>
      </w:r>
    </w:p>
    <w:p>
      <w:pPr>
        <w:pStyle w:val="Heading3"/>
        <w:ind w:hanging="1480" w:start="3600" w:end="2305"/>
        <w:rPr/>
      </w:pPr>
      <w:r>
        <w:rPr>
          <w:color w:val="1D1D1B"/>
          <w:sz w:val="24"/>
          <w:szCs w:val="24"/>
        </w:rPr>
        <w:t xml:space="preserve">DMICP – </w:t>
        <w:tab/>
      </w:r>
      <w:r>
        <w:rPr>
          <w:b w:val="false"/>
          <w:color w:val="1D1D1B"/>
          <w:sz w:val="24"/>
          <w:szCs w:val="24"/>
        </w:rPr>
        <w:t>Defence Medical Information Capability Programme (System for medical records)</w:t>
      </w:r>
    </w:p>
    <w:p>
      <w:pPr>
        <w:pStyle w:val="Heading3"/>
        <w:ind w:end="2305"/>
        <w:rPr/>
      </w:pPr>
      <w:r>
        <w:rPr>
          <w:color w:val="1D1D1B"/>
          <w:sz w:val="24"/>
          <w:szCs w:val="24"/>
        </w:rPr>
        <w:t xml:space="preserve">ERB – </w:t>
        <w:tab/>
        <w:tab/>
      </w:r>
      <w:r>
        <w:rPr>
          <w:b w:val="false"/>
          <w:color w:val="1D1D1B"/>
          <w:sz w:val="24"/>
          <w:szCs w:val="24"/>
        </w:rPr>
        <w:t>Employment Review Board</w:t>
      </w:r>
    </w:p>
    <w:p>
      <w:pPr>
        <w:pStyle w:val="Heading3"/>
        <w:ind w:end="2305"/>
        <w:rPr/>
      </w:pPr>
      <w:r>
        <w:rPr>
          <w:color w:val="1D1D1B"/>
          <w:sz w:val="24"/>
          <w:szCs w:val="24"/>
        </w:rPr>
        <w:t xml:space="preserve">DERB – </w:t>
        <w:tab/>
      </w:r>
      <w:r>
        <w:rPr>
          <w:b w:val="false"/>
          <w:color w:val="1D1D1B"/>
          <w:sz w:val="24"/>
          <w:szCs w:val="24"/>
        </w:rPr>
        <w:t>Discharge Employment Review Board</w:t>
      </w:r>
    </w:p>
    <w:p>
      <w:pPr>
        <w:pStyle w:val="Heading3"/>
        <w:ind w:end="2305"/>
        <w:rPr/>
      </w:pPr>
      <w:r>
        <w:rPr>
          <w:color w:val="1D1D1B"/>
          <w:sz w:val="24"/>
          <w:szCs w:val="24"/>
        </w:rPr>
        <w:t xml:space="preserve">PMB – </w:t>
        <w:tab/>
      </w:r>
      <w:r>
        <w:rPr>
          <w:b w:val="false"/>
          <w:color w:val="1D1D1B"/>
          <w:sz w:val="24"/>
          <w:szCs w:val="24"/>
        </w:rPr>
        <w:t>Permanent Medical Board (RAFMB)</w:t>
      </w:r>
    </w:p>
    <w:p>
      <w:pPr>
        <w:pStyle w:val="Heading3"/>
        <w:ind w:hanging="1480" w:start="3600" w:end="2305"/>
        <w:rPr/>
      </w:pPr>
      <w:r>
        <w:rPr>
          <w:color w:val="1D1D1B"/>
          <w:sz w:val="24"/>
          <w:szCs w:val="24"/>
        </w:rPr>
        <w:t>IMB –</w:t>
      </w:r>
      <w:r>
        <w:rPr>
          <w:b w:val="false"/>
          <w:color w:val="1D1D1B"/>
          <w:sz w:val="24"/>
          <w:szCs w:val="24"/>
        </w:rPr>
        <w:t xml:space="preserve"> </w:t>
        <w:tab/>
        <w:t>Informal Medical Board (Unit level award/review of TJMES)</w:t>
      </w:r>
    </w:p>
    <w:p>
      <w:pPr>
        <w:pStyle w:val="Heading3"/>
        <w:ind w:end="2305"/>
        <w:rPr/>
      </w:pPr>
      <w:r>
        <w:rPr>
          <w:color w:val="1D1D1B"/>
          <w:sz w:val="24"/>
          <w:szCs w:val="24"/>
        </w:rPr>
        <w:t>TCoS –</w:t>
      </w:r>
      <w:r>
        <w:rPr>
          <w:b w:val="false"/>
          <w:color w:val="1D1D1B"/>
          <w:sz w:val="24"/>
          <w:szCs w:val="24"/>
        </w:rPr>
        <w:t xml:space="preserve"> </w:t>
        <w:tab/>
        <w:t>Terms &amp; Conditions of Service</w:t>
      </w:r>
    </w:p>
    <w:p>
      <w:pPr>
        <w:pStyle w:val="Heading3"/>
        <w:ind w:end="2305"/>
        <w:rPr/>
      </w:pPr>
      <w:r>
        <w:rPr>
          <w:color w:val="1D1D1B"/>
          <w:sz w:val="24"/>
          <w:szCs w:val="24"/>
        </w:rPr>
        <w:t>ROMD –</w:t>
      </w:r>
      <w:r>
        <w:rPr>
          <w:b w:val="false"/>
          <w:color w:val="1D1D1B"/>
          <w:sz w:val="24"/>
          <w:szCs w:val="24"/>
        </w:rPr>
        <w:t xml:space="preserve"> </w:t>
        <w:tab/>
        <w:t>Region Occupational Medicine Department</w:t>
      </w:r>
    </w:p>
    <w:p>
      <w:pPr>
        <w:pStyle w:val="Heading3"/>
        <w:ind w:end="2305"/>
        <w:rPr/>
      </w:pPr>
      <w:r>
        <w:rPr>
          <w:color w:val="1D1D1B"/>
          <w:sz w:val="24"/>
          <w:szCs w:val="24"/>
        </w:rPr>
        <w:t>PRU –</w:t>
      </w:r>
      <w:r>
        <w:rPr>
          <w:b w:val="false"/>
          <w:color w:val="1D1D1B"/>
          <w:sz w:val="24"/>
          <w:szCs w:val="24"/>
        </w:rPr>
        <w:t xml:space="preserve"> </w:t>
        <w:tab/>
        <w:tab/>
        <w:t>Personnel Recovery Unit</w:t>
      </w:r>
    </w:p>
    <w:p>
      <w:pPr>
        <w:pStyle w:val="Heading3"/>
        <w:ind w:end="2305"/>
        <w:rPr/>
      </w:pPr>
      <w:r>
        <w:rPr>
          <w:color w:val="1D1D1B"/>
          <w:sz w:val="24"/>
          <w:szCs w:val="24"/>
        </w:rPr>
        <w:t>PT</w:t>
      </w:r>
      <w:r>
        <w:rPr>
          <w:b w:val="false"/>
          <w:color w:val="1D1D1B"/>
          <w:sz w:val="24"/>
          <w:szCs w:val="24"/>
        </w:rPr>
        <w:t xml:space="preserve"> – </w:t>
        <w:tab/>
        <w:tab/>
        <w:t xml:space="preserve">Preferential Treatment </w:t>
      </w:r>
    </w:p>
    <w:p>
      <w:pPr>
        <w:pStyle w:val="Heading3"/>
        <w:ind w:end="2305"/>
        <w:rPr/>
      </w:pPr>
      <w:r>
        <w:rPr>
          <w:color w:val="1D1D1B"/>
          <w:sz w:val="24"/>
          <w:szCs w:val="24"/>
        </w:rPr>
        <w:t>MRA</w:t>
      </w:r>
      <w:r>
        <w:rPr>
          <w:b w:val="false"/>
          <w:color w:val="1D1D1B"/>
          <w:sz w:val="24"/>
          <w:szCs w:val="24"/>
        </w:rPr>
        <w:t xml:space="preserve"> – </w:t>
        <w:tab/>
        <w:t>Medical Risk Assessment</w:t>
      </w:r>
    </w:p>
    <w:p>
      <w:pPr>
        <w:pStyle w:val="Heading3"/>
        <w:ind w:end="2305"/>
        <w:rPr/>
      </w:pPr>
      <w:r>
        <w:rPr>
          <w:color w:val="1D1D1B"/>
          <w:sz w:val="24"/>
          <w:szCs w:val="24"/>
        </w:rPr>
        <w:t xml:space="preserve">MFD </w:t>
      </w:r>
      <w:r>
        <w:rPr>
          <w:b w:val="false"/>
          <w:color w:val="1D1D1B"/>
          <w:sz w:val="24"/>
          <w:szCs w:val="24"/>
        </w:rPr>
        <w:t xml:space="preserve">– </w:t>
        <w:tab/>
        <w:t>Medically Fully Deployable</w:t>
      </w:r>
    </w:p>
    <w:p>
      <w:pPr>
        <w:pStyle w:val="Heading3"/>
        <w:ind w:end="2305"/>
        <w:rPr/>
      </w:pPr>
      <w:r>
        <w:rPr>
          <w:color w:val="1D1D1B"/>
          <w:sz w:val="24"/>
          <w:szCs w:val="24"/>
        </w:rPr>
        <w:t xml:space="preserve">MLD </w:t>
      </w:r>
      <w:r>
        <w:rPr>
          <w:b w:val="false"/>
          <w:color w:val="1D1D1B"/>
          <w:sz w:val="24"/>
          <w:szCs w:val="24"/>
        </w:rPr>
        <w:t xml:space="preserve">– </w:t>
        <w:tab/>
        <w:t>Medically Limited Deployability</w:t>
      </w:r>
    </w:p>
    <w:p>
      <w:pPr>
        <w:pStyle w:val="Heading3"/>
        <w:ind w:end="2305"/>
        <w:rPr/>
      </w:pPr>
      <w:r>
        <w:rPr>
          <w:color w:val="1D1D1B"/>
          <w:sz w:val="24"/>
          <w:szCs w:val="24"/>
        </w:rPr>
        <w:t xml:space="preserve">MND </w:t>
      </w:r>
      <w:r>
        <w:rPr>
          <w:b w:val="false"/>
          <w:color w:val="1D1D1B"/>
          <w:sz w:val="24"/>
          <w:szCs w:val="24"/>
        </w:rPr>
        <w:t xml:space="preserve">– </w:t>
        <w:tab/>
        <w:t>Medically Not Deployable</w:t>
      </w:r>
    </w:p>
    <w:p>
      <w:pPr>
        <w:pStyle w:val="Heading3"/>
        <w:ind w:end="2305"/>
        <w:rPr/>
      </w:pPr>
      <w:r>
        <w:rPr>
          <w:color w:val="1D1D1B"/>
          <w:sz w:val="24"/>
          <w:szCs w:val="24"/>
        </w:rPr>
        <w:t>A L M E</w:t>
      </w:r>
      <w:r>
        <w:rPr>
          <w:b w:val="false"/>
          <w:color w:val="1D1D1B"/>
          <w:sz w:val="24"/>
          <w:szCs w:val="24"/>
        </w:rPr>
        <w:t xml:space="preserve"> – </w:t>
        <w:tab/>
      </w:r>
      <w:r>
        <w:rPr>
          <w:i/>
          <w:color w:val="1D1D1B"/>
          <w:sz w:val="24"/>
          <w:szCs w:val="24"/>
        </w:rPr>
        <w:t>Air</w:t>
      </w:r>
      <w:r>
        <w:rPr>
          <w:b w:val="false"/>
          <w:color w:val="1D1D1B"/>
          <w:sz w:val="24"/>
          <w:szCs w:val="24"/>
        </w:rPr>
        <w:t xml:space="preserve"> - Employment/passenger in the air</w:t>
      </w:r>
    </w:p>
    <w:p>
      <w:pPr>
        <w:pStyle w:val="Heading3"/>
        <w:ind w:start="3600" w:end="2305"/>
        <w:rPr/>
      </w:pPr>
      <w:r>
        <w:rPr>
          <w:i/>
          <w:color w:val="1D1D1B"/>
          <w:sz w:val="24"/>
          <w:szCs w:val="24"/>
        </w:rPr>
        <w:t>Land</w:t>
      </w:r>
      <w:r>
        <w:rPr>
          <w:b w:val="false"/>
          <w:color w:val="1D1D1B"/>
          <w:sz w:val="24"/>
          <w:szCs w:val="24"/>
        </w:rPr>
        <w:t xml:space="preserve"> – Ability on branch/trade duties and wider general service duties.</w:t>
      </w:r>
    </w:p>
    <w:p>
      <w:pPr>
        <w:pStyle w:val="Heading3"/>
        <w:ind w:firstLine="40" w:start="3560" w:end="2305"/>
        <w:rPr/>
      </w:pPr>
      <w:r>
        <w:rPr>
          <w:i/>
          <w:color w:val="1D1D1B"/>
          <w:sz w:val="24"/>
          <w:szCs w:val="24"/>
        </w:rPr>
        <w:t>Maritime</w:t>
      </w:r>
      <w:r>
        <w:rPr>
          <w:b w:val="false"/>
          <w:color w:val="1D1D1B"/>
          <w:sz w:val="24"/>
          <w:szCs w:val="24"/>
        </w:rPr>
        <w:t xml:space="preserve"> – Most RAF personnel graded M-4 (unless specific medical reason for otherwise). Other gradings usually used when in maritime role.</w:t>
      </w:r>
    </w:p>
    <w:p>
      <w:pPr>
        <w:pStyle w:val="Heading3"/>
        <w:ind w:firstLine="40" w:start="3560" w:end="2305"/>
        <w:rPr/>
      </w:pPr>
      <w:r>
        <w:rPr>
          <w:i/>
          <w:color w:val="1D1D1B"/>
          <w:sz w:val="24"/>
          <w:szCs w:val="24"/>
        </w:rPr>
        <w:t>Environment</w:t>
      </w:r>
      <w:r>
        <w:rPr>
          <w:b w:val="false"/>
          <w:color w:val="1D1D1B"/>
          <w:sz w:val="24"/>
          <w:szCs w:val="24"/>
        </w:rPr>
        <w:t xml:space="preserve"> -Describes the degree of medical support an individual requires on deployment and any environmental restrictions required.</w:t>
      </w:r>
    </w:p>
    <w:p>
      <w:pPr>
        <w:pStyle w:val="Heading3"/>
        <w:ind w:firstLine="40" w:start="3560" w:end="2305"/>
        <w:rPr>
          <w:b w:val="false"/>
          <w:color w:val="1D1D1B"/>
          <w:sz w:val="24"/>
          <w:szCs w:val="24"/>
        </w:rPr>
      </w:pPr>
      <w:r>
        <w:rPr>
          <w:b w:val="false"/>
          <w:color w:val="1D1D1B"/>
          <w:sz w:val="24"/>
          <w:szCs w:val="24"/>
        </w:rPr>
      </w:r>
    </w:p>
    <w:p>
      <w:pPr>
        <w:pStyle w:val="Heading3"/>
        <w:ind w:end="2305"/>
        <w:rPr>
          <w:b w:val="false"/>
          <w:color w:val="1D1D1B"/>
          <w:sz w:val="24"/>
          <w:szCs w:val="24"/>
        </w:rPr>
      </w:pPr>
      <w:r>
        <w:rPr>
          <w:color w:val="1D1D1B"/>
          <w:sz w:val="24"/>
          <w:szCs w:val="24"/>
        </w:rPr>
        <w:t>DPA 2018</w:t>
      </w:r>
      <w:r>
        <w:rPr>
          <w:b w:val="false"/>
          <w:color w:val="1D1D1B"/>
          <w:sz w:val="24"/>
          <w:szCs w:val="24"/>
        </w:rPr>
        <w:t xml:space="preserve"> </w:t>
      </w:r>
      <w:r>
        <w:rPr>
          <w:color w:val="1D1D1B"/>
          <w:sz w:val="24"/>
          <w:szCs w:val="24"/>
        </w:rPr>
        <w:t xml:space="preserve">– </w:t>
      </w:r>
      <w:r>
        <w:rPr>
          <w:b w:val="false"/>
          <w:color w:val="1D1D1B"/>
          <w:sz w:val="24"/>
          <w:szCs w:val="24"/>
        </w:rPr>
        <w:t>Data Protection Act 2018 – enacts the GDPR into UK law.</w:t>
      </w:r>
    </w:p>
    <w:p>
      <w:pPr>
        <w:pStyle w:val="Heading3"/>
        <w:ind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r>
    </w:p>
    <w:p>
      <w:pPr>
        <w:pStyle w:val="Heading3"/>
        <w:ind w:firstLine="40" w:start="7880" w:end="2305"/>
        <w:rPr>
          <w:b w:val="false"/>
          <w:color w:val="1D1D1B"/>
          <w:sz w:val="24"/>
          <w:szCs w:val="24"/>
        </w:rPr>
      </w:pPr>
      <w:r>
        <w:rPr>
          <w:b w:val="false"/>
          <w:color w:val="1D1D1B"/>
          <w:sz w:val="24"/>
          <w:szCs w:val="24"/>
        </w:rPr>
        <w:tab/>
      </w:r>
    </w:p>
    <w:p>
      <w:pPr>
        <w:pStyle w:val="Heading3"/>
        <w:ind w:start="7920" w:end="2305"/>
        <w:rPr>
          <w:b w:val="false"/>
          <w:color w:val="1D1D1B"/>
          <w:sz w:val="16"/>
          <w:szCs w:val="16"/>
        </w:rPr>
      </w:pPr>
      <w:r>
        <w:rPr>
          <w:b w:val="false"/>
          <w:color w:val="1D1D1B"/>
          <w:sz w:val="16"/>
          <w:szCs w:val="16"/>
        </w:rPr>
        <w:t>PAGE 24</w:t>
      </w:r>
    </w:p>
    <w:p>
      <w:pPr>
        <w:pStyle w:val="Heading3"/>
        <w:ind w:start="0" w:end="2305"/>
        <w:rPr>
          <w:b w:val="false"/>
          <w:color w:val="1D1D1B"/>
          <w:sz w:val="24"/>
          <w:szCs w:val="24"/>
        </w:rPr>
      </w:pPr>
      <w:r>
        <w:rPr>
          <w:b w:val="false"/>
          <w:color w:val="1D1D1B"/>
          <w:sz w:val="24"/>
          <w:szCs w:val="24"/>
        </w:rPr>
      </w:r>
    </w:p>
    <w:p>
      <w:pPr>
        <w:pStyle w:val="Heading3"/>
        <w:ind w:end="2305"/>
        <w:rPr>
          <w:color w:val="1D1D1B"/>
          <w:sz w:val="24"/>
          <w:szCs w:val="24"/>
        </w:rPr>
      </w:pPr>
      <w:r>
        <w:rPr>
          <w:color w:val="1D1D1B"/>
          <w:sz w:val="24"/>
          <w:szCs w:val="24"/>
        </w:rPr>
      </w:r>
    </w:p>
    <w:p>
      <w:pPr>
        <w:pStyle w:val="Heading3"/>
        <w:ind w:end="1114"/>
        <w:rPr>
          <w:color w:val="1D1D1B"/>
          <w:sz w:val="24"/>
          <w:szCs w:val="24"/>
        </w:rPr>
      </w:pPr>
      <w:r>
        <w:rPr>
          <w:color w:val="1D1D1B"/>
          <w:sz w:val="24"/>
          <w:szCs w:val="24"/>
        </w:rPr>
      </w:r>
    </w:p>
    <w:p>
      <w:pPr>
        <w:pStyle w:val="Heading3"/>
        <w:ind w:start="0" w:end="1114"/>
        <w:rPr>
          <w:color w:val="1D1D1B"/>
          <w:sz w:val="24"/>
          <w:szCs w:val="24"/>
        </w:rPr>
      </w:pPr>
      <w:r>
        <w:rPr>
          <w:color w:val="1D1D1B"/>
          <w:sz w:val="24"/>
          <w:szCs w:val="24"/>
        </w:rPr>
      </w:r>
    </w:p>
    <w:p>
      <w:pPr>
        <w:pStyle w:val="Heading3"/>
        <w:ind w:start="0" w:end="1114"/>
        <w:rPr>
          <w:color w:val="1D1D1B"/>
          <w:sz w:val="24"/>
          <w:szCs w:val="24"/>
        </w:rPr>
      </w:pPr>
      <w:r>
        <w:rPr>
          <w:color w:val="1D1D1B"/>
          <w:sz w:val="24"/>
          <w:szCs w:val="24"/>
        </w:rPr>
      </w:r>
    </w:p>
    <w:p>
      <w:pPr>
        <w:pStyle w:val="Heading3"/>
        <w:ind w:start="0" w:end="1114"/>
        <w:rPr>
          <w:color w:val="1D1D1B"/>
          <w:sz w:val="24"/>
          <w:szCs w:val="24"/>
        </w:rPr>
      </w:pPr>
      <w:r>
        <w:rPr>
          <w:color w:val="1D1D1B"/>
          <w:sz w:val="24"/>
          <w:szCs w:val="24"/>
        </w:rPr>
      </w:r>
    </w:p>
    <w:p>
      <w:pPr>
        <w:pStyle w:val="Heading3"/>
        <w:ind w:end="1114"/>
        <w:rPr>
          <w:color w:val="1D1D1B"/>
          <w:sz w:val="24"/>
          <w:szCs w:val="24"/>
        </w:rPr>
      </w:pPr>
      <w:r>
        <w:rPr>
          <w:color w:val="1D1D1B"/>
          <w:sz w:val="24"/>
          <w:szCs w:val="24"/>
        </w:rPr>
        <w:t>Final</w:t>
      </w:r>
      <w:r>
        <w:rPr>
          <w:color w:val="1D1D1B"/>
          <w:spacing w:val="-7"/>
          <w:sz w:val="24"/>
          <w:szCs w:val="24"/>
        </w:rPr>
        <w:t xml:space="preserve"> </w:t>
      </w:r>
      <w:r>
        <w:rPr>
          <w:color w:val="1D1D1B"/>
          <w:sz w:val="24"/>
          <w:szCs w:val="24"/>
        </w:rPr>
        <w:t>Note</w:t>
      </w:r>
    </w:p>
    <w:p>
      <w:pPr>
        <w:pStyle w:val="Heading3"/>
        <w:ind w:end="1114"/>
        <w:rPr>
          <w:b w:val="false"/>
          <w:bCs w:val="false"/>
          <w:color w:val="1D1D1B"/>
          <w:sz w:val="24"/>
          <w:szCs w:val="24"/>
        </w:rPr>
      </w:pPr>
      <w:r>
        <w:rPr>
          <w:b w:val="false"/>
          <w:bCs w:val="false"/>
          <w:color w:val="1D1D1B"/>
          <w:sz w:val="24"/>
          <w:szCs w:val="24"/>
        </w:rPr>
      </w:r>
    </w:p>
    <w:p>
      <w:pPr>
        <w:pStyle w:val="BodyText"/>
        <w:spacing w:lineRule="auto" w:line="257" w:before="20" w:after="0"/>
        <w:ind w:end="1114"/>
        <w:rPr>
          <w:color w:val="1D1D1B"/>
          <w:sz w:val="24"/>
          <w:szCs w:val="24"/>
        </w:rPr>
      </w:pPr>
      <w:r>
        <w:rPr>
          <w:color w:val="1D1D1B"/>
          <w:spacing w:val="-3"/>
          <w:sz w:val="24"/>
          <w:szCs w:val="24"/>
        </w:rPr>
        <w:t xml:space="preserve">We </w:t>
      </w:r>
      <w:r>
        <w:rPr>
          <w:color w:val="1D1D1B"/>
          <w:sz w:val="24"/>
          <w:szCs w:val="24"/>
        </w:rPr>
        <w:t xml:space="preserve">hope that this information is helpful and relevant. </w:t>
      </w:r>
    </w:p>
    <w:p>
      <w:pPr>
        <w:pStyle w:val="BodyText"/>
        <w:spacing w:lineRule="auto" w:line="257" w:before="20" w:after="0"/>
        <w:ind w:end="1114"/>
        <w:rPr>
          <w:color w:val="1D1D1B"/>
          <w:sz w:val="24"/>
          <w:szCs w:val="24"/>
        </w:rPr>
      </w:pPr>
      <w:r>
        <w:rPr>
          <w:color w:val="1D1D1B"/>
          <w:sz w:val="24"/>
          <w:szCs w:val="24"/>
        </w:rPr>
      </w:r>
    </w:p>
    <w:p>
      <w:pPr>
        <w:pStyle w:val="BodyText"/>
        <w:spacing w:lineRule="auto" w:line="257" w:before="20" w:after="0"/>
        <w:ind w:end="1114"/>
        <w:rPr>
          <w:sz w:val="24"/>
          <w:szCs w:val="24"/>
        </w:rPr>
      </w:pPr>
      <w:r>
        <w:rPr>
          <w:color w:val="1D1D1B"/>
          <w:sz w:val="24"/>
          <w:szCs w:val="24"/>
        </w:rPr>
        <w:t>Hopefully, you will understand things are often urgent when we request them. When we do make contact, it is usually in response to a question from the Manning Executive. This in turn means that there are career implications being discussed about the individual concerned. No one likes to be kept waiting any more than they need to be, when waiting for a decision on their career to be made.</w:t>
      </w:r>
    </w:p>
    <w:p>
      <w:pPr>
        <w:pStyle w:val="Normal"/>
        <w:spacing w:before="12" w:after="0"/>
        <w:ind w:end="1114"/>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BodyText"/>
        <w:spacing w:lineRule="auto" w:line="257"/>
        <w:ind w:end="1114"/>
        <w:rPr>
          <w:color w:val="1D1D1B"/>
          <w:sz w:val="24"/>
          <w:szCs w:val="24"/>
        </w:rPr>
      </w:pPr>
      <w:r>
        <w:rPr>
          <w:color w:val="1D1D1B"/>
          <w:sz w:val="24"/>
          <w:szCs w:val="24"/>
        </w:rPr>
        <w:t xml:space="preserve">CMMC would appreciate feedback on this document, please email the Group Mailbox with your suggestions and ideas for items that can be included or updated to maintain a relevant guide.  </w:t>
      </w:r>
    </w:p>
    <w:p>
      <w:pPr>
        <w:pStyle w:val="Heading3"/>
        <w:spacing w:lineRule="auto" w:line="257"/>
        <w:ind w:end="1114"/>
        <w:jc w:val="end"/>
        <w:rPr>
          <w:rFonts w:ascii="Myriad Pro;Segoe UI" w:hAnsi="Myriad Pro;Segoe UI"/>
          <w:b w:val="false"/>
          <w:color w:val="1D1D1B"/>
          <w:spacing w:val="-4"/>
          <w:sz w:val="16"/>
          <w:szCs w:val="24"/>
        </w:rPr>
      </w:pPr>
      <w:r>
        <w:rPr>
          <w:rFonts w:ascii="Myriad Pro;Segoe UI" w:hAnsi="Myriad Pro;Segoe UI"/>
          <w:b w:val="false"/>
          <w:color w:val="1D1D1B"/>
          <w:spacing w:val="-4"/>
          <w:sz w:val="16"/>
          <w:szCs w:val="24"/>
        </w:rPr>
      </w:r>
    </w:p>
    <w:p>
      <w:pPr>
        <w:pStyle w:val="Heading3"/>
        <w:spacing w:lineRule="auto" w:line="257"/>
        <w:ind w:end="1114"/>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1114"/>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BodyText"/>
        <w:spacing w:lineRule="auto" w:line="257"/>
        <w:ind w:end="1114"/>
        <w:rPr>
          <w:sz w:val="24"/>
          <w:szCs w:val="24"/>
        </w:rPr>
      </w:pPr>
      <w:r>
        <w:rPr>
          <w:color w:val="1D1D1B"/>
          <w:spacing w:val="-3"/>
          <w:sz w:val="24"/>
          <w:szCs w:val="24"/>
        </w:rPr>
        <w:t xml:space="preserve">We </w:t>
      </w:r>
      <w:r>
        <w:rPr>
          <w:color w:val="1D1D1B"/>
          <w:sz w:val="24"/>
          <w:szCs w:val="24"/>
        </w:rPr>
        <w:t>look forward to hearing from</w:t>
      </w:r>
      <w:r>
        <w:rPr>
          <w:color w:val="1D1D1B"/>
          <w:spacing w:val="-28"/>
          <w:sz w:val="24"/>
          <w:szCs w:val="24"/>
        </w:rPr>
        <w:t xml:space="preserve"> </w:t>
      </w:r>
      <w:r>
        <w:rPr>
          <w:color w:val="1D1D1B"/>
          <w:sz w:val="24"/>
          <w:szCs w:val="24"/>
        </w:rPr>
        <w:t>you. Thank</w:t>
      </w:r>
      <w:r>
        <w:rPr>
          <w:color w:val="1D1D1B"/>
          <w:spacing w:val="-1"/>
          <w:sz w:val="24"/>
          <w:szCs w:val="24"/>
        </w:rPr>
        <w:t xml:space="preserve"> </w:t>
      </w:r>
      <w:r>
        <w:rPr>
          <w:color w:val="1D1D1B"/>
          <w:spacing w:val="-4"/>
          <w:sz w:val="24"/>
          <w:szCs w:val="24"/>
        </w:rPr>
        <w:t>You.</w:t>
      </w:r>
    </w:p>
    <w:p>
      <w:pPr>
        <w:pStyle w:val="Normal"/>
        <w:spacing w:before="12" w:after="0"/>
        <w:rPr>
          <w:rFonts w:ascii="Myriad Pro Light;Segoe UI Light" w:hAnsi="Myriad Pro Light;Segoe UI Light" w:eastAsia="Myriad Pro Light;Segoe UI Light" w:cs="Myriad Pro Light;Segoe UI Light"/>
          <w:sz w:val="24"/>
          <w:szCs w:val="24"/>
        </w:rPr>
      </w:pPr>
      <w:r>
        <w:rPr>
          <w:rFonts w:eastAsia="Myriad Pro Light;Segoe UI Light" w:cs="Myriad Pro Light;Segoe UI Light" w:ascii="Myriad Pro Light;Segoe UI Light" w:hAnsi="Myriad Pro Light;Segoe UI Light"/>
          <w:sz w:val="24"/>
          <w:szCs w:val="24"/>
        </w:rPr>
      </w:r>
    </w:p>
    <w:p>
      <w:pPr>
        <w:pStyle w:val="Heading3"/>
        <w:spacing w:lineRule="auto" w:line="257"/>
        <w:ind w:end="2110"/>
        <w:jc w:val="end"/>
        <w:rPr>
          <w:rFonts w:ascii="Myriad Pro;Segoe UI" w:hAnsi="Myriad Pro;Segoe UI" w:eastAsia="Myriad Pro Light;Segoe UI Light" w:cs="Myriad Pro Light;Segoe UI Light"/>
          <w:b w:val="false"/>
          <w:color w:val="1D1D1B"/>
          <w:spacing w:val="-4"/>
          <w:sz w:val="16"/>
          <w:szCs w:val="24"/>
        </w:rPr>
      </w:pPr>
      <w:r>
        <w:rPr>
          <w:rFonts w:eastAsia="Myriad Pro Light;Segoe UI Light" w:cs="Myriad Pro Light;Segoe UI Light" w:ascii="Myriad Pro;Segoe UI" w:hAnsi="Myriad Pro;Segoe UI"/>
          <w:b w:val="false"/>
          <w:color w:val="1D1D1B"/>
          <w:spacing w:val="-4"/>
          <w:sz w:val="16"/>
          <w:szCs w:val="24"/>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pStyle w:val="Heading3"/>
        <w:spacing w:lineRule="auto" w:line="257"/>
        <w:ind w:end="2110"/>
        <w:jc w:val="end"/>
        <w:rPr>
          <w:rFonts w:ascii="Myriad Pro;Segoe UI" w:hAnsi="Myriad Pro;Segoe UI"/>
          <w:b w:val="false"/>
          <w:color w:val="1D1D1B"/>
          <w:spacing w:val="-4"/>
          <w:sz w:val="16"/>
        </w:rPr>
      </w:pPr>
      <w:r>
        <w:rPr>
          <w:rFonts w:ascii="Myriad Pro;Segoe UI" w:hAnsi="Myriad Pro;Segoe UI"/>
          <w:b w:val="false"/>
          <w:color w:val="1D1D1B"/>
          <w:spacing w:val="-4"/>
          <w:sz w:val="16"/>
        </w:rPr>
      </w:r>
    </w:p>
    <w:p>
      <w:pPr>
        <w:sectPr>
          <w:headerReference w:type="default" r:id="rId277"/>
          <w:headerReference w:type="first" r:id="rId278"/>
          <w:footerReference w:type="default" r:id="rId279"/>
          <w:footerReference w:type="first" r:id="rId280"/>
          <w:type w:val="nextPage"/>
          <w:pgSz w:w="12750" w:h="17680"/>
          <w:pgMar w:left="301" w:right="987" w:gutter="0" w:header="0" w:top="420" w:footer="693" w:bottom="879"/>
          <w:pgNumType w:fmt="decimal"/>
          <w:formProt w:val="false"/>
          <w:textDirection w:val="lrTb"/>
          <w:docGrid w:type="default" w:linePitch="360" w:charSpace="0"/>
        </w:sectPr>
        <w:pStyle w:val="Heading3"/>
        <w:spacing w:lineRule="auto" w:line="257"/>
        <w:ind w:start="9360" w:end="1114"/>
        <w:rPr>
          <w:rFonts w:ascii="Myriad Pro;Segoe UI" w:hAnsi="Myriad Pro;Segoe UI" w:eastAsia="Myriad Pro;Segoe UI" w:cs="Myriad Pro;Segoe UI"/>
          <w:sz w:val="24"/>
          <w:szCs w:val="24"/>
        </w:rPr>
      </w:pPr>
      <w:r>
        <w:rPr>
          <w:rFonts w:ascii="Myriad Pro;Segoe UI" w:hAnsi="Myriad Pro;Segoe UI"/>
          <w:b w:val="false"/>
          <w:color w:val="1D1D1B"/>
          <w:spacing w:val="-4"/>
          <w:sz w:val="16"/>
        </w:rPr>
        <w:t>PAGE</w:t>
      </w:r>
      <w:r>
        <w:rPr>
          <w:rFonts w:ascii="Myriad Pro;Segoe UI" w:hAnsi="Myriad Pro;Segoe UI"/>
          <w:b w:val="false"/>
          <w:color w:val="1D1D1B"/>
          <w:spacing w:val="2"/>
          <w:sz w:val="16"/>
        </w:rPr>
        <w:t xml:space="preserve"> </w:t>
      </w:r>
      <w:r>
        <w:rPr>
          <w:rFonts w:ascii="Myriad Pro;Segoe UI" w:hAnsi="Myriad Pro;Segoe UI"/>
          <w:b w:val="false"/>
          <w:color w:val="1D1D1B"/>
          <w:sz w:val="16"/>
        </w:rPr>
        <w:t>25</w:t>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tabs>
          <w:tab w:val="clear" w:pos="720"/>
          <w:tab w:val="left" w:pos="1710" w:leader="none"/>
        </w:tabs>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tab/>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jc w:val="center"/>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t xml:space="preserve"> </w:t>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18"/>
          <w:szCs w:val="18"/>
        </w:rPr>
      </w:pPr>
      <w:r>
        <w:rPr>
          <w:rFonts w:eastAsia="Myriad Pro;Segoe UI" w:cs="Myriad Pro;Segoe UI" w:ascii="Myriad Pro;Segoe UI" w:hAnsi="Myriad Pro;Segoe UI"/>
          <w:b/>
          <w:bCs/>
          <w:sz w:val="18"/>
          <w:szCs w:val="18"/>
        </w:rPr>
      </w:r>
    </w:p>
    <w:p>
      <w:pPr>
        <w:pStyle w:val="Normal"/>
        <w:rPr>
          <w:rFonts w:ascii="Myriad Pro;Segoe UI" w:hAnsi="Myriad Pro;Segoe UI" w:eastAsia="Myriad Pro;Segoe UI" w:cs="Myriad Pro;Segoe UI"/>
          <w:b/>
          <w:bCs/>
          <w:sz w:val="18"/>
          <w:szCs w:val="18"/>
        </w:rPr>
      </w:pPr>
      <w:r>
        <w:rPr>
          <w:rFonts w:eastAsia="Myriad Pro;Segoe UI" w:cs="Myriad Pro;Segoe UI" w:ascii="Myriad Pro;Segoe UI" w:hAnsi="Myriad Pro;Segoe UI"/>
          <w:b/>
          <w:bCs/>
          <w:sz w:val="18"/>
          <w:szCs w:val="18"/>
        </w:rPr>
      </w:r>
    </w:p>
    <w:p>
      <w:pPr>
        <w:pStyle w:val="Normal"/>
        <w:rPr>
          <w:rFonts w:ascii="Myriad Pro;Segoe UI" w:hAnsi="Myriad Pro;Segoe UI" w:eastAsia="Myriad Pro;Segoe UI" w:cs="Myriad Pro;Segoe UI"/>
          <w:b/>
          <w:bCs/>
          <w:sz w:val="18"/>
          <w:szCs w:val="18"/>
        </w:rPr>
      </w:pPr>
      <w:r>
        <w:rPr>
          <w:rFonts w:eastAsia="Myriad Pro;Segoe UI" w:cs="Myriad Pro;Segoe UI" w:ascii="Myriad Pro;Segoe UI" w:hAnsi="Myriad Pro;Segoe UI"/>
          <w:b/>
          <w:bCs/>
          <w:sz w:val="18"/>
          <w:szCs w:val="18"/>
        </w:rPr>
      </w:r>
    </w:p>
    <w:p>
      <w:pPr>
        <w:pStyle w:val="Normal"/>
        <w:tabs>
          <w:tab w:val="clear" w:pos="720"/>
          <w:tab w:val="left" w:pos="1697" w:leader="none"/>
        </w:tabs>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p>
      <w:pPr>
        <w:pStyle w:val="Normal"/>
        <w:rPr>
          <w:rFonts w:ascii="Myriad Pro;Segoe UI" w:hAnsi="Myriad Pro;Segoe UI" w:eastAsia="Myriad Pro;Segoe UI" w:cs="Myriad Pro;Segoe UI"/>
          <w:b/>
          <w:bCs/>
          <w:sz w:val="20"/>
          <w:szCs w:val="20"/>
        </w:rPr>
      </w:pPr>
      <w:r>
        <w:rPr>
          <w:rFonts w:eastAsia="Myriad Pro;Segoe UI" w:cs="Myriad Pro;Segoe UI" w:ascii="Myriad Pro;Segoe UI" w:hAnsi="Myriad Pro;Segoe UI"/>
          <w:b/>
          <w:bCs/>
          <w:sz w:val="20"/>
          <w:szCs w:val="20"/>
        </w:rPr>
      </w:r>
    </w:p>
    <w:sectPr>
      <w:headerReference w:type="default" r:id="rId281"/>
      <w:headerReference w:type="first" r:id="rId282"/>
      <w:footerReference w:type="default" r:id="rId283"/>
      <w:footerReference w:type="first" r:id="rId284"/>
      <w:type w:val="nextPage"/>
      <w:pgSz w:w="12750" w:h="17680"/>
      <w:pgMar w:left="301" w:right="987" w:gutter="0" w:header="0" w:top="420" w:footer="0" w:bottom="8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Myriad Pro">
    <w:altName w:val="Segoe UI"/>
    <w:charset w:val="00" w:characterSet="windows-1252"/>
    <w:family w:val="auto"/>
    <w:pitch w:val="variable"/>
  </w:font>
  <w:font w:name="Myriad Pro Semibold">
    <w:altName w:val="Segoe UI"/>
    <w:charset w:val="00" w:characterSet="windows-1252"/>
    <w:family w:val="auto"/>
    <w:pitch w:val="variable"/>
  </w:font>
  <w:font w:name="Myriad Pro Light">
    <w:altName w:val="Segoe UI Light"/>
    <w:charset w:val="00" w:characterSet="windows-1252"/>
    <w:family w:val="auto"/>
    <w:pitch w:val="variable"/>
  </w:font>
  <w:font w:name="Courier New">
    <w:charset w:val="00" w:characterSet="windows-1252"/>
    <w:family w:val="modern"/>
    <w:pitch w:val="default"/>
  </w:font>
  <w:font w:name="Wingdings">
    <w:charset w:val="02"/>
    <w:family w:val="auto"/>
    <w:pitch w:val="variable"/>
  </w:font>
  <w:font w:name="Lucida Grande">
    <w:altName w:val="Arial"/>
    <w:charset w:val="00" w:characterSet="windows-1252"/>
    <w:family w:val="auto"/>
    <w:pitch w:val="variable"/>
  </w:font>
  <w:font w:name="Liberation Sans">
    <w:altName w:val="Arial"/>
    <w:charset w:val="01" w:characterSet="utf-8"/>
    <w:family w:val="swiss"/>
    <w:pitch w:val="variable"/>
  </w:font>
  <w:font w:name="Comic Sans MS">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lang w:val="en-GB" w:eastAsia="en-GB"/>
      </w:rPr>
    </w:pPr>
    <w:r>
      <w:rPr>
        <w:sz w:val="20"/>
        <w:szCs w:val="20"/>
        <w:lang w:val="en-GB" w:eastAsia="en-GB"/>
      </w:rPr>
      <mc:AlternateContent>
        <mc:Choice Requires="wps">
          <w:drawing>
            <wp:anchor behindDoc="1" distT="0" distB="0" distL="114935" distR="114935" simplePos="0" locked="0" layoutInCell="0" allowOverlap="1" relativeHeight="11">
              <wp:simplePos x="0" y="0"/>
              <wp:positionH relativeFrom="page">
                <wp:posOffset>1290955</wp:posOffset>
              </wp:positionH>
              <wp:positionV relativeFrom="page">
                <wp:posOffset>10947400</wp:posOffset>
              </wp:positionV>
              <wp:extent cx="5518785" cy="1270"/>
              <wp:effectExtent l="635" t="6350" r="635" b="6350"/>
              <wp:wrapNone/>
              <wp:docPr id="274" name="Straight Arrow Connector 11"/>
              <a:graphic xmlns:a="http://schemas.openxmlformats.org/drawingml/2006/main">
                <a:graphicData uri="http://schemas.microsoft.com/office/word/2010/wordprocessingShape">
                  <wps:wsp>
                    <wps:cNvCnPr/>
                    <wps:spPr>
                      <a:xfrm>
                        <a:off x="0" y="0"/>
                        <a:ext cx="5519160" cy="1800"/>
                      </a:xfrm>
                      <a:prstGeom prst="straightConnector1">
                        <a:avLst/>
                      </a:prstGeom>
                      <a:ln w="12600">
                        <a:solidFill>
                          <a:srgbClr val="80808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1" stroked="t" o:allowincell="f" style="position:absolute;margin-left:101.65pt;margin-top:18.75pt;width:434.55pt;height:0.1pt;mso-position-horizontal-relative:page;mso-position-vertical-relative:page" type="_x0000_t32">
              <v:stroke color="gray" weight="12600" joinstyle="miter" endcap="flat"/>
              <v:fill o:detectmouseclick="t" on="false"/>
              <w10:wrap type="none"/>
            </v:shape>
          </w:pict>
        </mc:Fallback>
      </mc:AlternateContent>
      <mc:AlternateContent>
        <mc:Choice Requires="wps">
          <w:drawing>
            <wp:anchor behindDoc="1" distT="0" distB="0" distL="114935" distR="114935" simplePos="0" locked="0" layoutInCell="0" allowOverlap="1" relativeHeight="12">
              <wp:simplePos x="0" y="0"/>
              <wp:positionH relativeFrom="page">
                <wp:posOffset>3662680</wp:posOffset>
              </wp:positionH>
              <wp:positionV relativeFrom="page">
                <wp:posOffset>10828655</wp:posOffset>
              </wp:positionV>
              <wp:extent cx="770890" cy="238760"/>
              <wp:effectExtent l="14605" t="14605" r="15240" b="15240"/>
              <wp:wrapNone/>
              <wp:docPr id="275" name="Double Bracket 12"/>
              <a:graphic xmlns:a="http://schemas.openxmlformats.org/drawingml/2006/main">
                <a:graphicData uri="http://schemas.microsoft.com/office/word/2010/wordprocessingShape">
                  <wps:wsp>
                    <wps:cNvSpPr/>
                    <wps:spPr>
                      <a:xfrm>
                        <a:off x="0" y="0"/>
                        <a:ext cx="770760" cy="238680"/>
                      </a:xfrm>
                      <a:prstGeom prst="bracketPair">
                        <a:avLst>
                          <a:gd name="adj" fmla="val 17129"/>
                        </a:avLst>
                      </a:prstGeom>
                      <a:solidFill>
                        <a:srgbClr val="ffffff"/>
                      </a:solidFill>
                      <a:ln w="28440">
                        <a:solidFill>
                          <a:srgbClr val="808080"/>
                        </a:solidFill>
                        <a:miter/>
                      </a:ln>
                    </wps:spPr>
                    <wps:style>
                      <a:lnRef idx="0"/>
                      <a:fillRef idx="0"/>
                      <a:effectRef idx="0"/>
                      <a:fontRef idx="minor"/>
                    </wps:style>
                    <wps:txbx>
                      <w:txbxContent>
                        <w:p>
                          <w:pPr>
                            <w:overflowPunct w:val="false"/>
                            <w:bidi w:val="0"/>
                            <w:jc w:val="center"/>
                            <w:rPr/>
                          </w:pPr>
                          <w:r>
                            <w:rPr>
                              <w:kern w:val="2"/>
                              <w:sz w:val="22"/>
                              <w:szCs w:val="22"/>
                              <w:rFonts w:ascii="Calibri" w:hAnsi="Calibri" w:eastAsia="Calibri" w:cs="Times New Roman"/>
                              <w:color w:val="auto"/>
                              <w:lang w:val="en-GB" w:bidi="ar-SA"/>
                            </w:rPr>
                            <w:t>2</w:t>
                          </w:r>
                        </w:p>
                      </w:txbxContent>
                    </wps:txbx>
                    <wps:bodyPr tIns="0" bIns="0" anchor="t">
                      <a:noAutofit/>
                    </wps:bodyPr>
                  </wps:wsp>
                </a:graphicData>
              </a:graphic>
            </wp:anchor>
          </w:drawing>
        </mc:Choice>
        <mc:Fallback>
          <w:pict>
            <v:shapetype id="_x0000_t185" coordsize="21600,21600" o:spt="185" adj="3600" path="m0@0qy@6@7l@1,qx@8@6l21600@2qy@9@10l@0,21600qx@7@9xnsem@0,21600qx@7@9l0@0qy@6@7m@1,qx@8@6l21600@2qy@9@10nfe">
              <v:stroke joinstyle="miter"/>
              <v:formulas>
                <v:f eqn="val #0"/>
                <v:f eqn="sum width 0 @0"/>
                <v:f eqn="sum height 0 @0"/>
                <v:f eqn="prod @0 2929 10000"/>
                <v:f eqn="sum width 0 @3"/>
                <v:f eqn="sum height 0 @3"/>
                <v:f eqn="sum @0 0 0"/>
                <v:f eqn="sum 0 @0 @0"/>
                <v:f eqn="sum @0 @1 0"/>
                <v:f eqn="sum 0 21600 @0"/>
                <v:f eqn="sum @0 @2 0"/>
              </v:formulas>
              <v:path gradientshapeok="t" o:connecttype="rect" textboxrect="@3,@3,@4,@5"/>
              <v:handles>
                <v:h position="0,@0"/>
              </v:handles>
            </v:shapetype>
            <v:shape id="shape_0" ID="Double Bracket 12" fillcolor="white" stroked="t" o:allowincell="f" style="position:absolute;margin-left:288.4pt;margin-top:852.65pt;width:60.65pt;height:18.75pt;mso-wrap-style:square;v-text-anchor:top;mso-position-horizontal-relative:page;mso-position-vertical-relative:page" type="_x0000_t185">
              <v:textbox>
                <w:txbxContent>
                  <w:p>
                    <w:pPr>
                      <w:overflowPunct w:val="false"/>
                      <w:bidi w:val="0"/>
                      <w:jc w:val="center"/>
                      <w:rPr/>
                    </w:pPr>
                    <w:r>
                      <w:rPr>
                        <w:kern w:val="2"/>
                        <w:sz w:val="22"/>
                        <w:szCs w:val="22"/>
                        <w:rFonts w:ascii="Calibri" w:hAnsi="Calibri" w:eastAsia="Calibri" w:cs="Times New Roman"/>
                        <w:color w:val="auto"/>
                        <w:lang w:val="en-GB" w:bidi="ar-SA"/>
                      </w:rPr>
                      <w:t>2</w:t>
                    </w:r>
                  </w:p>
                </w:txbxContent>
              </v:textbox>
              <v:fill o:detectmouseclick="t" type="solid" color2="black"/>
              <v:stroke color="gray" weight="28440" joinstyle="miter" endcap="flat"/>
              <w10:wrap type="none"/>
            </v:shape>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lang w:val="en-GB" w:eastAsia="en-GB"/>
      </w:rPr>
    </w:pPr>
    <w:r>
      <w:rPr>
        <w:sz w:val="20"/>
        <w:szCs w:val="20"/>
        <w:lang w:val="en-GB" w:eastAsia="en-GB"/>
      </w:rPr>
      <mc:AlternateContent>
        <mc:Choice Requires="wps">
          <w:drawing>
            <wp:anchor behindDoc="1" distT="0" distB="0" distL="114935" distR="114935" simplePos="0" locked="0" layoutInCell="0" allowOverlap="1" relativeHeight="16">
              <wp:simplePos x="0" y="0"/>
              <wp:positionH relativeFrom="page">
                <wp:posOffset>1290955</wp:posOffset>
              </wp:positionH>
              <wp:positionV relativeFrom="page">
                <wp:posOffset>10947400</wp:posOffset>
              </wp:positionV>
              <wp:extent cx="5518785" cy="1270"/>
              <wp:effectExtent l="635" t="6350" r="635" b="6350"/>
              <wp:wrapNone/>
              <wp:docPr id="276" name="Straight Arrow Connector 1"/>
              <a:graphic xmlns:a="http://schemas.openxmlformats.org/drawingml/2006/main">
                <a:graphicData uri="http://schemas.microsoft.com/office/word/2010/wordprocessingShape">
                  <wps:wsp>
                    <wps:cNvCnPr/>
                    <wps:spPr>
                      <a:xfrm>
                        <a:off x="0" y="0"/>
                        <a:ext cx="5519160" cy="1800"/>
                      </a:xfrm>
                      <a:prstGeom prst="straightConnector1">
                        <a:avLst/>
                      </a:prstGeom>
                      <a:ln w="12600">
                        <a:solidFill>
                          <a:srgbClr val="808080"/>
                        </a:solidFill>
                        <a:miter/>
                      </a:ln>
                    </wps:spPr>
                    <wps:bodyPr/>
                  </wps:wsp>
                </a:graphicData>
              </a:graphic>
            </wp:anchor>
          </w:drawing>
        </mc:Choice>
        <mc:Fallback>
          <w:pict>
            <v:shape id="shape_0" ID="Straight Arrow Connector 1" stroked="t" o:allowincell="f" style="position:absolute;margin-left:101.65pt;margin-top:18.75pt;width:434.55pt;height:0.1pt;mso-position-horizontal-relative:page;mso-position-vertical-relative:page" type="_x0000_t32">
              <v:stroke color="gray" weight="12600" joinstyle="miter" endcap="flat"/>
              <v:fill o:detectmouseclick="t" on="false"/>
              <w10:wrap type="none"/>
            </v:shape>
          </w:pict>
        </mc:Fallback>
      </mc:AlternateContent>
      <mc:AlternateContent>
        <mc:Choice Requires="wps">
          <w:drawing>
            <wp:anchor behindDoc="1" distT="0" distB="0" distL="114935" distR="114935" simplePos="0" locked="0" layoutInCell="0" allowOverlap="1" relativeHeight="17">
              <wp:simplePos x="0" y="0"/>
              <wp:positionH relativeFrom="page">
                <wp:posOffset>3662680</wp:posOffset>
              </wp:positionH>
              <wp:positionV relativeFrom="page">
                <wp:posOffset>10828655</wp:posOffset>
              </wp:positionV>
              <wp:extent cx="770890" cy="238760"/>
              <wp:effectExtent l="14605" t="14605" r="15240" b="15240"/>
              <wp:wrapNone/>
              <wp:docPr id="277" name="Double Bracket 1"/>
              <a:graphic xmlns:a="http://schemas.openxmlformats.org/drawingml/2006/main">
                <a:graphicData uri="http://schemas.microsoft.com/office/word/2010/wordprocessingShape">
                  <wps:wsp>
                    <wps:cNvSpPr/>
                    <wps:spPr>
                      <a:xfrm>
                        <a:off x="0" y="0"/>
                        <a:ext cx="770760" cy="238680"/>
                      </a:xfrm>
                      <a:prstGeom prst="bracketPair">
                        <a:avLst>
                          <a:gd name="adj" fmla="val 17129"/>
                        </a:avLst>
                      </a:prstGeom>
                      <a:solidFill>
                        <a:srgbClr val="ffffff"/>
                      </a:solidFill>
                      <a:ln w="28440">
                        <a:solidFill>
                          <a:srgbClr val="808080"/>
                        </a:solidFill>
                        <a:miter/>
                      </a:ln>
                    </wps:spPr>
                    <wps:style>
                      <a:lnRef idx="0"/>
                      <a:fillRef idx="0"/>
                      <a:effectRef idx="0"/>
                      <a:fontRef idx="minor"/>
                    </wps:style>
                    <wps:txbx>
                      <w:txbxContent>
                        <w:p>
                          <w:pPr>
                            <w:overflowPunct w:val="false"/>
                            <w:bidi w:val="0"/>
                            <w:jc w:val="center"/>
                            <w:rPr/>
                          </w:pPr>
                          <w:r>
                            <w:rPr>
                              <w:kern w:val="2"/>
                              <w:sz w:val="22"/>
                              <w:szCs w:val="22"/>
                              <w:rFonts w:ascii="Calibri" w:hAnsi="Calibri" w:eastAsia="Calibri" w:cs="Times New Roman"/>
                              <w:color w:val="auto"/>
                              <w:lang w:val="en-GB" w:bidi="ar-SA"/>
                            </w:rPr>
                            <w:t>2</w:t>
                          </w:r>
                        </w:p>
                      </w:txbxContent>
                    </wps:txbx>
                    <wps:bodyPr tIns="0" bIns="0" anchor="t">
                      <a:noAutofit/>
                    </wps:bodyPr>
                  </wps:wsp>
                </a:graphicData>
              </a:graphic>
            </wp:anchor>
          </w:drawing>
        </mc:Choice>
        <mc:Fallback>
          <w:pict>
            <v:shape id="shape_0" ID="Double Bracket 1" fillcolor="white" stroked="t" o:allowincell="f" style="position:absolute;margin-left:288.4pt;margin-top:852.65pt;width:60.65pt;height:18.75pt;mso-wrap-style:square;v-text-anchor:top;mso-position-horizontal-relative:page;mso-position-vertical-relative:page" type="_x0000_t185">
              <v:textbox>
                <w:txbxContent>
                  <w:p>
                    <w:pPr>
                      <w:overflowPunct w:val="false"/>
                      <w:bidi w:val="0"/>
                      <w:jc w:val="center"/>
                      <w:rPr/>
                    </w:pPr>
                    <w:r>
                      <w:rPr>
                        <w:kern w:val="2"/>
                        <w:sz w:val="22"/>
                        <w:szCs w:val="22"/>
                        <w:rFonts w:ascii="Calibri" w:hAnsi="Calibri" w:eastAsia="Calibri" w:cs="Times New Roman"/>
                        <w:color w:val="auto"/>
                        <w:lang w:val="en-GB" w:bidi="ar-SA"/>
                      </w:rPr>
                      <w:t>2</w:t>
                    </w:r>
                  </w:p>
                </w:txbxContent>
              </v:textbox>
              <v:fill o:detectmouseclick="t" type="solid" color2="black"/>
              <v:stroke color="gray" weight="28440" joinstyle="miter" endcap="flat"/>
              <w10:wrap type="none"/>
            </v:shap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lang w:val="en-GB" w:eastAsia="en-GB"/>
      </w:rPr>
    </w:pPr>
    <w:r>
      <w:rPr>
        <w:sz w:val="20"/>
        <w:szCs w:val="20"/>
        <w:lang w:val="en-GB" w:eastAsia="en-GB"/>
      </w:rPr>
      <mc:AlternateContent>
        <mc:Choice Requires="wps">
          <w:drawing>
            <wp:anchor behindDoc="1" distT="0" distB="0" distL="114935" distR="114935" simplePos="0" locked="0" layoutInCell="0" allowOverlap="1" relativeHeight="18">
              <wp:simplePos x="0" y="0"/>
              <wp:positionH relativeFrom="page">
                <wp:posOffset>1290955</wp:posOffset>
              </wp:positionH>
              <wp:positionV relativeFrom="page">
                <wp:posOffset>10947400</wp:posOffset>
              </wp:positionV>
              <wp:extent cx="5518785" cy="1270"/>
              <wp:effectExtent l="635" t="6350" r="635" b="6350"/>
              <wp:wrapNone/>
              <wp:docPr id="278" name="Straight Arrow Connector 2"/>
              <a:graphic xmlns:a="http://schemas.openxmlformats.org/drawingml/2006/main">
                <a:graphicData uri="http://schemas.microsoft.com/office/word/2010/wordprocessingShape">
                  <wps:wsp>
                    <wps:cNvCnPr/>
                    <wps:spPr>
                      <a:xfrm>
                        <a:off x="0" y="0"/>
                        <a:ext cx="5519160" cy="1800"/>
                      </a:xfrm>
                      <a:prstGeom prst="straightConnector1">
                        <a:avLst/>
                      </a:prstGeom>
                      <a:ln w="12600">
                        <a:solidFill>
                          <a:srgbClr val="808080"/>
                        </a:solidFill>
                        <a:miter/>
                      </a:ln>
                    </wps:spPr>
                    <wps:bodyPr/>
                  </wps:wsp>
                </a:graphicData>
              </a:graphic>
            </wp:anchor>
          </w:drawing>
        </mc:Choice>
        <mc:Fallback>
          <w:pict>
            <v:shape id="shape_0" ID="Straight Arrow Connector 2" stroked="t" o:allowincell="f" style="position:absolute;margin-left:101.65pt;margin-top:18.75pt;width:434.55pt;height:0.1pt;mso-position-horizontal-relative:page;mso-position-vertical-relative:page" type="_x0000_t32">
              <v:stroke color="gray" weight="12600" joinstyle="miter" endcap="flat"/>
              <v:fill o:detectmouseclick="t" on="false"/>
              <w10:wrap type="none"/>
            </v:shape>
          </w:pict>
        </mc:Fallback>
      </mc:AlternateContent>
      <mc:AlternateContent>
        <mc:Choice Requires="wps">
          <w:drawing>
            <wp:anchor behindDoc="1" distT="0" distB="0" distL="114935" distR="114935" simplePos="0" locked="0" layoutInCell="0" allowOverlap="1" relativeHeight="19">
              <wp:simplePos x="0" y="0"/>
              <wp:positionH relativeFrom="page">
                <wp:posOffset>3662680</wp:posOffset>
              </wp:positionH>
              <wp:positionV relativeFrom="page">
                <wp:posOffset>10828655</wp:posOffset>
              </wp:positionV>
              <wp:extent cx="770890" cy="238760"/>
              <wp:effectExtent l="14605" t="14605" r="15240" b="15240"/>
              <wp:wrapNone/>
              <wp:docPr id="279" name="Double Bracket 2"/>
              <a:graphic xmlns:a="http://schemas.openxmlformats.org/drawingml/2006/main">
                <a:graphicData uri="http://schemas.microsoft.com/office/word/2010/wordprocessingShape">
                  <wps:wsp>
                    <wps:cNvSpPr/>
                    <wps:spPr>
                      <a:xfrm>
                        <a:off x="0" y="0"/>
                        <a:ext cx="770760" cy="238680"/>
                      </a:xfrm>
                      <a:prstGeom prst="bracketPair">
                        <a:avLst>
                          <a:gd name="adj" fmla="val 17129"/>
                        </a:avLst>
                      </a:prstGeom>
                      <a:solidFill>
                        <a:srgbClr val="ffffff"/>
                      </a:solidFill>
                      <a:ln w="28440">
                        <a:solidFill>
                          <a:srgbClr val="808080"/>
                        </a:solidFill>
                        <a:miter/>
                      </a:ln>
                    </wps:spPr>
                    <wps:style>
                      <a:lnRef idx="0"/>
                      <a:fillRef idx="0"/>
                      <a:effectRef idx="0"/>
                      <a:fontRef idx="minor"/>
                    </wps:style>
                    <wps:txbx>
                      <w:txbxContent>
                        <w:p>
                          <w:pPr>
                            <w:overflowPunct w:val="false"/>
                            <w:bidi w:val="0"/>
                            <w:jc w:val="center"/>
                            <w:rPr/>
                          </w:pPr>
                          <w:r>
                            <w:rPr>
                              <w:kern w:val="2"/>
                              <w:sz w:val="22"/>
                              <w:szCs w:val="22"/>
                              <w:rFonts w:ascii="Calibri" w:hAnsi="Calibri" w:eastAsia="Calibri" w:cs="Times New Roman"/>
                              <w:color w:val="auto"/>
                              <w:lang w:val="en-GB" w:bidi="ar-SA"/>
                            </w:rPr>
                            <w:t>2</w:t>
                          </w:r>
                        </w:p>
                      </w:txbxContent>
                    </wps:txbx>
                    <wps:bodyPr tIns="0" bIns="0" anchor="t">
                      <a:noAutofit/>
                    </wps:bodyPr>
                  </wps:wsp>
                </a:graphicData>
              </a:graphic>
            </wp:anchor>
          </w:drawing>
        </mc:Choice>
        <mc:Fallback>
          <w:pict>
            <v:shape id="shape_0" ID="Double Bracket 2" fillcolor="white" stroked="t" o:allowincell="f" style="position:absolute;margin-left:288.4pt;margin-top:852.65pt;width:60.65pt;height:18.75pt;mso-wrap-style:square;v-text-anchor:top;mso-position-horizontal-relative:page;mso-position-vertical-relative:page" type="_x0000_t185">
              <v:textbox>
                <w:txbxContent>
                  <w:p>
                    <w:pPr>
                      <w:overflowPunct w:val="false"/>
                      <w:bidi w:val="0"/>
                      <w:jc w:val="center"/>
                      <w:rPr/>
                    </w:pPr>
                    <w:r>
                      <w:rPr>
                        <w:kern w:val="2"/>
                        <w:sz w:val="22"/>
                        <w:szCs w:val="22"/>
                        <w:rFonts w:ascii="Calibri" w:hAnsi="Calibri" w:eastAsia="Calibri" w:cs="Times New Roman"/>
                        <w:color w:val="auto"/>
                        <w:lang w:val="en-GB" w:bidi="ar-SA"/>
                      </w:rPr>
                      <w:t>2</w:t>
                    </w:r>
                  </w:p>
                </w:txbxContent>
              </v:textbox>
              <v:fill o:detectmouseclick="t" type="solid" color2="black"/>
              <v:stroke color="gray" weight="28440" joinstyle="miter" endcap="flat"/>
              <w10:wrap type="none"/>
            </v:shape>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lang w:val="en-GB" w:eastAsia="en-GB"/>
      </w:rPr>
    </w:pPr>
    <w:r>
      <w:rPr>
        <w:sz w:val="20"/>
        <w:szCs w:val="20"/>
        <w:lang w:val="en-GB" w:eastAsia="en-GB"/>
      </w:rPr>
      <mc:AlternateContent>
        <mc:Choice Requires="wps">
          <w:drawing>
            <wp:anchor behindDoc="1" distT="0" distB="0" distL="114935" distR="114935" simplePos="0" locked="0" layoutInCell="0" allowOverlap="1" relativeHeight="20">
              <wp:simplePos x="0" y="0"/>
              <wp:positionH relativeFrom="page">
                <wp:posOffset>1290955</wp:posOffset>
              </wp:positionH>
              <wp:positionV relativeFrom="page">
                <wp:posOffset>10947400</wp:posOffset>
              </wp:positionV>
              <wp:extent cx="5518785" cy="1270"/>
              <wp:effectExtent l="635" t="6350" r="635" b="6350"/>
              <wp:wrapNone/>
              <wp:docPr id="280" name="Straight Arrow Connector 3"/>
              <a:graphic xmlns:a="http://schemas.openxmlformats.org/drawingml/2006/main">
                <a:graphicData uri="http://schemas.microsoft.com/office/word/2010/wordprocessingShape">
                  <wps:wsp>
                    <wps:cNvCnPr/>
                    <wps:spPr>
                      <a:xfrm>
                        <a:off x="0" y="0"/>
                        <a:ext cx="5519160" cy="1800"/>
                      </a:xfrm>
                      <a:prstGeom prst="straightConnector1">
                        <a:avLst/>
                      </a:prstGeom>
                      <a:ln w="12600">
                        <a:solidFill>
                          <a:srgbClr val="808080"/>
                        </a:solidFill>
                        <a:miter/>
                      </a:ln>
                    </wps:spPr>
                    <wps:bodyPr/>
                  </wps:wsp>
                </a:graphicData>
              </a:graphic>
            </wp:anchor>
          </w:drawing>
        </mc:Choice>
        <mc:Fallback>
          <w:pict>
            <v:shape id="shape_0" ID="Straight Arrow Connector 3" stroked="t" o:allowincell="f" style="position:absolute;margin-left:101.65pt;margin-top:18.75pt;width:434.55pt;height:0.1pt;mso-position-horizontal-relative:page;mso-position-vertical-relative:page" type="_x0000_t32">
              <v:stroke color="gray" weight="12600" joinstyle="miter" endcap="flat"/>
              <v:fill o:detectmouseclick="t" on="false"/>
              <w10:wrap type="none"/>
            </v:shape>
          </w:pict>
        </mc:Fallback>
      </mc:AlternateContent>
      <mc:AlternateContent>
        <mc:Choice Requires="wps">
          <w:drawing>
            <wp:anchor behindDoc="1" distT="0" distB="0" distL="114935" distR="114935" simplePos="0" locked="0" layoutInCell="0" allowOverlap="1" relativeHeight="21">
              <wp:simplePos x="0" y="0"/>
              <wp:positionH relativeFrom="page">
                <wp:posOffset>3662680</wp:posOffset>
              </wp:positionH>
              <wp:positionV relativeFrom="page">
                <wp:posOffset>10828655</wp:posOffset>
              </wp:positionV>
              <wp:extent cx="770890" cy="238760"/>
              <wp:effectExtent l="14605" t="14605" r="15240" b="15240"/>
              <wp:wrapNone/>
              <wp:docPr id="281" name="Double Bracket 3"/>
              <a:graphic xmlns:a="http://schemas.openxmlformats.org/drawingml/2006/main">
                <a:graphicData uri="http://schemas.microsoft.com/office/word/2010/wordprocessingShape">
                  <wps:wsp>
                    <wps:cNvSpPr/>
                    <wps:spPr>
                      <a:xfrm>
                        <a:off x="0" y="0"/>
                        <a:ext cx="770760" cy="238680"/>
                      </a:xfrm>
                      <a:prstGeom prst="bracketPair">
                        <a:avLst>
                          <a:gd name="adj" fmla="val 17129"/>
                        </a:avLst>
                      </a:prstGeom>
                      <a:solidFill>
                        <a:srgbClr val="ffffff"/>
                      </a:solidFill>
                      <a:ln w="28440">
                        <a:solidFill>
                          <a:srgbClr val="808080"/>
                        </a:solidFill>
                        <a:miter/>
                      </a:ln>
                    </wps:spPr>
                    <wps:style>
                      <a:lnRef idx="0"/>
                      <a:fillRef idx="0"/>
                      <a:effectRef idx="0"/>
                      <a:fontRef idx="minor"/>
                    </wps:style>
                    <wps:txbx>
                      <w:txbxContent>
                        <w:p>
                          <w:pPr>
                            <w:overflowPunct w:val="false"/>
                            <w:bidi w:val="0"/>
                            <w:jc w:val="center"/>
                            <w:rPr/>
                          </w:pPr>
                          <w:r>
                            <w:rPr>
                              <w:kern w:val="2"/>
                              <w:sz w:val="22"/>
                              <w:szCs w:val="22"/>
                              <w:rFonts w:ascii="Calibri" w:hAnsi="Calibri" w:eastAsia="Calibri" w:cs="Times New Roman"/>
                              <w:color w:val="auto"/>
                              <w:lang w:val="en-GB" w:bidi="ar-SA"/>
                            </w:rPr>
                            <w:t>2</w:t>
                          </w:r>
                        </w:p>
                      </w:txbxContent>
                    </wps:txbx>
                    <wps:bodyPr tIns="0" bIns="0" anchor="t">
                      <a:noAutofit/>
                    </wps:bodyPr>
                  </wps:wsp>
                </a:graphicData>
              </a:graphic>
            </wp:anchor>
          </w:drawing>
        </mc:Choice>
        <mc:Fallback>
          <w:pict>
            <v:shape id="shape_0" ID="Double Bracket 3" fillcolor="white" stroked="t" o:allowincell="f" style="position:absolute;margin-left:288.4pt;margin-top:852.65pt;width:60.65pt;height:18.75pt;mso-wrap-style:square;v-text-anchor:top;mso-position-horizontal-relative:page;mso-position-vertical-relative:page" type="_x0000_t185">
              <v:textbox>
                <w:txbxContent>
                  <w:p>
                    <w:pPr>
                      <w:overflowPunct w:val="false"/>
                      <w:bidi w:val="0"/>
                      <w:jc w:val="center"/>
                      <w:rPr/>
                    </w:pPr>
                    <w:r>
                      <w:rPr>
                        <w:kern w:val="2"/>
                        <w:sz w:val="22"/>
                        <w:szCs w:val="22"/>
                        <w:rFonts w:ascii="Calibri" w:hAnsi="Calibri" w:eastAsia="Calibri" w:cs="Times New Roman"/>
                        <w:color w:val="auto"/>
                        <w:lang w:val="en-GB" w:bidi="ar-SA"/>
                      </w:rPr>
                      <w:t>2</w:t>
                    </w:r>
                  </w:p>
                </w:txbxContent>
              </v:textbox>
              <v:fill o:detectmouseclick="t" type="solid" color2="black"/>
              <v:stroke color="gray" weight="28440" joinstyle="miter" endcap="flat"/>
              <w10:wrap type="none"/>
            </v:shape>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lang w:val="en-GB" w:eastAsia="en-GB"/>
      </w:rPr>
    </w:pPr>
    <w:r>
      <w:rPr>
        <w:sz w:val="20"/>
        <w:szCs w:val="20"/>
        <w:lang w:val="en-GB" w:eastAsia="en-GB"/>
      </w:rPr>
      <mc:AlternateContent>
        <mc:Choice Requires="wps">
          <w:drawing>
            <wp:anchor behindDoc="1" distT="0" distB="0" distL="114935" distR="114935" simplePos="0" locked="0" layoutInCell="0" allowOverlap="1" relativeHeight="25">
              <wp:simplePos x="0" y="0"/>
              <wp:positionH relativeFrom="page">
                <wp:posOffset>1290955</wp:posOffset>
              </wp:positionH>
              <wp:positionV relativeFrom="page">
                <wp:posOffset>10947400</wp:posOffset>
              </wp:positionV>
              <wp:extent cx="5518785" cy="1270"/>
              <wp:effectExtent l="635" t="6350" r="635" b="6350"/>
              <wp:wrapNone/>
              <wp:docPr id="282" name="Straight Arrow Connector 4"/>
              <a:graphic xmlns:a="http://schemas.openxmlformats.org/drawingml/2006/main">
                <a:graphicData uri="http://schemas.microsoft.com/office/word/2010/wordprocessingShape">
                  <wps:wsp>
                    <wps:cNvCnPr/>
                    <wps:spPr>
                      <a:xfrm>
                        <a:off x="0" y="0"/>
                        <a:ext cx="5519160" cy="1800"/>
                      </a:xfrm>
                      <a:prstGeom prst="straightConnector1">
                        <a:avLst/>
                      </a:prstGeom>
                      <a:ln w="12600">
                        <a:solidFill>
                          <a:srgbClr val="808080"/>
                        </a:solidFill>
                        <a:miter/>
                      </a:ln>
                    </wps:spPr>
                    <wps:bodyPr/>
                  </wps:wsp>
                </a:graphicData>
              </a:graphic>
            </wp:anchor>
          </w:drawing>
        </mc:Choice>
        <mc:Fallback>
          <w:pict>
            <v:shape id="shape_0" ID="Straight Arrow Connector 4" stroked="t" o:allowincell="f" style="position:absolute;margin-left:101.65pt;margin-top:18.75pt;width:434.55pt;height:0.1pt;mso-position-horizontal-relative:page;mso-position-vertical-relative:page" type="_x0000_t32">
              <v:stroke color="gray" weight="12600" joinstyle="miter" endcap="flat"/>
              <v:fill o:detectmouseclick="t" on="false"/>
              <w10:wrap type="none"/>
            </v:shape>
          </w:pict>
        </mc:Fallback>
      </mc:AlternateContent>
      <mc:AlternateContent>
        <mc:Choice Requires="wps">
          <w:drawing>
            <wp:anchor behindDoc="1" distT="0" distB="0" distL="114935" distR="114935" simplePos="0" locked="0" layoutInCell="0" allowOverlap="1" relativeHeight="29">
              <wp:simplePos x="0" y="0"/>
              <wp:positionH relativeFrom="page">
                <wp:posOffset>3662680</wp:posOffset>
              </wp:positionH>
              <wp:positionV relativeFrom="page">
                <wp:posOffset>10828655</wp:posOffset>
              </wp:positionV>
              <wp:extent cx="770890" cy="238760"/>
              <wp:effectExtent l="14605" t="14605" r="15240" b="15240"/>
              <wp:wrapNone/>
              <wp:docPr id="283" name="Double Bracket 4"/>
              <a:graphic xmlns:a="http://schemas.openxmlformats.org/drawingml/2006/main">
                <a:graphicData uri="http://schemas.microsoft.com/office/word/2010/wordprocessingShape">
                  <wps:wsp>
                    <wps:cNvSpPr/>
                    <wps:spPr>
                      <a:xfrm>
                        <a:off x="0" y="0"/>
                        <a:ext cx="770760" cy="238680"/>
                      </a:xfrm>
                      <a:prstGeom prst="bracketPair">
                        <a:avLst>
                          <a:gd name="adj" fmla="val 17129"/>
                        </a:avLst>
                      </a:prstGeom>
                      <a:solidFill>
                        <a:srgbClr val="ffffff"/>
                      </a:solidFill>
                      <a:ln w="28440">
                        <a:solidFill>
                          <a:srgbClr val="808080"/>
                        </a:solidFill>
                        <a:miter/>
                      </a:ln>
                    </wps:spPr>
                    <wps:style>
                      <a:lnRef idx="0"/>
                      <a:fillRef idx="0"/>
                      <a:effectRef idx="0"/>
                      <a:fontRef idx="minor"/>
                    </wps:style>
                    <wps:txbx>
                      <w:txbxContent>
                        <w:p>
                          <w:pPr>
                            <w:overflowPunct w:val="false"/>
                            <w:bidi w:val="0"/>
                            <w:jc w:val="center"/>
                            <w:rPr/>
                          </w:pPr>
                          <w:r>
                            <w:rPr>
                              <w:kern w:val="2"/>
                              <w:sz w:val="22"/>
                              <w:szCs w:val="22"/>
                              <w:rFonts w:ascii="Calibri" w:hAnsi="Calibri" w:eastAsia="Calibri" w:cs="Times New Roman"/>
                              <w:color w:val="auto"/>
                              <w:lang w:val="en-GB" w:bidi="ar-SA"/>
                            </w:rPr>
                            <w:t>2</w:t>
                          </w:r>
                        </w:p>
                      </w:txbxContent>
                    </wps:txbx>
                    <wps:bodyPr tIns="0" bIns="0" anchor="t">
                      <a:noAutofit/>
                    </wps:bodyPr>
                  </wps:wsp>
                </a:graphicData>
              </a:graphic>
            </wp:anchor>
          </w:drawing>
        </mc:Choice>
        <mc:Fallback>
          <w:pict>
            <v:shape id="shape_0" ID="Double Bracket 4" fillcolor="white" stroked="t" o:allowincell="f" style="position:absolute;margin-left:288.4pt;margin-top:852.65pt;width:60.65pt;height:18.75pt;mso-wrap-style:square;v-text-anchor:top;mso-position-horizontal-relative:page;mso-position-vertical-relative:page" type="_x0000_t185">
              <v:textbox>
                <w:txbxContent>
                  <w:p>
                    <w:pPr>
                      <w:overflowPunct w:val="false"/>
                      <w:bidi w:val="0"/>
                      <w:jc w:val="center"/>
                      <w:rPr/>
                    </w:pPr>
                    <w:r>
                      <w:rPr>
                        <w:kern w:val="2"/>
                        <w:sz w:val="22"/>
                        <w:szCs w:val="22"/>
                        <w:rFonts w:ascii="Calibri" w:hAnsi="Calibri" w:eastAsia="Calibri" w:cs="Times New Roman"/>
                        <w:color w:val="auto"/>
                        <w:lang w:val="en-GB" w:bidi="ar-SA"/>
                      </w:rPr>
                      <w:t>2</w:t>
                    </w:r>
                  </w:p>
                </w:txbxContent>
              </v:textbox>
              <v:fill o:detectmouseclick="t" type="solid" color2="black"/>
              <v:stroke color="gray" weight="28440" joinstyle="miter" endcap="flat"/>
              <w10:wrap type="none"/>
            </v:shape>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
        <w:szCs w:val="2"/>
      </w:rPr>
    </w:pPr>
    <w:r>
      <w:rPr>
        <w:sz w:val="2"/>
        <w:szCs w:val="2"/>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Normal"/>
      <w:spacing w:lineRule="auto" w:line="12"/>
      <w:rPr>
        <w:sz w:val="20"/>
        <w:szCs w:val="20"/>
      </w:rPr>
    </w:pPr>
    <w:r>
      <w:rPr>
        <w:sz w:val="20"/>
        <w:szCs w:val="2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0"/>
        <w:szCs w:val="20"/>
      </w:rPr>
    </w:pPr>
    <w:r>
      <w:rPr>
        <w:sz w:val="20"/>
        <w:szCs w:val="2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12"/>
      <w:rPr>
        <w:sz w:val="2"/>
        <w:szCs w:val="2"/>
      </w:rPr>
    </w:pPr>
    <w:r>
      <w:rPr>
        <w:sz w:val="2"/>
        <w:szCs w:val="2"/>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decimal"/>
      <w:lvlText w:val="%1."/>
      <w:lvlJc w:val="start"/>
      <w:pPr>
        <w:tabs>
          <w:tab w:val="num" w:pos="720"/>
        </w:tabs>
        <w:ind w:start="2687" w:hanging="284"/>
      </w:pPr>
      <w:rPr>
        <w:sz w:val="20"/>
        <w:spacing w:val="-7"/>
        <w:szCs w:val="20"/>
        <w:w w:val="100"/>
        <w:rFonts w:ascii="Myriad Pro Light;Segoe UI Light" w:hAnsi="Myriad Pro Light;Segoe UI Light" w:eastAsia="Calibri" w:cs="Times New Roman"/>
        <w:color w:val="1D1D1B"/>
      </w:rPr>
    </w:lvl>
  </w:abstractNum>
  <w:abstractNum w:abstractNumId="4">
    <w:lvl w:ilvl="0">
      <w:start w:val="1"/>
      <w:numFmt w:val="decimal"/>
      <w:lvlText w:val="%1."/>
      <w:lvlJc w:val="start"/>
      <w:pPr>
        <w:tabs>
          <w:tab w:val="num" w:pos="0"/>
        </w:tabs>
        <w:ind w:start="2120" w:hanging="256"/>
      </w:pPr>
      <w:rPr>
        <w:sz w:val="20"/>
        <w:spacing w:val="-9"/>
        <w:szCs w:val="20"/>
        <w:w w:val="100"/>
        <w:rFonts w:ascii="Myriad Pro Light;Segoe UI Light" w:hAnsi="Myriad Pro Light;Segoe UI Light" w:eastAsia="Myriad Pro Light;Segoe UI Light" w:cs="Myriad Pro Light;Segoe UI Light"/>
        <w:color w:val="1D1D1B"/>
      </w:rPr>
    </w:lvl>
    <w:lvl w:ilvl="1">
      <w:start w:val="1"/>
      <w:numFmt w:val="lowerLetter"/>
      <w:lvlText w:val="%2."/>
      <w:lvlJc w:val="start"/>
      <w:pPr>
        <w:tabs>
          <w:tab w:val="num" w:pos="720"/>
        </w:tabs>
        <w:ind w:start="2687" w:hanging="284"/>
      </w:pPr>
      <w:rPr>
        <w:sz w:val="20"/>
        <w:spacing w:val="-18"/>
        <w:szCs w:val="20"/>
        <w:w w:val="100"/>
        <w:rFonts w:ascii="Myriad Pro Light;Segoe UI Light" w:hAnsi="Myriad Pro Light;Segoe UI Light" w:eastAsia="Myriad Pro Light;Segoe UI Light" w:cs="Myriad Pro Light;Segoe UI Light"/>
        <w:color w:val="1D1D1B"/>
      </w:rPr>
    </w:lvl>
    <w:lvl w:ilvl="2">
      <w:start w:val="1"/>
      <w:numFmt w:val="decimal"/>
      <w:lvlText w:val="(%3)"/>
      <w:lvlJc w:val="start"/>
      <w:pPr>
        <w:tabs>
          <w:tab w:val="num" w:pos="720"/>
        </w:tabs>
        <w:ind w:start="3254" w:hanging="284"/>
      </w:pPr>
      <w:rPr>
        <w:sz w:val="20"/>
        <w:spacing w:val="-6"/>
        <w:szCs w:val="20"/>
        <w:w w:val="100"/>
        <w:rFonts w:ascii="Myriad Pro Light;Segoe UI Light" w:hAnsi="Myriad Pro Light;Segoe UI Light" w:eastAsia="Calibri" w:cs="Times New Roman"/>
        <w:color w:val="1D1D1B"/>
      </w:rPr>
    </w:lvl>
    <w:lvl w:ilvl="3">
      <w:start w:val="1"/>
      <w:numFmt w:val="bullet"/>
      <w:lvlText w:val="•"/>
      <w:lvlJc w:val="start"/>
      <w:pPr>
        <w:tabs>
          <w:tab w:val="num" w:pos="0"/>
        </w:tabs>
        <w:ind w:start="4445" w:hanging="284"/>
      </w:pPr>
      <w:rPr>
        <w:rFonts w:ascii="Liberation Serif" w:hAnsi="Liberation Serif" w:cs="Liberation Serif" w:hint="default"/>
      </w:rPr>
    </w:lvl>
    <w:lvl w:ilvl="4">
      <w:start w:val="1"/>
      <w:numFmt w:val="bullet"/>
      <w:lvlText w:val="•"/>
      <w:lvlJc w:val="start"/>
      <w:pPr>
        <w:tabs>
          <w:tab w:val="num" w:pos="0"/>
        </w:tabs>
        <w:ind w:start="5631" w:hanging="284"/>
      </w:pPr>
      <w:rPr>
        <w:rFonts w:ascii="Liberation Serif" w:hAnsi="Liberation Serif" w:cs="Liberation Serif" w:hint="default"/>
      </w:rPr>
    </w:lvl>
    <w:lvl w:ilvl="5">
      <w:start w:val="1"/>
      <w:numFmt w:val="bullet"/>
      <w:lvlText w:val="•"/>
      <w:lvlJc w:val="start"/>
      <w:pPr>
        <w:tabs>
          <w:tab w:val="num" w:pos="0"/>
        </w:tabs>
        <w:ind w:start="6817" w:hanging="284"/>
      </w:pPr>
      <w:rPr>
        <w:rFonts w:ascii="Liberation Serif" w:hAnsi="Liberation Serif" w:cs="Liberation Serif" w:hint="default"/>
      </w:rPr>
    </w:lvl>
    <w:lvl w:ilvl="6">
      <w:start w:val="1"/>
      <w:numFmt w:val="bullet"/>
      <w:lvlText w:val="•"/>
      <w:lvlJc w:val="start"/>
      <w:pPr>
        <w:tabs>
          <w:tab w:val="num" w:pos="0"/>
        </w:tabs>
        <w:ind w:start="8002" w:hanging="284"/>
      </w:pPr>
      <w:rPr>
        <w:rFonts w:ascii="Liberation Serif" w:hAnsi="Liberation Serif" w:cs="Liberation Serif" w:hint="default"/>
      </w:rPr>
    </w:lvl>
    <w:lvl w:ilvl="7">
      <w:start w:val="1"/>
      <w:numFmt w:val="bullet"/>
      <w:lvlText w:val="•"/>
      <w:lvlJc w:val="start"/>
      <w:pPr>
        <w:tabs>
          <w:tab w:val="num" w:pos="0"/>
        </w:tabs>
        <w:ind w:start="9188" w:hanging="284"/>
      </w:pPr>
      <w:rPr>
        <w:rFonts w:ascii="Liberation Serif" w:hAnsi="Liberation Serif" w:cs="Liberation Serif" w:hint="default"/>
      </w:rPr>
    </w:lvl>
    <w:lvl w:ilvl="8">
      <w:start w:val="1"/>
      <w:numFmt w:val="bullet"/>
      <w:lvlText w:val="•"/>
      <w:lvlJc w:val="start"/>
      <w:pPr>
        <w:tabs>
          <w:tab w:val="num" w:pos="0"/>
        </w:tabs>
        <w:ind w:start="10374" w:hanging="284"/>
      </w:pPr>
      <w:rPr>
        <w:rFonts w:ascii="Liberation Serif" w:hAnsi="Liberation Serif" w:cs="Liberation Serif" w:hint="default"/>
      </w:rPr>
    </w:lvl>
  </w:abstractNum>
  <w:abstractNum w:abstractNumId="5">
    <w:lvl w:ilvl="0">
      <w:start w:val="1"/>
      <w:numFmt w:val="decimal"/>
      <w:lvlText w:val="%1."/>
      <w:lvlJc w:val="start"/>
      <w:pPr>
        <w:tabs>
          <w:tab w:val="num" w:pos="0"/>
        </w:tabs>
        <w:ind w:start="2120" w:hanging="256"/>
      </w:pPr>
      <w:rPr>
        <w:sz w:val="20"/>
        <w:spacing w:val="-9"/>
        <w:szCs w:val="20"/>
        <w:w w:val="100"/>
        <w:rFonts w:ascii="Myriad Pro Light;Segoe UI Light" w:hAnsi="Myriad Pro Light;Segoe UI Light" w:eastAsia="Myriad Pro Light;Segoe UI Light" w:cs="Myriad Pro Light;Segoe UI Light"/>
        <w:color w:val="1D1D1B"/>
      </w:rPr>
    </w:lvl>
    <w:lvl w:ilvl="1">
      <w:start w:val="1"/>
      <w:numFmt w:val="lowerLetter"/>
      <w:lvlText w:val="%2."/>
      <w:lvlJc w:val="start"/>
      <w:pPr>
        <w:tabs>
          <w:tab w:val="num" w:pos="720"/>
        </w:tabs>
        <w:ind w:start="2687" w:hanging="284"/>
      </w:pPr>
      <w:rPr>
        <w:sz w:val="20"/>
        <w:spacing w:val="-18"/>
        <w:szCs w:val="20"/>
        <w:w w:val="100"/>
        <w:rFonts w:ascii="Myriad Pro Light;Segoe UI Light" w:hAnsi="Myriad Pro Light;Segoe UI Light" w:eastAsia="Myriad Pro Light;Segoe UI Light" w:cs="Myriad Pro Light;Segoe UI Light"/>
        <w:color w:val="1D1D1B"/>
      </w:rPr>
    </w:lvl>
    <w:lvl w:ilvl="2">
      <w:start w:val="1"/>
      <w:numFmt w:val="decimal"/>
      <w:lvlText w:val="(%3)"/>
      <w:lvlJc w:val="start"/>
      <w:pPr>
        <w:tabs>
          <w:tab w:val="num" w:pos="0"/>
        </w:tabs>
        <w:ind w:start="3254" w:hanging="284"/>
      </w:pPr>
      <w:rPr>
        <w:sz w:val="20"/>
        <w:spacing w:val="-6"/>
        <w:szCs w:val="20"/>
        <w:w w:val="100"/>
        <w:rFonts w:ascii="Myriad Pro Light;Segoe UI Light" w:hAnsi="Myriad Pro Light;Segoe UI Light" w:eastAsia="Calibri" w:cs="Times New Roman"/>
        <w:color w:val="1D1D1B"/>
      </w:rPr>
    </w:lvl>
    <w:lvl w:ilvl="3">
      <w:start w:val="1"/>
      <w:numFmt w:val="bullet"/>
      <w:lvlText w:val="•"/>
      <w:lvlJc w:val="start"/>
      <w:pPr>
        <w:tabs>
          <w:tab w:val="num" w:pos="0"/>
        </w:tabs>
        <w:ind w:start="4445" w:hanging="284"/>
      </w:pPr>
      <w:rPr>
        <w:rFonts w:ascii="Liberation Serif" w:hAnsi="Liberation Serif" w:cs="Liberation Serif" w:hint="default"/>
      </w:rPr>
    </w:lvl>
    <w:lvl w:ilvl="4">
      <w:start w:val="1"/>
      <w:numFmt w:val="bullet"/>
      <w:lvlText w:val="•"/>
      <w:lvlJc w:val="start"/>
      <w:pPr>
        <w:tabs>
          <w:tab w:val="num" w:pos="0"/>
        </w:tabs>
        <w:ind w:start="5631" w:hanging="284"/>
      </w:pPr>
      <w:rPr>
        <w:rFonts w:ascii="Liberation Serif" w:hAnsi="Liberation Serif" w:cs="Liberation Serif" w:hint="default"/>
      </w:rPr>
    </w:lvl>
    <w:lvl w:ilvl="5">
      <w:start w:val="1"/>
      <w:numFmt w:val="bullet"/>
      <w:lvlText w:val="•"/>
      <w:lvlJc w:val="start"/>
      <w:pPr>
        <w:tabs>
          <w:tab w:val="num" w:pos="0"/>
        </w:tabs>
        <w:ind w:start="6817" w:hanging="284"/>
      </w:pPr>
      <w:rPr>
        <w:rFonts w:ascii="Liberation Serif" w:hAnsi="Liberation Serif" w:cs="Liberation Serif" w:hint="default"/>
      </w:rPr>
    </w:lvl>
    <w:lvl w:ilvl="6">
      <w:start w:val="1"/>
      <w:numFmt w:val="bullet"/>
      <w:lvlText w:val="•"/>
      <w:lvlJc w:val="start"/>
      <w:pPr>
        <w:tabs>
          <w:tab w:val="num" w:pos="0"/>
        </w:tabs>
        <w:ind w:start="8002" w:hanging="284"/>
      </w:pPr>
      <w:rPr>
        <w:rFonts w:ascii="Liberation Serif" w:hAnsi="Liberation Serif" w:cs="Liberation Serif" w:hint="default"/>
      </w:rPr>
    </w:lvl>
    <w:lvl w:ilvl="7">
      <w:start w:val="1"/>
      <w:numFmt w:val="bullet"/>
      <w:lvlText w:val="•"/>
      <w:lvlJc w:val="start"/>
      <w:pPr>
        <w:tabs>
          <w:tab w:val="num" w:pos="0"/>
        </w:tabs>
        <w:ind w:start="9188" w:hanging="284"/>
      </w:pPr>
      <w:rPr>
        <w:rFonts w:ascii="Liberation Serif" w:hAnsi="Liberation Serif" w:cs="Liberation Serif" w:hint="default"/>
      </w:rPr>
    </w:lvl>
    <w:lvl w:ilvl="8">
      <w:start w:val="1"/>
      <w:numFmt w:val="bullet"/>
      <w:lvlText w:val="•"/>
      <w:lvlJc w:val="start"/>
      <w:pPr>
        <w:tabs>
          <w:tab w:val="num" w:pos="0"/>
        </w:tabs>
        <w:ind w:start="10374" w:hanging="284"/>
      </w:pPr>
      <w:rPr>
        <w:rFonts w:ascii="Liberation Serif" w:hAnsi="Liberation Serif" w:cs="Liberation Serif" w:hint="default"/>
      </w:rPr>
    </w:lvl>
  </w:abstractNum>
  <w:abstractNum w:abstractNumId="6">
    <w:lvl w:ilvl="0">
      <w:start w:val="1"/>
      <w:numFmt w:val="decimal"/>
      <w:lvlText w:val="%1."/>
      <w:lvlJc w:val="start"/>
      <w:pPr>
        <w:tabs>
          <w:tab w:val="num" w:pos="0"/>
        </w:tabs>
        <w:ind w:start="2120" w:hanging="284"/>
      </w:pPr>
      <w:rPr>
        <w:sz w:val="20"/>
        <w:spacing w:val="-12"/>
        <w:szCs w:val="20"/>
        <w:w w:val="100"/>
        <w:rFonts w:ascii="Myriad Pro Light;Segoe UI Light" w:hAnsi="Myriad Pro Light;Segoe UI Light" w:eastAsia="Myriad Pro Light;Segoe UI Light" w:cs="Myriad Pro Light;Segoe UI Light"/>
        <w:color w:val="1D1D1B"/>
      </w:rPr>
    </w:lvl>
    <w:lvl w:ilvl="1">
      <w:start w:val="1"/>
      <w:numFmt w:val="lowerLetter"/>
      <w:lvlText w:val="%2."/>
      <w:lvlJc w:val="start"/>
      <w:pPr>
        <w:tabs>
          <w:tab w:val="num" w:pos="0"/>
        </w:tabs>
        <w:ind w:start="2404" w:hanging="284"/>
      </w:pPr>
      <w:rPr>
        <w:sz w:val="20"/>
        <w:spacing w:val="-18"/>
        <w:szCs w:val="20"/>
        <w:w w:val="100"/>
        <w:rFonts w:ascii="Myriad Pro Light;Segoe UI Light" w:hAnsi="Myriad Pro Light;Segoe UI Light" w:eastAsia="Myriad Pro Light;Segoe UI Light" w:cs="Myriad Pro Light;Segoe UI Light"/>
        <w:color w:val="1D1D1B"/>
      </w:rPr>
    </w:lvl>
    <w:lvl w:ilvl="2">
      <w:start w:val="1"/>
      <w:numFmt w:val="bullet"/>
      <w:lvlText w:val="•"/>
      <w:lvlJc w:val="start"/>
      <w:pPr>
        <w:tabs>
          <w:tab w:val="num" w:pos="0"/>
        </w:tabs>
        <w:ind w:start="3549" w:hanging="284"/>
      </w:pPr>
      <w:rPr>
        <w:rFonts w:ascii="Liberation Serif" w:hAnsi="Liberation Serif" w:cs="Liberation Serif" w:hint="default"/>
      </w:rPr>
    </w:lvl>
    <w:lvl w:ilvl="3">
      <w:start w:val="1"/>
      <w:numFmt w:val="bullet"/>
      <w:lvlText w:val="•"/>
      <w:lvlJc w:val="start"/>
      <w:pPr>
        <w:tabs>
          <w:tab w:val="num" w:pos="0"/>
        </w:tabs>
        <w:ind w:start="4699" w:hanging="284"/>
      </w:pPr>
      <w:rPr>
        <w:rFonts w:ascii="Liberation Serif" w:hAnsi="Liberation Serif" w:cs="Liberation Serif" w:hint="default"/>
      </w:rPr>
    </w:lvl>
    <w:lvl w:ilvl="4">
      <w:start w:val="1"/>
      <w:numFmt w:val="bullet"/>
      <w:lvlText w:val="•"/>
      <w:lvlJc w:val="start"/>
      <w:pPr>
        <w:tabs>
          <w:tab w:val="num" w:pos="0"/>
        </w:tabs>
        <w:ind w:start="5848" w:hanging="284"/>
      </w:pPr>
      <w:rPr>
        <w:rFonts w:ascii="Liberation Serif" w:hAnsi="Liberation Serif" w:cs="Liberation Serif" w:hint="default"/>
      </w:rPr>
    </w:lvl>
    <w:lvl w:ilvl="5">
      <w:start w:val="1"/>
      <w:numFmt w:val="bullet"/>
      <w:lvlText w:val="•"/>
      <w:lvlJc w:val="start"/>
      <w:pPr>
        <w:tabs>
          <w:tab w:val="num" w:pos="0"/>
        </w:tabs>
        <w:ind w:start="6998" w:hanging="284"/>
      </w:pPr>
      <w:rPr>
        <w:rFonts w:ascii="Liberation Serif" w:hAnsi="Liberation Serif" w:cs="Liberation Serif" w:hint="default"/>
      </w:rPr>
    </w:lvl>
    <w:lvl w:ilvl="6">
      <w:start w:val="1"/>
      <w:numFmt w:val="bullet"/>
      <w:lvlText w:val="•"/>
      <w:lvlJc w:val="start"/>
      <w:pPr>
        <w:tabs>
          <w:tab w:val="num" w:pos="0"/>
        </w:tabs>
        <w:ind w:start="8147" w:hanging="284"/>
      </w:pPr>
      <w:rPr>
        <w:rFonts w:ascii="Liberation Serif" w:hAnsi="Liberation Serif" w:cs="Liberation Serif" w:hint="default"/>
      </w:rPr>
    </w:lvl>
    <w:lvl w:ilvl="7">
      <w:start w:val="1"/>
      <w:numFmt w:val="bullet"/>
      <w:lvlText w:val="•"/>
      <w:lvlJc w:val="start"/>
      <w:pPr>
        <w:tabs>
          <w:tab w:val="num" w:pos="0"/>
        </w:tabs>
        <w:ind w:start="9297" w:hanging="284"/>
      </w:pPr>
      <w:rPr>
        <w:rFonts w:ascii="Liberation Serif" w:hAnsi="Liberation Serif" w:cs="Liberation Serif" w:hint="default"/>
      </w:rPr>
    </w:lvl>
    <w:lvl w:ilvl="8">
      <w:start w:val="1"/>
      <w:numFmt w:val="bullet"/>
      <w:lvlText w:val="•"/>
      <w:lvlJc w:val="start"/>
      <w:pPr>
        <w:tabs>
          <w:tab w:val="num" w:pos="0"/>
        </w:tabs>
        <w:ind w:start="10446" w:hanging="284"/>
      </w:pPr>
      <w:rPr>
        <w:rFonts w:ascii="Liberation Serif" w:hAnsi="Liberation Serif" w:cs="Liberation Serif"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4"/>
      <w:numFmt w:val="decimal"/>
      <w:lvlText w:val="%1."/>
      <w:lvlJc w:val="start"/>
      <w:pPr>
        <w:tabs>
          <w:tab w:val="num" w:pos="720"/>
        </w:tabs>
        <w:ind w:start="2120" w:hanging="284"/>
      </w:pPr>
      <w:rPr>
        <w:sz w:val="20"/>
        <w:spacing w:val="-3"/>
        <w:szCs w:val="20"/>
        <w:w w:val="100"/>
        <w:rFonts w:ascii="Myriad Pro Light;Segoe UI Light" w:hAnsi="Myriad Pro Light;Segoe UI Light" w:eastAsia="Myriad Pro Light;Segoe UI Light" w:cs="Myriad Pro Light;Segoe UI Light"/>
        <w:color w:val="1D1D1B"/>
      </w:rPr>
    </w:lvl>
    <w:lvl w:ilvl="1">
      <w:start w:val="1"/>
      <w:numFmt w:val="lowerLetter"/>
      <w:lvlText w:val="%2."/>
      <w:lvlJc w:val="start"/>
      <w:pPr>
        <w:tabs>
          <w:tab w:val="num" w:pos="720"/>
        </w:tabs>
        <w:ind w:start="2404" w:hanging="284"/>
      </w:pPr>
      <w:rPr>
        <w:sz w:val="20"/>
        <w:spacing w:val="-18"/>
        <w:szCs w:val="20"/>
        <w:w w:val="100"/>
        <w:rFonts w:ascii="Myriad Pro Light;Segoe UI Light" w:hAnsi="Myriad Pro Light;Segoe UI Light" w:eastAsia="Myriad Pro Light;Segoe UI Light" w:cs="Myriad Pro Light;Segoe UI Light"/>
        <w:color w:val="1D1D1B"/>
      </w:rPr>
    </w:lvl>
    <w:lvl w:ilvl="2">
      <w:start w:val="1"/>
      <w:numFmt w:val="decimal"/>
      <w:lvlText w:val="(%3)"/>
      <w:lvlJc w:val="start"/>
      <w:pPr>
        <w:tabs>
          <w:tab w:val="num" w:pos="0"/>
        </w:tabs>
        <w:ind w:start="2971" w:hanging="284"/>
      </w:pPr>
      <w:rPr>
        <w:sz w:val="20"/>
        <w:spacing w:val="-7"/>
        <w:szCs w:val="20"/>
        <w:w w:val="100"/>
        <w:rFonts w:ascii="Myriad Pro Light;Segoe UI Light" w:hAnsi="Myriad Pro Light;Segoe UI Light" w:eastAsia="Calibri" w:cs="Times New Roman"/>
        <w:color w:val="1D1D1B"/>
      </w:rPr>
    </w:lvl>
    <w:lvl w:ilvl="3">
      <w:start w:val="1"/>
      <w:numFmt w:val="bullet"/>
      <w:lvlText w:val="•"/>
      <w:lvlJc w:val="start"/>
      <w:pPr>
        <w:tabs>
          <w:tab w:val="num" w:pos="0"/>
        </w:tabs>
        <w:ind w:start="2980" w:hanging="284"/>
      </w:pPr>
      <w:rPr>
        <w:rFonts w:ascii="Liberation Serif" w:hAnsi="Liberation Serif" w:cs="Liberation Serif" w:hint="default"/>
      </w:rPr>
    </w:lvl>
    <w:lvl w:ilvl="4">
      <w:start w:val="1"/>
      <w:numFmt w:val="bullet"/>
      <w:lvlText w:val="•"/>
      <w:lvlJc w:val="start"/>
      <w:pPr>
        <w:tabs>
          <w:tab w:val="num" w:pos="0"/>
        </w:tabs>
        <w:ind w:start="4375" w:hanging="284"/>
      </w:pPr>
      <w:rPr>
        <w:rFonts w:ascii="Liberation Serif" w:hAnsi="Liberation Serif" w:cs="Liberation Serif" w:hint="default"/>
      </w:rPr>
    </w:lvl>
    <w:lvl w:ilvl="5">
      <w:start w:val="1"/>
      <w:numFmt w:val="bullet"/>
      <w:lvlText w:val="•"/>
      <w:lvlJc w:val="start"/>
      <w:pPr>
        <w:tabs>
          <w:tab w:val="num" w:pos="0"/>
        </w:tabs>
        <w:ind w:start="5770" w:hanging="284"/>
      </w:pPr>
      <w:rPr>
        <w:rFonts w:ascii="Liberation Serif" w:hAnsi="Liberation Serif" w:cs="Liberation Serif" w:hint="default"/>
      </w:rPr>
    </w:lvl>
    <w:lvl w:ilvl="6">
      <w:start w:val="1"/>
      <w:numFmt w:val="bullet"/>
      <w:lvlText w:val="•"/>
      <w:lvlJc w:val="start"/>
      <w:pPr>
        <w:tabs>
          <w:tab w:val="num" w:pos="0"/>
        </w:tabs>
        <w:ind w:start="7165" w:hanging="284"/>
      </w:pPr>
      <w:rPr>
        <w:rFonts w:ascii="Liberation Serif" w:hAnsi="Liberation Serif" w:cs="Liberation Serif" w:hint="default"/>
      </w:rPr>
    </w:lvl>
    <w:lvl w:ilvl="7">
      <w:start w:val="1"/>
      <w:numFmt w:val="bullet"/>
      <w:lvlText w:val="•"/>
      <w:lvlJc w:val="start"/>
      <w:pPr>
        <w:tabs>
          <w:tab w:val="num" w:pos="0"/>
        </w:tabs>
        <w:ind w:start="8560" w:hanging="284"/>
      </w:pPr>
      <w:rPr>
        <w:rFonts w:ascii="Liberation Serif" w:hAnsi="Liberation Serif" w:cs="Liberation Serif" w:hint="default"/>
      </w:rPr>
    </w:lvl>
    <w:lvl w:ilvl="8">
      <w:start w:val="1"/>
      <w:numFmt w:val="bullet"/>
      <w:lvlText w:val="•"/>
      <w:lvlJc w:val="start"/>
      <w:pPr>
        <w:tabs>
          <w:tab w:val="num" w:pos="0"/>
        </w:tabs>
        <w:ind w:start="9955" w:hanging="284"/>
      </w:pPr>
      <w:rPr>
        <w:rFonts w:ascii="Liberation Serif" w:hAnsi="Liberation Serif" w:cs="Liberation Serif"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Times New Roman"/>
      <w:color w:val="auto"/>
      <w:sz w:val="22"/>
      <w:szCs w:val="22"/>
      <w:lang w:val="en-US" w:bidi="ar-SA" w:eastAsia="zh-CN"/>
    </w:rPr>
  </w:style>
  <w:style w:type="paragraph" w:styleId="Heading1">
    <w:name w:val="heading 1"/>
    <w:basedOn w:val="Normal"/>
    <w:next w:val="BodyText"/>
    <w:qFormat/>
    <w:pPr>
      <w:numPr>
        <w:ilvl w:val="0"/>
        <w:numId w:val="1"/>
      </w:numPr>
      <w:spacing w:before="21" w:after="0"/>
      <w:ind w:hanging="0" w:start="2120" w:end="0"/>
      <w:outlineLvl w:val="0"/>
    </w:pPr>
    <w:rPr>
      <w:rFonts w:ascii="Myriad Pro;Segoe UI" w:hAnsi="Myriad Pro;Segoe UI" w:eastAsia="Myriad Pro;Segoe UI" w:cs="Myriad Pro;Segoe UI"/>
      <w:b/>
      <w:bCs/>
      <w:sz w:val="52"/>
      <w:szCs w:val="52"/>
    </w:rPr>
  </w:style>
  <w:style w:type="paragraph" w:styleId="Heading2">
    <w:name w:val="heading 2"/>
    <w:basedOn w:val="Normal"/>
    <w:next w:val="BodyText"/>
    <w:qFormat/>
    <w:pPr>
      <w:numPr>
        <w:ilvl w:val="1"/>
        <w:numId w:val="1"/>
      </w:numPr>
      <w:spacing w:before="63" w:after="0"/>
      <w:ind w:hanging="0" w:start="2120" w:end="0"/>
      <w:outlineLvl w:val="1"/>
    </w:pPr>
    <w:rPr>
      <w:rFonts w:ascii="Myriad Pro Semibold;Segoe UI" w:hAnsi="Myriad Pro Semibold;Segoe UI" w:eastAsia="Myriad Pro Semibold;Segoe UI" w:cs="Myriad Pro Semibold;Segoe UI"/>
      <w:b/>
      <w:bCs/>
      <w:sz w:val="24"/>
      <w:szCs w:val="24"/>
    </w:rPr>
  </w:style>
  <w:style w:type="paragraph" w:styleId="Heading3">
    <w:name w:val="heading 3"/>
    <w:basedOn w:val="Normal"/>
    <w:next w:val="BodyText"/>
    <w:qFormat/>
    <w:pPr>
      <w:numPr>
        <w:ilvl w:val="2"/>
        <w:numId w:val="1"/>
      </w:numPr>
      <w:ind w:hanging="0" w:start="2120" w:end="0"/>
      <w:outlineLvl w:val="2"/>
    </w:pPr>
    <w:rPr>
      <w:rFonts w:ascii="Myriad Pro Semibold;Segoe UI" w:hAnsi="Myriad Pro Semibold;Segoe UI" w:eastAsia="Myriad Pro Semibold;Segoe UI" w:cs="Myriad Pro Semibold;Segoe UI"/>
      <w:b/>
      <w:bCs/>
      <w:sz w:val="20"/>
      <w:szCs w:val="20"/>
    </w:rPr>
  </w:style>
  <w:style w:type="character" w:styleId="WW8Num1z0">
    <w:name w:val="WW8Num1z0"/>
    <w:qFormat/>
    <w:rPr>
      <w:rFonts w:ascii="Myriad Pro Light;Segoe UI Light" w:hAnsi="Myriad Pro Light;Segoe UI Light" w:eastAsia="Myriad Pro Light;Segoe UI Light" w:cs="Myriad Pro Light;Segoe UI Light"/>
      <w:color w:val="1D1D1B"/>
      <w:w w:val="57"/>
      <w:sz w:val="12"/>
      <w:szCs w:val="12"/>
    </w:rPr>
  </w:style>
  <w:style w:type="character" w:styleId="WW8Num1z1">
    <w:name w:val="WW8Num1z1"/>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Myriad Pro;Segoe UI" w:hAnsi="Myriad Pro;Segoe UI" w:eastAsia="Myriad Pro;Segoe UI" w:cs="Myriad Pro;Segoe UI"/>
      <w:color w:val="1D1D1B"/>
      <w:w w:val="47"/>
      <w:sz w:val="16"/>
      <w:szCs w:val="16"/>
    </w:rPr>
  </w:style>
  <w:style w:type="character" w:styleId="WW8Num4z1">
    <w:name w:val="WW8Num4z1"/>
    <w:qFormat/>
    <w:rPr/>
  </w:style>
  <w:style w:type="character" w:styleId="WW8Num5z0">
    <w:name w:val="WW8Num5z0"/>
    <w:qFormat/>
    <w:rPr>
      <w:rFonts w:ascii="Myriad Pro Light;Segoe UI Light" w:hAnsi="Myriad Pro Light;Segoe UI Light" w:eastAsia="Myriad Pro Light;Segoe UI Light" w:cs="Myriad Pro Light;Segoe UI Light"/>
      <w:color w:val="1D1D1B"/>
      <w:spacing w:val="-6"/>
      <w:w w:val="100"/>
      <w:sz w:val="20"/>
      <w:szCs w:val="20"/>
    </w:rPr>
  </w:style>
  <w:style w:type="character" w:styleId="WW8Num5z1">
    <w:name w:val="WW8Num5z1"/>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5z2">
    <w:name w:val="WW8Num5z2"/>
    <w:qFormat/>
    <w:rPr>
      <w:rFonts w:ascii="Myriad Pro Light;Segoe UI Light" w:hAnsi="Myriad Pro Light;Segoe UI Light" w:eastAsia="Myriad Pro Light;Segoe UI Light" w:cs="Myriad Pro Light;Segoe UI Light"/>
      <w:color w:val="1D1D1B"/>
      <w:spacing w:val="-8"/>
      <w:w w:val="100"/>
      <w:sz w:val="20"/>
      <w:szCs w:val="20"/>
    </w:rPr>
  </w:style>
  <w:style w:type="character" w:styleId="WW8Num5z3">
    <w:name w:val="WW8Num5z3"/>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5z4">
    <w:name w:val="WW8Num5z4"/>
    <w:qFormat/>
    <w:rPr/>
  </w:style>
  <w:style w:type="character" w:styleId="WW8Num6z0">
    <w:name w:val="WW8Num6z0"/>
    <w:qFormat/>
    <w:rPr/>
  </w:style>
  <w:style w:type="character" w:styleId="WW8Num7z0">
    <w:name w:val="WW8Num7z0"/>
    <w:qFormat/>
    <w:rPr/>
  </w:style>
  <w:style w:type="character" w:styleId="WW8Num8z0">
    <w:name w:val="WW8Num8z0"/>
    <w:qFormat/>
    <w:rPr>
      <w:rFonts w:ascii="Myriad Pro Light;Segoe UI Light" w:hAnsi="Myriad Pro Light;Segoe UI Light" w:eastAsia="Calibri" w:cs="Times New Roman"/>
      <w:color w:val="1D1D1B"/>
      <w:spacing w:val="-7"/>
      <w:w w:val="100"/>
      <w:sz w:val="20"/>
      <w:szCs w:val="20"/>
    </w:rPr>
  </w:style>
  <w:style w:type="character" w:styleId="WW8Num8z1">
    <w:name w:val="WW8Num8z1"/>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0"/>
      <w:sz w:val="20"/>
      <w:u w:val="none"/>
      <w:vertAlign w:val="baseline"/>
    </w:rPr>
  </w:style>
  <w:style w:type="character" w:styleId="WW8Num9z2">
    <w:name w:val="WW8Num9z2"/>
    <w:qFormat/>
    <w:rPr>
      <w:rFonts w:ascii="Arial" w:hAnsi="Arial" w:cs="New York"/>
      <w:b w:val="false"/>
      <w:i w:val="false"/>
      <w:caps w:val="false"/>
      <w:smallCaps w:val="false"/>
      <w:strike w:val="false"/>
      <w:dstrike w:val="false"/>
      <w:vanish w:val="false"/>
      <w:color w:val="000000"/>
      <w:position w:val="0"/>
      <w:sz w:val="16"/>
      <w:sz w:val="16"/>
      <w:u w:val="none"/>
      <w:vertAlign w:val="baseline"/>
    </w:rPr>
  </w:style>
  <w:style w:type="character" w:styleId="WW8Num9z4">
    <w:name w:val="WW8Num9z4"/>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10z0">
    <w:name w:val="WW8Num10z0"/>
    <w:qFormat/>
    <w:rPr>
      <w:color w:val="FF0000"/>
    </w:rPr>
  </w:style>
  <w:style w:type="character" w:styleId="WW8Num12z0">
    <w:name w:val="WW8Num12z0"/>
    <w:qFormat/>
    <w:rPr>
      <w:rFonts w:ascii="Myriad Pro Light;Segoe UI Light" w:hAnsi="Myriad Pro Light;Segoe UI Light" w:eastAsia="Myriad Pro Light;Segoe UI Light" w:cs="Myriad Pro Light;Segoe UI Light"/>
      <w:color w:val="1D1D1B"/>
      <w:spacing w:val="-9"/>
      <w:w w:val="100"/>
      <w:sz w:val="20"/>
      <w:szCs w:val="20"/>
    </w:rPr>
  </w:style>
  <w:style w:type="character" w:styleId="WW8Num12z1">
    <w:name w:val="WW8Num12z1"/>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12z2">
    <w:name w:val="WW8Num12z2"/>
    <w:qFormat/>
    <w:rPr>
      <w:rFonts w:ascii="Myriad Pro Light;Segoe UI Light" w:hAnsi="Myriad Pro Light;Segoe UI Light" w:eastAsia="Calibri" w:cs="Times New Roman"/>
      <w:color w:val="1D1D1B"/>
      <w:spacing w:val="-6"/>
      <w:w w:val="100"/>
      <w:sz w:val="20"/>
      <w:szCs w:val="20"/>
    </w:rPr>
  </w:style>
  <w:style w:type="character" w:styleId="WW8Num12z3">
    <w:name w:val="WW8Num12z3"/>
    <w:qFormat/>
    <w:rPr/>
  </w:style>
  <w:style w:type="character" w:styleId="WW8Num13z2">
    <w:name w:val="WW8Num13z2"/>
    <w:qFormat/>
    <w:rPr>
      <w:rFonts w:ascii="Arial" w:hAnsi="Arial" w:cs="Times New Roman"/>
      <w:sz w:val="16"/>
    </w:rPr>
  </w:style>
  <w:style w:type="character" w:styleId="WW8Num14z0">
    <w:name w:val="WW8Num14z0"/>
    <w:qFormat/>
    <w:rPr>
      <w:rFonts w:ascii="Myriad Pro Light;Segoe UI Light" w:hAnsi="Myriad Pro Light;Segoe UI Light" w:eastAsia="Myriad Pro Light;Segoe UI Light" w:cs="Myriad Pro Light;Segoe UI Light"/>
      <w:color w:val="1D1D1B"/>
      <w:spacing w:val="-9"/>
      <w:w w:val="100"/>
      <w:sz w:val="20"/>
      <w:szCs w:val="20"/>
    </w:rPr>
  </w:style>
  <w:style w:type="character" w:styleId="WW8Num14z1">
    <w:name w:val="WW8Num14z1"/>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14z2">
    <w:name w:val="WW8Num14z2"/>
    <w:qFormat/>
    <w:rPr>
      <w:rFonts w:ascii="Myriad Pro Light;Segoe UI Light" w:hAnsi="Myriad Pro Light;Segoe UI Light" w:eastAsia="Calibri" w:cs="Times New Roman"/>
      <w:color w:val="1D1D1B"/>
      <w:spacing w:val="-6"/>
      <w:w w:val="100"/>
      <w:sz w:val="20"/>
      <w:szCs w:val="20"/>
    </w:rPr>
  </w:style>
  <w:style w:type="character" w:styleId="WW8Num14z3">
    <w:name w:val="WW8Num14z3"/>
    <w:qFormat/>
    <w:rPr/>
  </w:style>
  <w:style w:type="character" w:styleId="WW8Num15z0">
    <w:name w:val="WW8Num15z0"/>
    <w:qFormat/>
    <w:rPr/>
  </w:style>
  <w:style w:type="character" w:styleId="WW8Num16z0">
    <w:name w:val="WW8Num16z0"/>
    <w:qFormat/>
    <w:rPr>
      <w:rFonts w:ascii="Myriad Pro Light;Segoe UI Light" w:hAnsi="Myriad Pro Light;Segoe UI Light" w:eastAsia="Myriad Pro Light;Segoe UI Light" w:cs="Myriad Pro Light;Segoe UI Light"/>
      <w:color w:val="1D1D1B"/>
      <w:spacing w:val="-12"/>
      <w:w w:val="100"/>
      <w:sz w:val="20"/>
      <w:szCs w:val="20"/>
    </w:rPr>
  </w:style>
  <w:style w:type="character" w:styleId="WW8Num16z1">
    <w:name w:val="WW8Num16z1"/>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16z2">
    <w:name w:val="WW8Num16z2"/>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Myriad Pro Light;Segoe UI Light" w:hAnsi="Myriad Pro Light;Segoe UI Light" w:eastAsia="Myriad Pro Light;Segoe UI Light" w:cs="Myriad Pro Light;Segoe UI Light"/>
      <w:color w:val="1D1D1B"/>
      <w:spacing w:val="-3"/>
      <w:w w:val="100"/>
      <w:sz w:val="20"/>
      <w:szCs w:val="20"/>
    </w:rPr>
  </w:style>
  <w:style w:type="character" w:styleId="WW8Num18z1">
    <w:name w:val="WW8Num18z1"/>
    <w:qFormat/>
    <w:rPr>
      <w:rFonts w:ascii="Myriad Pro Light;Segoe UI Light" w:hAnsi="Myriad Pro Light;Segoe UI Light" w:eastAsia="Myriad Pro Light;Segoe UI Light" w:cs="Myriad Pro Light;Segoe UI Light"/>
      <w:color w:val="1D1D1B"/>
      <w:spacing w:val="-18"/>
      <w:w w:val="100"/>
      <w:sz w:val="20"/>
      <w:szCs w:val="20"/>
    </w:rPr>
  </w:style>
  <w:style w:type="character" w:styleId="WW8Num18z2">
    <w:name w:val="WW8Num18z2"/>
    <w:qFormat/>
    <w:rPr>
      <w:rFonts w:ascii="Myriad Pro Light;Segoe UI Light" w:hAnsi="Myriad Pro Light;Segoe UI Light" w:eastAsia="Calibri" w:cs="Times New Roman"/>
      <w:color w:val="1D1D1B"/>
      <w:spacing w:val="-7"/>
      <w:w w:val="100"/>
      <w:sz w:val="20"/>
      <w:szCs w:val="20"/>
    </w:rPr>
  </w:style>
  <w:style w:type="character" w:styleId="WW8Num18z3">
    <w:name w:val="WW8Num18z3"/>
    <w:qFormat/>
    <w:rPr/>
  </w:style>
  <w:style w:type="character" w:styleId="DefaultParagraphFont">
    <w:name w:val="Default Paragraph Font"/>
    <w:qFormat/>
    <w:rPr/>
  </w:style>
  <w:style w:type="character" w:styleId="BalloonTextChar">
    <w:name w:val="Balloon Text Char"/>
    <w:qFormat/>
    <w:rPr>
      <w:rFonts w:ascii="Lucida Grande;Arial" w:hAnsi="Lucida Grande;Arial" w:cs="Lucida Grande;Arial"/>
      <w:sz w:val="18"/>
      <w:szCs w:val="18"/>
    </w:rPr>
  </w:style>
  <w:style w:type="character" w:styleId="HeaderChar">
    <w:name w:val="Header Char"/>
    <w:qFormat/>
    <w:rPr>
      <w:sz w:val="22"/>
      <w:szCs w:val="22"/>
      <w:lang w:val="en-US"/>
    </w:rPr>
  </w:style>
  <w:style w:type="character" w:styleId="FooterChar">
    <w:name w:val="Footer Char"/>
    <w:qFormat/>
    <w:rPr>
      <w:sz w:val="22"/>
      <w:szCs w:val="22"/>
      <w:lang w:val="en-US"/>
    </w:rPr>
  </w:style>
  <w:style w:type="character" w:styleId="Hyperlink">
    <w:name w:val="Hyperlink"/>
    <w:rPr>
      <w:color w:val="0000FF"/>
      <w:u w:val="single"/>
    </w:rPr>
  </w:style>
  <w:style w:type="character" w:styleId="Heading3Char">
    <w:name w:val="Heading 3 Char"/>
    <w:qFormat/>
    <w:rPr>
      <w:rFonts w:ascii="Myriad Pro Semibold;Segoe UI" w:hAnsi="Myriad Pro Semibold;Segoe UI" w:eastAsia="Myriad Pro Semibold;Segoe UI" w:cs="Myriad Pro Semibold;Segoe UI"/>
      <w:b/>
      <w:bCs/>
      <w:lang w:val="en-US"/>
    </w:rPr>
  </w:style>
  <w:style w:type="character" w:styleId="CommentReference">
    <w:name w:val="Comment Reference"/>
    <w:qFormat/>
    <w:rPr>
      <w:sz w:val="16"/>
      <w:szCs w:val="16"/>
    </w:rPr>
  </w:style>
  <w:style w:type="character" w:styleId="CommentTextChar">
    <w:name w:val="Comment Text Char"/>
    <w:qFormat/>
    <w:rPr>
      <w:lang w:val="en-US"/>
    </w:rPr>
  </w:style>
  <w:style w:type="character" w:styleId="CommentSubjectChar">
    <w:name w:val="Comment Subject Char"/>
    <w:qFormat/>
    <w:rPr>
      <w:b/>
      <w:bCs/>
      <w:lang w:val="en-US"/>
    </w:rPr>
  </w:style>
  <w:style w:type="character" w:styleId="FootnoteTextChar">
    <w:name w:val="Footnote Text Char"/>
    <w:qFormat/>
    <w:rPr>
      <w:rFonts w:ascii="Times New Roman" w:hAnsi="Times New Roman" w:cs="Times New Roman"/>
    </w:rPr>
  </w:style>
  <w:style w:type="character" w:styleId="FootnoteCharacters">
    <w:name w:val="Footnote Characters"/>
    <w:qFormat/>
    <w:rPr>
      <w:vertAlign w:val="superscript"/>
    </w:rPr>
  </w:style>
  <w:style w:type="character" w:styleId="apple-converted-space">
    <w:name w:val="apple-converted-space"/>
    <w:qFormat/>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ind w:hanging="0" w:start="2120" w:end="0"/>
    </w:pPr>
    <w:rPr>
      <w:rFonts w:ascii="Myriad Pro Light;Segoe UI Light" w:hAnsi="Myriad Pro Light;Segoe UI Light" w:eastAsia="Myriad Pro Light;Segoe UI Light" w:cs="Myriad Pro Light;Segoe UI Light"/>
      <w:sz w:val="20"/>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lorfulList-Accent11">
    <w:name w:val="Colorful List - Accent 11"/>
    <w:basedOn w:val="Normal"/>
    <w:qFormat/>
    <w:pPr/>
    <w:rPr/>
  </w:style>
  <w:style w:type="paragraph" w:styleId="TableParagraph">
    <w:name w:val="Table Paragraph"/>
    <w:basedOn w:val="Normal"/>
    <w:qFormat/>
    <w:pPr/>
    <w:rPr/>
  </w:style>
  <w:style w:type="paragraph" w:styleId="BalloonText">
    <w:name w:val="Balloon Text"/>
    <w:basedOn w:val="Normal"/>
    <w:qFormat/>
    <w:pPr/>
    <w:rPr>
      <w:rFonts w:ascii="Lucida Grande;Arial" w:hAnsi="Lucida Grande;Arial" w:cs="Lucida Grande;Arial"/>
      <w:sz w:val="18"/>
      <w:szCs w:val="18"/>
    </w:rPr>
  </w:style>
  <w:style w:type="paragraph" w:styleId="ListParagraph">
    <w:name w:val="List Paragraph"/>
    <w:basedOn w:val="Normal"/>
    <w:qFormat/>
    <w:pPr>
      <w:ind w:hanging="0" w:start="72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FootnoteText">
    <w:name w:val="footnote text"/>
    <w:basedOn w:val="Normal"/>
    <w:pPr>
      <w:widowControl/>
    </w:pPr>
    <w:rPr>
      <w:rFonts w:ascii="Times New Roman" w:hAnsi="Times New Roman" w:cs="Times New Roman"/>
      <w:sz w:val="20"/>
      <w:szCs w:val="20"/>
      <w:lang w:val="en-GB"/>
    </w:rPr>
  </w:style>
  <w:style w:type="paragraph" w:styleId="NormalWeb">
    <w:name w:val="Normal (Web)"/>
    <w:basedOn w:val="Normal"/>
    <w:qFormat/>
    <w:pPr>
      <w:widowControl/>
      <w:spacing w:before="280" w:after="280"/>
    </w:pPr>
    <w:rPr>
      <w:rFonts w:ascii="Times New Roman" w:hAnsi="Times New Roman" w:eastAsia="Times New Roman" w:cs="Times New Roman"/>
      <w:sz w:val="24"/>
      <w:szCs w:val="24"/>
    </w:rPr>
  </w:style>
  <w:style w:type="paragraph" w:styleId="Revision">
    <w:name w:val="Revision"/>
    <w:qFormat/>
    <w:pPr>
      <w:widowControl/>
      <w:bidi w:val="0"/>
    </w:pPr>
    <w:rPr>
      <w:rFonts w:ascii="Calibri" w:hAnsi="Calibri" w:eastAsia="Calibri" w:cs="Times New Roman"/>
      <w:color w:val="auto"/>
      <w:sz w:val="22"/>
      <w:szCs w:val="22"/>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27.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png"/><Relationship Id="rId64" Type="http://schemas.openxmlformats.org/officeDocument/2006/relationships/image" Target="media/image46.png"/><Relationship Id="rId65" Type="http://schemas.openxmlformats.org/officeDocument/2006/relationships/image" Target="media/image47.png"/><Relationship Id="rId66" Type="http://schemas.openxmlformats.org/officeDocument/2006/relationships/image" Target="media/image48.png"/><Relationship Id="rId67" Type="http://schemas.openxmlformats.org/officeDocument/2006/relationships/image" Target="media/image49.png"/><Relationship Id="rId68" Type="http://schemas.openxmlformats.org/officeDocument/2006/relationships/image" Target="media/image50.pn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png"/><Relationship Id="rId72" Type="http://schemas.openxmlformats.org/officeDocument/2006/relationships/image" Target="media/image54.png"/><Relationship Id="rId73" Type="http://schemas.openxmlformats.org/officeDocument/2006/relationships/image" Target="media/image55.pn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5.png"/><Relationship Id="rId77" Type="http://schemas.openxmlformats.org/officeDocument/2006/relationships/image" Target="media/image55.png"/><Relationship Id="rId78" Type="http://schemas.openxmlformats.org/officeDocument/2006/relationships/image" Target="media/image55.png"/><Relationship Id="rId79" Type="http://schemas.openxmlformats.org/officeDocument/2006/relationships/image" Target="media/image57.png"/><Relationship Id="rId80" Type="http://schemas.openxmlformats.org/officeDocument/2006/relationships/image" Target="media/image57.png"/><Relationship Id="rId81" Type="http://schemas.openxmlformats.org/officeDocument/2006/relationships/image" Target="media/image58.png"/><Relationship Id="rId82" Type="http://schemas.openxmlformats.org/officeDocument/2006/relationships/image" Target="media/image57.png"/><Relationship Id="rId83" Type="http://schemas.openxmlformats.org/officeDocument/2006/relationships/image" Target="media/image57.png"/><Relationship Id="rId84" Type="http://schemas.openxmlformats.org/officeDocument/2006/relationships/image" Target="media/image56.png"/><Relationship Id="rId85" Type="http://schemas.openxmlformats.org/officeDocument/2006/relationships/image" Target="media/image55.png"/><Relationship Id="rId86" Type="http://schemas.openxmlformats.org/officeDocument/2006/relationships/image" Target="media/image58.png"/><Relationship Id="rId87" Type="http://schemas.openxmlformats.org/officeDocument/2006/relationships/image" Target="media/image57.png"/><Relationship Id="rId88" Type="http://schemas.openxmlformats.org/officeDocument/2006/relationships/image" Target="media/image57.png"/><Relationship Id="rId89" Type="http://schemas.openxmlformats.org/officeDocument/2006/relationships/image" Target="media/image57.png"/><Relationship Id="rId90" Type="http://schemas.openxmlformats.org/officeDocument/2006/relationships/image" Target="media/image57.png"/><Relationship Id="rId91" Type="http://schemas.openxmlformats.org/officeDocument/2006/relationships/image" Target="media/image56.png"/><Relationship Id="rId92" Type="http://schemas.openxmlformats.org/officeDocument/2006/relationships/image" Target="media/image55.png"/><Relationship Id="rId93" Type="http://schemas.openxmlformats.org/officeDocument/2006/relationships/image" Target="media/image54.png"/><Relationship Id="rId94" Type="http://schemas.openxmlformats.org/officeDocument/2006/relationships/image" Target="media/image57.png"/><Relationship Id="rId95" Type="http://schemas.openxmlformats.org/officeDocument/2006/relationships/image" Target="media/image57.png"/><Relationship Id="rId96" Type="http://schemas.openxmlformats.org/officeDocument/2006/relationships/image" Target="media/image59.png"/><Relationship Id="rId97" Type="http://schemas.openxmlformats.org/officeDocument/2006/relationships/image" Target="media/image55.png"/><Relationship Id="rId98" Type="http://schemas.openxmlformats.org/officeDocument/2006/relationships/image" Target="media/image57.png"/><Relationship Id="rId99" Type="http://schemas.openxmlformats.org/officeDocument/2006/relationships/image" Target="media/image55.png"/><Relationship Id="rId100" Type="http://schemas.openxmlformats.org/officeDocument/2006/relationships/image" Target="media/image57.png"/><Relationship Id="rId101" Type="http://schemas.openxmlformats.org/officeDocument/2006/relationships/image" Target="media/image57.png"/><Relationship Id="rId102" Type="http://schemas.openxmlformats.org/officeDocument/2006/relationships/image" Target="media/image57.png"/><Relationship Id="rId103" Type="http://schemas.openxmlformats.org/officeDocument/2006/relationships/image" Target="media/image57.png"/><Relationship Id="rId104" Type="http://schemas.openxmlformats.org/officeDocument/2006/relationships/image" Target="media/image58.png"/><Relationship Id="rId105" Type="http://schemas.openxmlformats.org/officeDocument/2006/relationships/image" Target="media/image55.png"/><Relationship Id="rId106" Type="http://schemas.openxmlformats.org/officeDocument/2006/relationships/image" Target="media/image57.png"/><Relationship Id="rId107" Type="http://schemas.openxmlformats.org/officeDocument/2006/relationships/image" Target="media/image54.png"/><Relationship Id="rId108" Type="http://schemas.openxmlformats.org/officeDocument/2006/relationships/image" Target="media/image57.png"/><Relationship Id="rId109" Type="http://schemas.openxmlformats.org/officeDocument/2006/relationships/image" Target="media/image60.png"/><Relationship Id="rId110" Type="http://schemas.openxmlformats.org/officeDocument/2006/relationships/image" Target="media/image61.png"/><Relationship Id="rId111" Type="http://schemas.openxmlformats.org/officeDocument/2006/relationships/image" Target="media/image62.png"/><Relationship Id="rId112" Type="http://schemas.openxmlformats.org/officeDocument/2006/relationships/image" Target="media/image63.png"/><Relationship Id="rId113" Type="http://schemas.openxmlformats.org/officeDocument/2006/relationships/image" Target="media/image64.png"/><Relationship Id="rId114" Type="http://schemas.openxmlformats.org/officeDocument/2006/relationships/image" Target="media/image65.png"/><Relationship Id="rId115" Type="http://schemas.openxmlformats.org/officeDocument/2006/relationships/image" Target="media/image66.png"/><Relationship Id="rId116" Type="http://schemas.openxmlformats.org/officeDocument/2006/relationships/image" Target="media/image67.png"/><Relationship Id="rId117" Type="http://schemas.openxmlformats.org/officeDocument/2006/relationships/image" Target="media/image1.png"/><Relationship Id="rId118" Type="http://schemas.openxmlformats.org/officeDocument/2006/relationships/image" Target="media/image2.png"/><Relationship Id="rId119" Type="http://schemas.openxmlformats.org/officeDocument/2006/relationships/image" Target="media/image3.png"/><Relationship Id="rId120" Type="http://schemas.openxmlformats.org/officeDocument/2006/relationships/image" Target="media/image4.png"/><Relationship Id="rId121" Type="http://schemas.openxmlformats.org/officeDocument/2006/relationships/image" Target="media/image5.png"/><Relationship Id="rId122" Type="http://schemas.openxmlformats.org/officeDocument/2006/relationships/image" Target="media/image6.png"/><Relationship Id="rId123" Type="http://schemas.openxmlformats.org/officeDocument/2006/relationships/image" Target="media/image7.png"/><Relationship Id="rId124" Type="http://schemas.openxmlformats.org/officeDocument/2006/relationships/image" Target="media/image8.png"/><Relationship Id="rId125" Type="http://schemas.openxmlformats.org/officeDocument/2006/relationships/image" Target="media/image9.png"/><Relationship Id="rId126" Type="http://schemas.openxmlformats.org/officeDocument/2006/relationships/image" Target="media/image10.png"/><Relationship Id="rId127" Type="http://schemas.openxmlformats.org/officeDocument/2006/relationships/image" Target="media/image11.png"/><Relationship Id="rId128" Type="http://schemas.openxmlformats.org/officeDocument/2006/relationships/image" Target="media/image12.png"/><Relationship Id="rId129" Type="http://schemas.openxmlformats.org/officeDocument/2006/relationships/image" Target="media/image13.png"/><Relationship Id="rId130" Type="http://schemas.openxmlformats.org/officeDocument/2006/relationships/image" Target="media/image14.png"/><Relationship Id="rId131" Type="http://schemas.openxmlformats.org/officeDocument/2006/relationships/image" Target="media/image15.png"/><Relationship Id="rId132" Type="http://schemas.openxmlformats.org/officeDocument/2006/relationships/image" Target="media/image16.png"/><Relationship Id="rId133" Type="http://schemas.openxmlformats.org/officeDocument/2006/relationships/image" Target="media/image17.png"/><Relationship Id="rId134" Type="http://schemas.openxmlformats.org/officeDocument/2006/relationships/image" Target="media/image18.png"/><Relationship Id="rId135" Type="http://schemas.openxmlformats.org/officeDocument/2006/relationships/image" Target="media/image19.png"/><Relationship Id="rId136" Type="http://schemas.openxmlformats.org/officeDocument/2006/relationships/image" Target="media/image20.png"/><Relationship Id="rId137" Type="http://schemas.openxmlformats.org/officeDocument/2006/relationships/image" Target="media/image21.png"/><Relationship Id="rId138" Type="http://schemas.openxmlformats.org/officeDocument/2006/relationships/image" Target="media/image22.png"/><Relationship Id="rId139" Type="http://schemas.openxmlformats.org/officeDocument/2006/relationships/image" Target="media/image23.png"/><Relationship Id="rId140" Type="http://schemas.openxmlformats.org/officeDocument/2006/relationships/image" Target="media/image24.png"/><Relationship Id="rId141" Type="http://schemas.openxmlformats.org/officeDocument/2006/relationships/image" Target="media/image25.png"/><Relationship Id="rId142" Type="http://schemas.openxmlformats.org/officeDocument/2006/relationships/image" Target="media/image26.png"/><Relationship Id="rId143" Type="http://schemas.openxmlformats.org/officeDocument/2006/relationships/image" Target="media/image8.png"/><Relationship Id="rId144" Type="http://schemas.openxmlformats.org/officeDocument/2006/relationships/image" Target="media/image9.png"/><Relationship Id="rId145" Type="http://schemas.openxmlformats.org/officeDocument/2006/relationships/image" Target="media/image10.png"/><Relationship Id="rId146" Type="http://schemas.openxmlformats.org/officeDocument/2006/relationships/image" Target="media/image27.png"/><Relationship Id="rId147" Type="http://schemas.openxmlformats.org/officeDocument/2006/relationships/image" Target="media/image12.png"/><Relationship Id="rId148" Type="http://schemas.openxmlformats.org/officeDocument/2006/relationships/image" Target="media/image13.png"/><Relationship Id="rId149" Type="http://schemas.openxmlformats.org/officeDocument/2006/relationships/image" Target="media/image14.png"/><Relationship Id="rId150" Type="http://schemas.openxmlformats.org/officeDocument/2006/relationships/image" Target="media/image15.png"/><Relationship Id="rId151" Type="http://schemas.openxmlformats.org/officeDocument/2006/relationships/image" Target="media/image16.png"/><Relationship Id="rId152" Type="http://schemas.openxmlformats.org/officeDocument/2006/relationships/image" Target="media/image17.png"/><Relationship Id="rId153" Type="http://schemas.openxmlformats.org/officeDocument/2006/relationships/image" Target="media/image18.png"/><Relationship Id="rId154" Type="http://schemas.openxmlformats.org/officeDocument/2006/relationships/image" Target="media/image19.png"/><Relationship Id="rId155" Type="http://schemas.openxmlformats.org/officeDocument/2006/relationships/image" Target="media/image20.png"/><Relationship Id="rId156" Type="http://schemas.openxmlformats.org/officeDocument/2006/relationships/image" Target="media/image21.png"/><Relationship Id="rId157" Type="http://schemas.openxmlformats.org/officeDocument/2006/relationships/image" Target="media/image22.png"/><Relationship Id="rId158" Type="http://schemas.openxmlformats.org/officeDocument/2006/relationships/image" Target="media/image23.png"/><Relationship Id="rId159" Type="http://schemas.openxmlformats.org/officeDocument/2006/relationships/image" Target="media/image24.png"/><Relationship Id="rId160" Type="http://schemas.openxmlformats.org/officeDocument/2006/relationships/image" Target="media/image25.png"/><Relationship Id="rId161" Type="http://schemas.openxmlformats.org/officeDocument/2006/relationships/image" Target="media/image28.png"/><Relationship Id="rId162" Type="http://schemas.openxmlformats.org/officeDocument/2006/relationships/image" Target="media/image29.png"/><Relationship Id="rId163" Type="http://schemas.openxmlformats.org/officeDocument/2006/relationships/image" Target="media/image30.png"/><Relationship Id="rId164" Type="http://schemas.openxmlformats.org/officeDocument/2006/relationships/image" Target="media/image31.png"/><Relationship Id="rId165" Type="http://schemas.openxmlformats.org/officeDocument/2006/relationships/image" Target="media/image32.png"/><Relationship Id="rId166" Type="http://schemas.openxmlformats.org/officeDocument/2006/relationships/image" Target="media/image33.png"/><Relationship Id="rId167" Type="http://schemas.openxmlformats.org/officeDocument/2006/relationships/image" Target="media/image34.png"/><Relationship Id="rId168" Type="http://schemas.openxmlformats.org/officeDocument/2006/relationships/image" Target="media/image35.png"/><Relationship Id="rId169" Type="http://schemas.openxmlformats.org/officeDocument/2006/relationships/image" Target="media/image36.png"/><Relationship Id="rId170" Type="http://schemas.openxmlformats.org/officeDocument/2006/relationships/image" Target="media/image37.png"/><Relationship Id="rId171" Type="http://schemas.openxmlformats.org/officeDocument/2006/relationships/image" Target="media/image38.png"/><Relationship Id="rId172" Type="http://schemas.openxmlformats.org/officeDocument/2006/relationships/image" Target="media/image39.png"/><Relationship Id="rId173" Type="http://schemas.openxmlformats.org/officeDocument/2006/relationships/image" Target="media/image40.png"/><Relationship Id="rId174" Type="http://schemas.openxmlformats.org/officeDocument/2006/relationships/image" Target="media/image41.png"/><Relationship Id="rId175" Type="http://schemas.openxmlformats.org/officeDocument/2006/relationships/image" Target="media/image42.png"/><Relationship Id="rId176" Type="http://schemas.openxmlformats.org/officeDocument/2006/relationships/image" Target="media/image43.png"/><Relationship Id="rId177" Type="http://schemas.openxmlformats.org/officeDocument/2006/relationships/image" Target="media/image44.png"/><Relationship Id="rId178" Type="http://schemas.openxmlformats.org/officeDocument/2006/relationships/image" Target="media/image45.png"/><Relationship Id="rId179" Type="http://schemas.openxmlformats.org/officeDocument/2006/relationships/image" Target="media/image46.png"/><Relationship Id="rId180" Type="http://schemas.openxmlformats.org/officeDocument/2006/relationships/image" Target="media/image47.png"/><Relationship Id="rId181" Type="http://schemas.openxmlformats.org/officeDocument/2006/relationships/image" Target="media/image48.png"/><Relationship Id="rId182" Type="http://schemas.openxmlformats.org/officeDocument/2006/relationships/image" Target="media/image49.png"/><Relationship Id="rId183" Type="http://schemas.openxmlformats.org/officeDocument/2006/relationships/image" Target="media/image50.png"/><Relationship Id="rId184" Type="http://schemas.openxmlformats.org/officeDocument/2006/relationships/image" Target="media/image51.png"/><Relationship Id="rId185" Type="http://schemas.openxmlformats.org/officeDocument/2006/relationships/image" Target="media/image52.png"/><Relationship Id="rId186" Type="http://schemas.openxmlformats.org/officeDocument/2006/relationships/image" Target="media/image53.png"/><Relationship Id="rId187" Type="http://schemas.openxmlformats.org/officeDocument/2006/relationships/image" Target="media/image54.png"/><Relationship Id="rId188" Type="http://schemas.openxmlformats.org/officeDocument/2006/relationships/image" Target="media/image55.png"/><Relationship Id="rId189" Type="http://schemas.openxmlformats.org/officeDocument/2006/relationships/image" Target="media/image55.png"/><Relationship Id="rId190" Type="http://schemas.openxmlformats.org/officeDocument/2006/relationships/image" Target="media/image56.png"/><Relationship Id="rId191" Type="http://schemas.openxmlformats.org/officeDocument/2006/relationships/image" Target="media/image55.png"/><Relationship Id="rId192" Type="http://schemas.openxmlformats.org/officeDocument/2006/relationships/image" Target="media/image55.png"/><Relationship Id="rId193" Type="http://schemas.openxmlformats.org/officeDocument/2006/relationships/image" Target="media/image55.png"/><Relationship Id="rId194" Type="http://schemas.openxmlformats.org/officeDocument/2006/relationships/image" Target="media/image57.png"/><Relationship Id="rId195" Type="http://schemas.openxmlformats.org/officeDocument/2006/relationships/image" Target="media/image57.png"/><Relationship Id="rId196" Type="http://schemas.openxmlformats.org/officeDocument/2006/relationships/image" Target="media/image58.png"/><Relationship Id="rId197" Type="http://schemas.openxmlformats.org/officeDocument/2006/relationships/image" Target="media/image57.png"/><Relationship Id="rId198" Type="http://schemas.openxmlformats.org/officeDocument/2006/relationships/image" Target="media/image57.png"/><Relationship Id="rId199" Type="http://schemas.openxmlformats.org/officeDocument/2006/relationships/image" Target="media/image56.png"/><Relationship Id="rId200" Type="http://schemas.openxmlformats.org/officeDocument/2006/relationships/image" Target="media/image55.png"/><Relationship Id="rId201" Type="http://schemas.openxmlformats.org/officeDocument/2006/relationships/image" Target="media/image58.png"/><Relationship Id="rId202" Type="http://schemas.openxmlformats.org/officeDocument/2006/relationships/image" Target="media/image57.png"/><Relationship Id="rId203" Type="http://schemas.openxmlformats.org/officeDocument/2006/relationships/image" Target="media/image57.png"/><Relationship Id="rId204" Type="http://schemas.openxmlformats.org/officeDocument/2006/relationships/image" Target="media/image57.png"/><Relationship Id="rId205" Type="http://schemas.openxmlformats.org/officeDocument/2006/relationships/image" Target="media/image57.png"/><Relationship Id="rId206" Type="http://schemas.openxmlformats.org/officeDocument/2006/relationships/image" Target="media/image56.png"/><Relationship Id="rId207" Type="http://schemas.openxmlformats.org/officeDocument/2006/relationships/image" Target="media/image55.png"/><Relationship Id="rId208" Type="http://schemas.openxmlformats.org/officeDocument/2006/relationships/image" Target="media/image54.png"/><Relationship Id="rId209" Type="http://schemas.openxmlformats.org/officeDocument/2006/relationships/image" Target="media/image57.png"/><Relationship Id="rId210" Type="http://schemas.openxmlformats.org/officeDocument/2006/relationships/image" Target="media/image57.png"/><Relationship Id="rId211" Type="http://schemas.openxmlformats.org/officeDocument/2006/relationships/image" Target="media/image59.png"/><Relationship Id="rId212" Type="http://schemas.openxmlformats.org/officeDocument/2006/relationships/image" Target="media/image55.png"/><Relationship Id="rId213" Type="http://schemas.openxmlformats.org/officeDocument/2006/relationships/image" Target="media/image57.png"/><Relationship Id="rId214" Type="http://schemas.openxmlformats.org/officeDocument/2006/relationships/image" Target="media/image55.png"/><Relationship Id="rId215" Type="http://schemas.openxmlformats.org/officeDocument/2006/relationships/image" Target="media/image57.png"/><Relationship Id="rId216" Type="http://schemas.openxmlformats.org/officeDocument/2006/relationships/image" Target="media/image57.png"/><Relationship Id="rId217" Type="http://schemas.openxmlformats.org/officeDocument/2006/relationships/image" Target="media/image57.png"/><Relationship Id="rId218" Type="http://schemas.openxmlformats.org/officeDocument/2006/relationships/image" Target="media/image57.png"/><Relationship Id="rId219" Type="http://schemas.openxmlformats.org/officeDocument/2006/relationships/image" Target="media/image58.png"/><Relationship Id="rId220" Type="http://schemas.openxmlformats.org/officeDocument/2006/relationships/image" Target="media/image55.png"/><Relationship Id="rId221" Type="http://schemas.openxmlformats.org/officeDocument/2006/relationships/image" Target="media/image57.png"/><Relationship Id="rId222" Type="http://schemas.openxmlformats.org/officeDocument/2006/relationships/image" Target="media/image54.png"/><Relationship Id="rId223" Type="http://schemas.openxmlformats.org/officeDocument/2006/relationships/image" Target="media/image57.png"/><Relationship Id="rId224" Type="http://schemas.openxmlformats.org/officeDocument/2006/relationships/image" Target="media/image60.png"/><Relationship Id="rId225" Type="http://schemas.openxmlformats.org/officeDocument/2006/relationships/image" Target="media/image61.png"/><Relationship Id="rId226" Type="http://schemas.openxmlformats.org/officeDocument/2006/relationships/image" Target="media/image62.png"/><Relationship Id="rId227" Type="http://schemas.openxmlformats.org/officeDocument/2006/relationships/image" Target="media/image63.png"/><Relationship Id="rId228" Type="http://schemas.openxmlformats.org/officeDocument/2006/relationships/image" Target="media/image64.png"/><Relationship Id="rId229" Type="http://schemas.openxmlformats.org/officeDocument/2006/relationships/image" Target="media/image65.png"/><Relationship Id="rId230" Type="http://schemas.openxmlformats.org/officeDocument/2006/relationships/image" Target="media/image66.png"/><Relationship Id="rId231" Type="http://schemas.openxmlformats.org/officeDocument/2006/relationships/image" Target="media/image67.png"/><Relationship Id="rId232" Type="http://schemas.openxmlformats.org/officeDocument/2006/relationships/image" Target="media/image68.wmf"/><Relationship Id="rId233" Type="http://schemas.openxmlformats.org/officeDocument/2006/relationships/hyperlink" Target="http://defenceintranet.diif.r.mil.uk/libraries/8/Docs8/20170522.1/20170609-Medical%20Casework%20Booklet%20Final%20Jun%2017-O.doc" TargetMode="External"/><Relationship Id="rId234" Type="http://schemas.openxmlformats.org/officeDocument/2006/relationships/footer" Target="footer1.xml"/><Relationship Id="rId235" Type="http://schemas.openxmlformats.org/officeDocument/2006/relationships/footer" Target="footer2.xml"/><Relationship Id="rId236" Type="http://schemas.openxmlformats.org/officeDocument/2006/relationships/footer" Target="footer3.xml"/><Relationship Id="rId237" Type="http://schemas.openxmlformats.org/officeDocument/2006/relationships/footer" Target="footer4.xml"/><Relationship Id="rId238" Type="http://schemas.openxmlformats.org/officeDocument/2006/relationships/footer" Target="footer5.xml"/><Relationship Id="rId239" Type="http://schemas.openxmlformats.org/officeDocument/2006/relationships/footer" Target="footer6.xml"/><Relationship Id="rId240" Type="http://schemas.openxmlformats.org/officeDocument/2006/relationships/footer" Target="footer7.xml"/><Relationship Id="rId241" Type="http://schemas.openxmlformats.org/officeDocument/2006/relationships/footer" Target="footer8.xml"/><Relationship Id="rId242" Type="http://schemas.openxmlformats.org/officeDocument/2006/relationships/footer" Target="footer9.xml"/><Relationship Id="rId243" Type="http://schemas.openxmlformats.org/officeDocument/2006/relationships/hyperlink" Target="http://www.publications.raf.r.mil.uk/live/1269a/" TargetMode="External"/><Relationship Id="rId244" Type="http://schemas.openxmlformats.org/officeDocument/2006/relationships/hyperlink" Target="http://www.publications.raf.r.mil.uk/live/1269a/Section%201/Lflt%201-02.doc" TargetMode="External"/><Relationship Id="rId245" Type="http://schemas.openxmlformats.org/officeDocument/2006/relationships/header" Target="header1.xml"/><Relationship Id="rId246" Type="http://schemas.openxmlformats.org/officeDocument/2006/relationships/footer" Target="footer10.xml"/><Relationship Id="rId247" Type="http://schemas.openxmlformats.org/officeDocument/2006/relationships/header" Target="header2.xml"/><Relationship Id="rId248" Type="http://schemas.openxmlformats.org/officeDocument/2006/relationships/header" Target="header3.xml"/><Relationship Id="rId249" Type="http://schemas.openxmlformats.org/officeDocument/2006/relationships/footer" Target="footer11.xml"/><Relationship Id="rId250" Type="http://schemas.openxmlformats.org/officeDocument/2006/relationships/footer" Target="footer12.xml"/><Relationship Id="rId251" Type="http://schemas.openxmlformats.org/officeDocument/2006/relationships/image" Target="media/image69.png"/><Relationship Id="rId252" Type="http://schemas.openxmlformats.org/officeDocument/2006/relationships/image" Target="media/image70.png"/><Relationship Id="rId253" Type="http://schemas.openxmlformats.org/officeDocument/2006/relationships/header" Target="header4.xml"/><Relationship Id="rId254" Type="http://schemas.openxmlformats.org/officeDocument/2006/relationships/header" Target="header5.xml"/><Relationship Id="rId255" Type="http://schemas.openxmlformats.org/officeDocument/2006/relationships/footer" Target="footer13.xml"/><Relationship Id="rId256" Type="http://schemas.openxmlformats.org/officeDocument/2006/relationships/footer" Target="footer14.xml"/><Relationship Id="rId257" Type="http://schemas.openxmlformats.org/officeDocument/2006/relationships/image" Target="media/image71.png"/><Relationship Id="rId258" Type="http://schemas.openxmlformats.org/officeDocument/2006/relationships/image" Target="media/image72.png"/><Relationship Id="rId259" Type="http://schemas.openxmlformats.org/officeDocument/2006/relationships/image" Target="media/image73.png"/><Relationship Id="rId260" Type="http://schemas.openxmlformats.org/officeDocument/2006/relationships/image" Target="media/image74.png"/><Relationship Id="rId261" Type="http://schemas.openxmlformats.org/officeDocument/2006/relationships/image" Target="media/image75.png"/><Relationship Id="rId262" Type="http://schemas.openxmlformats.org/officeDocument/2006/relationships/image" Target="media/image76.png"/><Relationship Id="rId263" Type="http://schemas.openxmlformats.org/officeDocument/2006/relationships/header" Target="header6.xml"/><Relationship Id="rId264" Type="http://schemas.openxmlformats.org/officeDocument/2006/relationships/header" Target="header7.xml"/><Relationship Id="rId265" Type="http://schemas.openxmlformats.org/officeDocument/2006/relationships/footer" Target="footer15.xml"/><Relationship Id="rId266" Type="http://schemas.openxmlformats.org/officeDocument/2006/relationships/footer" Target="footer16.xml"/><Relationship Id="rId267" Type="http://schemas.openxmlformats.org/officeDocument/2006/relationships/hyperlink" Target="mailto:Air-COSPers-Pol-APCSpecCwrk-Mlbx@mod.gov.uk" TargetMode="External"/><Relationship Id="rId268" Type="http://schemas.openxmlformats.org/officeDocument/2006/relationships/hyperlink" Target="mailto:DBSVets-AFCS@mod.uk" TargetMode="External"/><Relationship Id="rId269" Type="http://schemas.openxmlformats.org/officeDocument/2006/relationships/header" Target="header8.xml"/><Relationship Id="rId270" Type="http://schemas.openxmlformats.org/officeDocument/2006/relationships/header" Target="header9.xml"/><Relationship Id="rId271" Type="http://schemas.openxmlformats.org/officeDocument/2006/relationships/footer" Target="footer17.xml"/><Relationship Id="rId272" Type="http://schemas.openxmlformats.org/officeDocument/2006/relationships/footer" Target="footer18.xml"/><Relationship Id="rId273" Type="http://schemas.openxmlformats.org/officeDocument/2006/relationships/header" Target="header10.xml"/><Relationship Id="rId274" Type="http://schemas.openxmlformats.org/officeDocument/2006/relationships/header" Target="header11.xml"/><Relationship Id="rId275" Type="http://schemas.openxmlformats.org/officeDocument/2006/relationships/footer" Target="footer19.xml"/><Relationship Id="rId276" Type="http://schemas.openxmlformats.org/officeDocument/2006/relationships/footer" Target="footer20.xml"/><Relationship Id="rId277" Type="http://schemas.openxmlformats.org/officeDocument/2006/relationships/header" Target="header12.xml"/><Relationship Id="rId278" Type="http://schemas.openxmlformats.org/officeDocument/2006/relationships/header" Target="header13.xml"/><Relationship Id="rId279" Type="http://schemas.openxmlformats.org/officeDocument/2006/relationships/footer" Target="footer21.xml"/><Relationship Id="rId280" Type="http://schemas.openxmlformats.org/officeDocument/2006/relationships/footer" Target="footer22.xml"/><Relationship Id="rId281" Type="http://schemas.openxmlformats.org/officeDocument/2006/relationships/header" Target="header14.xml"/><Relationship Id="rId282" Type="http://schemas.openxmlformats.org/officeDocument/2006/relationships/header" Target="header15.xml"/><Relationship Id="rId283" Type="http://schemas.openxmlformats.org/officeDocument/2006/relationships/footer" Target="footer23.xml"/><Relationship Id="rId284" Type="http://schemas.openxmlformats.org/officeDocument/2006/relationships/footer" Target="footer24.xml"/><Relationship Id="rId285" Type="http://schemas.openxmlformats.org/officeDocument/2006/relationships/numbering" Target="numbering.xml"/><Relationship Id="rId286" Type="http://schemas.openxmlformats.org/officeDocument/2006/relationships/fontTable" Target="fontTable.xml"/><Relationship Id="rId287" Type="http://schemas.openxmlformats.org/officeDocument/2006/relationships/settings" Target="settings.xml"/><Relationship Id="rId28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Career_Management_Medical_Casework_Booklet.dot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2024-10-09T20:42:00Z</dcterms:created>
  <dc:creator>Parish, George WO (Air-COSPers-Mann MedCswrk1)</dc:creator>
  <dc:description/>
  <cp:keywords/>
  <dc:language>en-GB</dc:language>
  <cp:lastModifiedBy>Forde, Michael Maj</cp:lastModifiedBy>
  <cp:lastPrinted>2017-09-05T07:44:00Z</cp:lastPrinted>
  <dcterms:modified xsi:type="dcterms:W3CDTF">2024-10-09T20:42:00Z</dcterms:modified>
  <cp:revision>2</cp:revision>
  <dc:subject>1</dc:subject>
  <dc:title>Medical Casework Booklet Final Sep 18-O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Originator">
    <vt:lpwstr>MacIntyre, Calum WO (Air-COSPers-Mann MedCswrk1)</vt:lpwstr>
  </property>
  <property fmtid="{D5CDD505-2E9C-101B-9397-08002B2CF9AE}" pid="3" name="Business Owner">
    <vt:lpwstr>2;#Air|bae4d02c-6a4f-4c05-88c9-3d9c33685563</vt:lpwstr>
  </property>
  <property fmtid="{D5CDD505-2E9C-101B-9397-08002B2CF9AE}" pid="4" name="Business OwnerOOB">
    <vt:lpwstr>Air Command</vt:lpwstr>
  </property>
  <property fmtid="{D5CDD505-2E9C-101B-9397-08002B2CF9AE}" pid="5" name="BusinessOwner">
    <vt:lpwstr/>
  </property>
  <property fmtid="{D5CDD505-2E9C-101B-9397-08002B2CF9AE}" pid="6" name="CategoryDescription">
    <vt:lpwstr/>
  </property>
  <property fmtid="{D5CDD505-2E9C-101B-9397-08002B2CF9AE}" pid="7" name="ComplianceAssetId">
    <vt:lpwstr/>
  </property>
  <property fmtid="{D5CDD505-2E9C-101B-9397-08002B2CF9AE}" pid="8" name="ContentType">
    <vt:lpwstr>MOD Document</vt:lpwstr>
  </property>
  <property fmtid="{D5CDD505-2E9C-101B-9397-08002B2CF9AE}" pid="9" name="ContentTypeId">
    <vt:lpwstr>0x010100D9D675D6CDED02438DC7CFF78D2F29E40100883368E445B49446947AA4975013F19A</vt:lpwstr>
  </property>
  <property fmtid="{D5CDD505-2E9C-101B-9397-08002B2CF9AE}" pid="10" name="Copyright">
    <vt:lpwstr/>
  </property>
  <property fmtid="{D5CDD505-2E9C-101B-9397-08002B2CF9AE}" pid="11" name="Created">
    <vt:filetime>2015-10-19T05:45:00Z</vt:filetime>
  </property>
  <property fmtid="{D5CDD505-2E9C-101B-9397-08002B2CF9AE}" pid="12" name="CreatedOriginated">
    <vt:lpwstr>2017-05-22T01:00:00Z</vt:lpwstr>
  </property>
  <property fmtid="{D5CDD505-2E9C-101B-9397-08002B2CF9AE}" pid="13" name="Creator">
    <vt:lpwstr>Adobe InDesign CS6 (Macintosh)</vt:lpwstr>
  </property>
  <property fmtid="{D5CDD505-2E9C-101B-9397-08002B2CF9AE}" pid="14" name="DPADisclosabilityIndicator">
    <vt:lpwstr/>
  </property>
  <property fmtid="{D5CDD505-2E9C-101B-9397-08002B2CF9AE}" pid="15" name="DPAExemption">
    <vt:lpwstr/>
  </property>
  <property fmtid="{D5CDD505-2E9C-101B-9397-08002B2CF9AE}" pid="16" name="Declared">
    <vt:lpwstr>0</vt:lpwstr>
  </property>
  <property fmtid="{D5CDD505-2E9C-101B-9397-08002B2CF9AE}" pid="17" name="Description0">
    <vt:lpwstr/>
  </property>
  <property fmtid="{D5CDD505-2E9C-101B-9397-08002B2CF9AE}" pid="18" name="DocId">
    <vt:lpwstr/>
  </property>
  <property fmtid="{D5CDD505-2E9C-101B-9397-08002B2CF9AE}" pid="19" name="DocumentVersion">
    <vt:lpwstr/>
  </property>
  <property fmtid="{D5CDD505-2E9C-101B-9397-08002B2CF9AE}" pid="20" name="EIRDisclosabilityIndicator">
    <vt:lpwstr/>
  </property>
  <property fmtid="{D5CDD505-2E9C-101B-9397-08002B2CF9AE}" pid="21" name="EIRException">
    <vt:lpwstr/>
  </property>
  <property fmtid="{D5CDD505-2E9C-101B-9397-08002B2CF9AE}" pid="22" name="Email_x0020z_Subject">
    <vt:lpwstr/>
  </property>
  <property fmtid="{D5CDD505-2E9C-101B-9397-08002B2CF9AE}" pid="23" name="FOIExemption">
    <vt:lpwstr>No</vt:lpwstr>
  </property>
  <property fmtid="{D5CDD505-2E9C-101B-9397-08002B2CF9AE}" pid="24" name="FOIPublicationDate">
    <vt:lpwstr/>
  </property>
  <property fmtid="{D5CDD505-2E9C-101B-9397-08002B2CF9AE}" pid="25" name="FOIReleasedOnRequest">
    <vt:lpwstr/>
  </property>
  <property fmtid="{D5CDD505-2E9C-101B-9397-08002B2CF9AE}" pid="26" name="ItemRetentionFormula">
    <vt:lpwstr/>
  </property>
  <property fmtid="{D5CDD505-2E9C-101B-9397-08002B2CF9AE}" pid="27" name="LastSaved">
    <vt:filetime>2016-08-18T05:45:00Z</vt:filetime>
  </property>
  <property fmtid="{D5CDD505-2E9C-101B-9397-08002B2CF9AE}" pid="28" name="Local KeywordsOOB">
    <vt:lpwstr/>
  </property>
  <property fmtid="{D5CDD505-2E9C-101B-9397-08002B2CF9AE}" pid="29" name="LocalKeywords">
    <vt:lpwstr/>
  </property>
  <property fmtid="{D5CDD505-2E9C-101B-9397-08002B2CF9AE}" pid="30" name="MODImageCleaning">
    <vt:lpwstr/>
  </property>
  <property fmtid="{D5CDD505-2E9C-101B-9397-08002B2CF9AE}" pid="31" name="MODNumberOfPagesScanned">
    <vt:lpwstr/>
  </property>
  <property fmtid="{D5CDD505-2E9C-101B-9397-08002B2CF9AE}" pid="32" name="MODScanStandard">
    <vt:lpwstr/>
  </property>
  <property fmtid="{D5CDD505-2E9C-101B-9397-08002B2CF9AE}" pid="33" name="MODScanVerified">
    <vt:lpwstr/>
  </property>
  <property fmtid="{D5CDD505-2E9C-101B-9397-08002B2CF9AE}" pid="34" name="MSIP_Label_d8a60473-494b-4586-a1bb-b0e663054676_ActionId">
    <vt:lpwstr>afaf918d-8fa9-4a0e-9542-2f42323a23fd</vt:lpwstr>
  </property>
  <property fmtid="{D5CDD505-2E9C-101B-9397-08002B2CF9AE}" pid="35" name="MSIP_Label_d8a60473-494b-4586-a1bb-b0e663054676_ContentBits">
    <vt:lpwstr>0</vt:lpwstr>
  </property>
  <property fmtid="{D5CDD505-2E9C-101B-9397-08002B2CF9AE}" pid="36" name="MSIP_Label_d8a60473-494b-4586-a1bb-b0e663054676_Enabled">
    <vt:lpwstr>true</vt:lpwstr>
  </property>
  <property fmtid="{D5CDD505-2E9C-101B-9397-08002B2CF9AE}" pid="37" name="MSIP_Label_d8a60473-494b-4586-a1bb-b0e663054676_Method">
    <vt:lpwstr>Privileged</vt:lpwstr>
  </property>
  <property fmtid="{D5CDD505-2E9C-101B-9397-08002B2CF9AE}" pid="38" name="MSIP_Label_d8a60473-494b-4586-a1bb-b0e663054676_Name">
    <vt:lpwstr>MOD-1-O-‘UNMARKED’</vt:lpwstr>
  </property>
  <property fmtid="{D5CDD505-2E9C-101B-9397-08002B2CF9AE}" pid="39" name="MSIP_Label_d8a60473-494b-4586-a1bb-b0e663054676_SetDate">
    <vt:lpwstr>2022-12-08T15:53:30Z</vt:lpwstr>
  </property>
  <property fmtid="{D5CDD505-2E9C-101B-9397-08002B2CF9AE}" pid="40" name="MSIP_Label_d8a60473-494b-4586-a1bb-b0e663054676_SiteId">
    <vt:lpwstr>be7760ed-5953-484b-ae95-d0a16dfa09e5</vt:lpwstr>
  </property>
  <property fmtid="{D5CDD505-2E9C-101B-9397-08002B2CF9AE}" pid="41" name="MeridioEDCData">
    <vt:lpwstr/>
  </property>
  <property fmtid="{D5CDD505-2E9C-101B-9397-08002B2CF9AE}" pid="42" name="MeridioEDCStatus">
    <vt:lpwstr/>
  </property>
  <property fmtid="{D5CDD505-2E9C-101B-9397-08002B2CF9AE}" pid="43" name="MeridioUrl">
    <vt:lpwstr/>
  </property>
  <property fmtid="{D5CDD505-2E9C-101B-9397-08002B2CF9AE}" pid="44" name="Metadata Check - Other Tab">
    <vt:lpwstr>Checked</vt:lpwstr>
  </property>
  <property fmtid="{D5CDD505-2E9C-101B-9397-08002B2CF9AE}" pid="45" name="Order">
    <vt:lpwstr>17200.0000000000</vt:lpwstr>
  </property>
  <property fmtid="{D5CDD505-2E9C-101B-9397-08002B2CF9AE}" pid="46" name="PolicyIdentifier">
    <vt:lpwstr>UK</vt:lpwstr>
  </property>
  <property fmtid="{D5CDD505-2E9C-101B-9397-08002B2CF9AE}" pid="47" name="RetentionCategory">
    <vt:lpwstr>None</vt:lpwstr>
  </property>
  <property fmtid="{D5CDD505-2E9C-101B-9397-08002B2CF9AE}" pid="48" name="ScannerOperator">
    <vt:lpwstr/>
  </property>
  <property fmtid="{D5CDD505-2E9C-101B-9397-08002B2CF9AE}" pid="49" name="SecurityDescriptors">
    <vt:lpwstr>None</vt:lpwstr>
  </property>
  <property fmtid="{D5CDD505-2E9C-101B-9397-08002B2CF9AE}" pid="50" name="SecurityNonUKConstraints">
    <vt:lpwstr/>
  </property>
  <property fmtid="{D5CDD505-2E9C-101B-9397-08002B2CF9AE}" pid="51" name="SharedWithUsers">
    <vt:lpwstr>8084;#Knight, Jeffrey Sgt (DMRC-Chief Clerk)</vt:lpwstr>
  </property>
  <property fmtid="{D5CDD505-2E9C-101B-9397-08002B2CF9AE}" pid="52" name="Status">
    <vt:lpwstr/>
  </property>
  <property fmtid="{D5CDD505-2E9C-101B-9397-08002B2CF9AE}" pid="53" name="Subject Category">
    <vt:lpwstr>7;#Medical and healthcare services|a337a6b2-e3e0-4b06-b1aa-7a62e2b6d148</vt:lpwstr>
  </property>
  <property fmtid="{D5CDD505-2E9C-101B-9397-08002B2CF9AE}" pid="54" name="Subject CategoryOOB">
    <vt:lpwstr>;#MEDICAL AND HEALTHCARE SERVICES;#</vt:lpwstr>
  </property>
  <property fmtid="{D5CDD505-2E9C-101B-9397-08002B2CF9AE}" pid="55" name="Subject Keywords">
    <vt:lpwstr>8;#Medical and healthcare services|b9e08821-8d59-49d0-b90b-f8c2cdb1adc1</vt:lpwstr>
  </property>
  <property fmtid="{D5CDD505-2E9C-101B-9397-08002B2CF9AE}" pid="56" name="Subject KeywordsOOB">
    <vt:lpwstr>;#Medical and healthcare services;#</vt:lpwstr>
  </property>
  <property fmtid="{D5CDD505-2E9C-101B-9397-08002B2CF9AE}" pid="57" name="SubjectCategory">
    <vt:lpwstr/>
  </property>
  <property fmtid="{D5CDD505-2E9C-101B-9397-08002B2CF9AE}" pid="58" name="SubjectKeywords">
    <vt:lpwstr/>
  </property>
  <property fmtid="{D5CDD505-2E9C-101B-9397-08002B2CF9AE}" pid="59" name="TaxCatchAll">
    <vt:lpwstr>3;#;#2;#;#8;#;#7;#</vt:lpwstr>
  </property>
  <property fmtid="{D5CDD505-2E9C-101B-9397-08002B2CF9AE}" pid="60" name="TaxKeyword">
    <vt:lpwstr/>
  </property>
  <property fmtid="{D5CDD505-2E9C-101B-9397-08002B2CF9AE}" pid="61" name="TaxKeywordTaxHTField">
    <vt:lpwstr/>
  </property>
  <property fmtid="{D5CDD505-2E9C-101B-9397-08002B2CF9AE}" pid="62" name="TemplateUrl">
    <vt:lpwstr/>
  </property>
  <property fmtid="{D5CDD505-2E9C-101B-9397-08002B2CF9AE}" pid="63" name="UKProtectiveMarking">
    <vt:lpwstr>OFFICIAL-SENSITIVE</vt:lpwstr>
  </property>
  <property fmtid="{D5CDD505-2E9C-101B-9397-08002B2CF9AE}" pid="64" name="_Status">
    <vt:lpwstr>Not Started</vt:lpwstr>
  </property>
  <property fmtid="{D5CDD505-2E9C-101B-9397-08002B2CF9AE}" pid="65" name="_dlc_policyId">
    <vt:lpwstr/>
  </property>
  <property fmtid="{D5CDD505-2E9C-101B-9397-08002B2CF9AE}" pid="66" name="cc">
    <vt:lpwstr/>
  </property>
  <property fmtid="{D5CDD505-2E9C-101B-9397-08002B2CF9AE}" pid="67" name="d67af1ddf1dc47979d20c0eae491b81b">
    <vt:lpwstr>04 Deliver the Unit's objectives|954cf193-6423-4137-9b07-8b4f402d8d43</vt:lpwstr>
  </property>
  <property fmtid="{D5CDD505-2E9C-101B-9397-08002B2CF9AE}" pid="68" name="display_urn:schemas-microsoft-com:office:office#Author">
    <vt:lpwstr>Parish, George WO (Air-COSPers-Mann MedCswrk1)</vt:lpwstr>
  </property>
  <property fmtid="{D5CDD505-2E9C-101B-9397-08002B2CF9AE}" pid="69" name="display_urn:schemas-microsoft-com:office:office#Editor">
    <vt:lpwstr>Parish, George WO (Air-COSPers-Mann MedCswrk1)</vt:lpwstr>
  </property>
  <property fmtid="{D5CDD505-2E9C-101B-9397-08002B2CF9AE}" pid="70" name="display_urn:schemas-microsoft-com:office:office#SharedWithUsers">
    <vt:lpwstr>Knight, Jeffrey Sgt (DMRC-Chief Clerk)</vt:lpwstr>
  </property>
  <property fmtid="{D5CDD505-2E9C-101B-9397-08002B2CF9AE}" pid="71" name="fileplanID">
    <vt:lpwstr>3;#04 Deliver the Unit's objectives|954cf193-6423-4137-9b07-8b4f402d8d43</vt:lpwstr>
  </property>
  <property fmtid="{D5CDD505-2E9C-101B-9397-08002B2CF9AE}" pid="72" name="fileplanIDOOB">
    <vt:lpwstr>04_Deliver</vt:lpwstr>
  </property>
  <property fmtid="{D5CDD505-2E9C-101B-9397-08002B2CF9AE}" pid="73" name="fileplanIDPTH">
    <vt:lpwstr>04_Deliver</vt:lpwstr>
  </property>
  <property fmtid="{D5CDD505-2E9C-101B-9397-08002B2CF9AE}" pid="74" name="from">
    <vt:lpwstr/>
  </property>
  <property fmtid="{D5CDD505-2E9C-101B-9397-08002B2CF9AE}" pid="75" name="i71a74d1f9984201b479cc08077b6323">
    <vt:lpwstr>Medical and healthcare services|a337a6b2-e3e0-4b06-b1aa-7a62e2b6d148</vt:lpwstr>
  </property>
  <property fmtid="{D5CDD505-2E9C-101B-9397-08002B2CF9AE}" pid="76" name="m79e07ce3690491db9121a08429fad40">
    <vt:lpwstr>Air|bae4d02c-6a4f-4c05-88c9-3d9c33685563</vt:lpwstr>
  </property>
  <property fmtid="{D5CDD505-2E9C-101B-9397-08002B2CF9AE}" pid="77" name="n1f450bd0d644ca798bdc94626fdef4f">
    <vt:lpwstr>Medical and healthcare services|b9e08821-8d59-49d0-b90b-f8c2cdb1adc1</vt:lpwstr>
  </property>
  <property fmtid="{D5CDD505-2E9C-101B-9397-08002B2CF9AE}" pid="78" name="to">
    <vt:lpwstr/>
  </property>
  <property fmtid="{D5CDD505-2E9C-101B-9397-08002B2CF9AE}" pid="79" name="wic_System_Copyright">
    <vt:lpwstr/>
  </property>
  <property fmtid="{D5CDD505-2E9C-101B-9397-08002B2CF9AE}" pid="80" name="xd_ProgID">
    <vt:lpwstr/>
  </property>
</Properties>
</file>